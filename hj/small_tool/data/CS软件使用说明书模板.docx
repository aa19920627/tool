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87" w:type="dxa"/>
        <w:jc w:val="center"/>
        <w:tblLayout w:type="fixed"/>
        <w:tblLook w:val="04A0" w:firstRow="1" w:lastRow="0" w:firstColumn="1" w:lastColumn="0" w:noHBand="0" w:noVBand="1"/>
      </w:tblPr>
      <w:tblGrid>
        <w:gridCol w:w="4612"/>
        <w:gridCol w:w="4675"/>
      </w:tblGrid>
      <w:tr w:rsidR="00F50644" w14:paraId="636C9F66" w14:textId="77777777">
        <w:trPr>
          <w:jc w:val="center"/>
        </w:trPr>
        <w:tc>
          <w:tcPr>
            <w:tcW w:w="4612" w:type="dxa"/>
          </w:tcPr>
          <w:p w14:paraId="0CF324E0" w14:textId="77777777" w:rsidR="00F50644" w:rsidRDefault="00F50644">
            <w:pPr>
              <w:pStyle w:val="DG"/>
              <w:ind w:firstLine="200"/>
              <w:jc w:val="both"/>
            </w:pPr>
          </w:p>
        </w:tc>
        <w:sdt>
          <w:sdtPr>
            <w:rPr>
              <w:rFonts w:eastAsia="黑体"/>
              <w:sz w:val="32"/>
            </w:rPr>
            <w:alias w:val="请选择密级"/>
            <w:tag w:val="请选择密级"/>
            <w:id w:val="-1271698788"/>
            <w:placeholder>
              <w:docPart w:val="D69B47D074B24FAEB9DADBA779CCC221"/>
            </w:placeholder>
            <w:comboBox>
              <w:listItem w:displayText=" " w:value=" "/>
              <w:listItem w:displayText="A级" w:value="A级"/>
              <w:listItem w:displayText="AA级" w:value="AA级"/>
              <w:listItem w:displayText="AAA级" w:value="AAA级"/>
              <w:listItem w:displayText="AAAA级" w:value="AAAA级"/>
              <w:listItem w:displayText="秘密★10年" w:value="秘密★10年"/>
              <w:listItem w:displayText="机密★20年" w:value="机密★20年"/>
            </w:comboBox>
          </w:sdtPr>
          <w:sdtEndPr/>
          <w:sdtContent>
            <w:tc>
              <w:tcPr>
                <w:tcW w:w="4675" w:type="dxa"/>
              </w:tcPr>
              <w:p w14:paraId="66DA6549" w14:textId="6E2FA458" w:rsidR="00F50644" w:rsidRDefault="00FD63D5">
                <w:pPr>
                  <w:pStyle w:val="DG"/>
                  <w:jc w:val="right"/>
                  <w:rPr>
                    <w:rFonts w:eastAsia="黑体"/>
                    <w:sz w:val="32"/>
                  </w:rPr>
                </w:pPr>
                <w:r>
                  <w:rPr>
                    <w:rFonts w:eastAsia="黑体"/>
                    <w:sz w:val="32"/>
                  </w:rPr>
                  <w:t>AAA级</w:t>
                </w:r>
              </w:p>
            </w:tc>
          </w:sdtContent>
        </w:sdt>
      </w:tr>
      <w:tr w:rsidR="00F50644" w14:paraId="05054985" w14:textId="77777777">
        <w:trPr>
          <w:trHeight w:val="1814"/>
          <w:jc w:val="center"/>
        </w:trPr>
        <w:tc>
          <w:tcPr>
            <w:tcW w:w="9287" w:type="dxa"/>
            <w:gridSpan w:val="2"/>
          </w:tcPr>
          <w:p w14:paraId="592BEBE3" w14:textId="77777777" w:rsidR="00F50644" w:rsidRDefault="00F50644">
            <w:pPr>
              <w:pStyle w:val="DG"/>
              <w:ind w:firstLine="200"/>
              <w:jc w:val="both"/>
            </w:pPr>
          </w:p>
        </w:tc>
      </w:tr>
      <w:tr w:rsidR="00F50644" w14:paraId="1F3BB14C" w14:textId="77777777">
        <w:trPr>
          <w:jc w:val="center"/>
        </w:trPr>
        <w:sdt>
          <w:sdtPr>
            <w:rPr>
              <w:rFonts w:asciiTheme="minorEastAsia" w:hAnsiTheme="minorEastAsia" w:hint="eastAsia"/>
              <w:b/>
              <w:kern w:val="0"/>
              <w:sz w:val="44"/>
              <w:szCs w:val="44"/>
            </w:rPr>
            <w:alias w:val="请输入产品名称"/>
            <w:tag w:val="请输入产品名称"/>
            <w:id w:val="-984852744"/>
            <w:placeholder>
              <w:docPart w:val="55920C803391439DA3BA17D49BE2FED3"/>
            </w:placeholder>
            <w:text w:multiLine="1"/>
          </w:sdtPr>
          <w:sdtEndPr/>
          <w:sdtContent>
            <w:tc>
              <w:tcPr>
                <w:tcW w:w="9287" w:type="dxa"/>
                <w:gridSpan w:val="2"/>
              </w:tcPr>
              <w:p w14:paraId="36E235EE" w14:textId="30C9FC5F" w:rsidR="00F50644" w:rsidRDefault="000E2091" w:rsidP="000E2091">
                <w:pPr>
                  <w:pStyle w:val="DG"/>
                  <w:spacing w:afterLines="150" w:after="468"/>
                  <w:jc w:val="center"/>
                  <w:rPr>
                    <w:rFonts w:asciiTheme="minorEastAsia" w:hAnsiTheme="minorEastAsia"/>
                    <w:b/>
                    <w:sz w:val="44"/>
                    <w:szCs w:val="44"/>
                  </w:rPr>
                </w:pPr>
                <w:r>
                  <w:rPr>
                    <w:rFonts w:asciiTheme="minorEastAsia" w:hAnsiTheme="minorEastAsia" w:hint="eastAsia"/>
                    <w:b/>
                    <w:kern w:val="0"/>
                    <w:sz w:val="44"/>
                    <w:szCs w:val="44"/>
                  </w:rPr>
                  <w:t>CS软件使用说明书</w:t>
                </w:r>
                <w:r w:rsidR="006252F9">
                  <w:rPr>
                    <w:rFonts w:asciiTheme="minorEastAsia" w:hAnsiTheme="minorEastAsia" w:hint="eastAsia"/>
                    <w:b/>
                    <w:kern w:val="0"/>
                    <w:sz w:val="44"/>
                    <w:szCs w:val="44"/>
                  </w:rPr>
                  <w:t>模板</w:t>
                </w:r>
              </w:p>
            </w:tc>
          </w:sdtContent>
        </w:sdt>
      </w:tr>
      <w:tr w:rsidR="00F50644" w14:paraId="2E6EDE86" w14:textId="77777777">
        <w:trPr>
          <w:jc w:val="center"/>
        </w:trPr>
        <w:sdt>
          <w:sdtPr>
            <w:rPr>
              <w:rFonts w:ascii="Times New Roman" w:hAnsi="Times New Roman" w:hint="eastAsia"/>
              <w:b/>
              <w:sz w:val="64"/>
              <w:szCs w:val="64"/>
            </w:rPr>
            <w:alias w:val="请输入文件名称"/>
            <w:tag w:val="请输入文件名称"/>
            <w:id w:val="-1882383896"/>
            <w:placeholder>
              <w:docPart w:val="C3FDE21B54704857B084B16094E56D92"/>
            </w:placeholder>
            <w:text w:multiLine="1"/>
          </w:sdtPr>
          <w:sdtEndPr/>
          <w:sdtContent>
            <w:tc>
              <w:tcPr>
                <w:tcW w:w="9287" w:type="dxa"/>
                <w:gridSpan w:val="2"/>
              </w:tcPr>
              <w:p w14:paraId="500D6F2D" w14:textId="77777777" w:rsidR="00F50644" w:rsidRDefault="00FB39C7">
                <w:pPr>
                  <w:pStyle w:val="DG"/>
                  <w:jc w:val="center"/>
                  <w:rPr>
                    <w:rFonts w:ascii="Times New Roman" w:hAnsi="Times New Roman"/>
                    <w:b/>
                    <w:sz w:val="64"/>
                    <w:szCs w:val="64"/>
                  </w:rPr>
                </w:pPr>
                <w:r>
                  <w:rPr>
                    <w:rFonts w:ascii="Times New Roman" w:hAnsi="Times New Roman" w:hint="eastAsia"/>
                    <w:b/>
                    <w:sz w:val="64"/>
                    <w:szCs w:val="64"/>
                  </w:rPr>
                  <w:t>软件使用说明书</w:t>
                </w:r>
              </w:p>
            </w:tc>
          </w:sdtContent>
        </w:sdt>
      </w:tr>
      <w:tr w:rsidR="00F50644" w14:paraId="4AE1BE0A" w14:textId="77777777">
        <w:trPr>
          <w:jc w:val="center"/>
        </w:trPr>
        <w:sdt>
          <w:sdtPr>
            <w:rPr>
              <w:rFonts w:ascii="Times New Roman" w:hAnsi="Times New Roman" w:cs="Times New Roman" w:hint="eastAsia"/>
              <w:sz w:val="28"/>
              <w:szCs w:val="28"/>
            </w:rPr>
            <w:alias w:val="请输入文件编号"/>
            <w:tag w:val="请输入文件编号"/>
            <w:id w:val="-879158345"/>
            <w:placeholder>
              <w:docPart w:val="FE2F0238D2EC4581B84ED4C894F6D5C5"/>
            </w:placeholder>
            <w:text/>
          </w:sdtPr>
          <w:sdtEndPr/>
          <w:sdtContent>
            <w:tc>
              <w:tcPr>
                <w:tcW w:w="9287" w:type="dxa"/>
                <w:gridSpan w:val="2"/>
              </w:tcPr>
              <w:p w14:paraId="6E5B97F7" w14:textId="438EC4D2" w:rsidR="00F50644" w:rsidRDefault="00FB39C7">
                <w:pPr>
                  <w:pStyle w:val="DG"/>
                  <w:jc w:val="center"/>
                  <w:rPr>
                    <w:rFonts w:asciiTheme="minorEastAsia" w:hAnsiTheme="minorEastAsia"/>
                    <w:sz w:val="28"/>
                    <w:szCs w:val="28"/>
                  </w:rPr>
                </w:pPr>
                <w:r>
                  <w:rPr>
                    <w:rFonts w:ascii="Times New Roman" w:hAnsi="Times New Roman" w:cs="Times New Roman" w:hint="eastAsia"/>
                    <w:sz w:val="28"/>
                    <w:szCs w:val="28"/>
                  </w:rPr>
                  <w:t>HT</w:t>
                </w:r>
                <w:r w:rsidR="00F9771E">
                  <w:rPr>
                    <w:rFonts w:ascii="Times New Roman" w:hAnsi="Times New Roman" w:cs="Times New Roman"/>
                    <w:sz w:val="28"/>
                    <w:szCs w:val="28"/>
                  </w:rPr>
                  <w:t>XXXX</w:t>
                </w:r>
                <w:r>
                  <w:rPr>
                    <w:rFonts w:ascii="Times New Roman" w:hAnsi="Times New Roman" w:cs="Times New Roman" w:hint="eastAsia"/>
                    <w:sz w:val="28"/>
                    <w:szCs w:val="28"/>
                  </w:rPr>
                  <w:t>-SYSM-202</w:t>
                </w:r>
                <w:r w:rsidR="00FD63D5">
                  <w:rPr>
                    <w:rFonts w:ascii="Times New Roman" w:hAnsi="Times New Roman" w:cs="Times New Roman" w:hint="eastAsia"/>
                    <w:sz w:val="28"/>
                    <w:szCs w:val="28"/>
                  </w:rPr>
                  <w:t>2</w:t>
                </w:r>
              </w:p>
            </w:tc>
          </w:sdtContent>
        </w:sdt>
      </w:tr>
    </w:tbl>
    <w:sdt>
      <w:sdtPr>
        <w:rPr>
          <w:rFonts w:ascii="黑体" w:eastAsia="黑体" w:hAnsi="黑体"/>
          <w:sz w:val="44"/>
        </w:rPr>
        <w:id w:val="357246100"/>
      </w:sdtPr>
      <w:sdtEndPr/>
      <w:sdtContent>
        <w:p w14:paraId="51446145" w14:textId="77777777" w:rsidR="00F50644" w:rsidRDefault="00F50644">
          <w:pPr>
            <w:pStyle w:val="DGALTW"/>
            <w:ind w:firstLineChars="0" w:firstLine="0"/>
          </w:pPr>
        </w:p>
        <w:p w14:paraId="47547386" w14:textId="77777777" w:rsidR="00F50644" w:rsidRDefault="00F50644">
          <w:pPr>
            <w:pStyle w:val="DGALTW"/>
            <w:ind w:firstLineChars="0" w:firstLine="0"/>
          </w:pPr>
        </w:p>
        <w:tbl>
          <w:tblPr>
            <w:tblpPr w:leftFromText="181" w:rightFromText="181" w:horzAnchor="margin" w:tblpXSpec="center" w:tblpYSpec="bottom"/>
            <w:tblOverlap w:val="never"/>
            <w:tblW w:w="9286" w:type="dxa"/>
            <w:tblLayout w:type="fixed"/>
            <w:tblLook w:val="04A0" w:firstRow="1" w:lastRow="0" w:firstColumn="1" w:lastColumn="0" w:noHBand="0" w:noVBand="1"/>
          </w:tblPr>
          <w:tblGrid>
            <w:gridCol w:w="9286"/>
          </w:tblGrid>
          <w:tr w:rsidR="00F50644" w14:paraId="02FC25D5" w14:textId="77777777">
            <w:sdt>
              <w:sdtPr>
                <w:rPr>
                  <w:rFonts w:ascii="宋体" w:eastAsia="宋体" w:hAnsi="宋体" w:cs="宋体" w:hint="eastAsia"/>
                  <w:sz w:val="28"/>
                  <w:szCs w:val="28"/>
                </w:rPr>
                <w:alias w:val="请输入公司名称"/>
                <w:tag w:val="请输入公司名称"/>
                <w:id w:val="-340091138"/>
                <w:text/>
              </w:sdtPr>
              <w:sdtEndPr>
                <w:rPr>
                  <w:rFonts w:ascii="Times New Roman" w:hAnsi="Times New Roman"/>
                </w:rPr>
              </w:sdtEndPr>
              <w:sdtContent>
                <w:tc>
                  <w:tcPr>
                    <w:tcW w:w="9286" w:type="dxa"/>
                    <w:vAlign w:val="center"/>
                  </w:tcPr>
                  <w:p w14:paraId="0DE0C542" w14:textId="77777777" w:rsidR="00F50644" w:rsidRDefault="00FB39C7">
                    <w:pPr>
                      <w:pStyle w:val="DG"/>
                      <w:jc w:val="center"/>
                      <w:rPr>
                        <w:rFonts w:ascii="Times New Roman" w:hAnsi="Times New Roman"/>
                        <w:sz w:val="28"/>
                        <w:szCs w:val="28"/>
                      </w:rPr>
                    </w:pPr>
                    <w:r>
                      <w:rPr>
                        <w:rFonts w:ascii="宋体" w:eastAsia="宋体" w:hAnsi="宋体" w:cs="宋体" w:hint="eastAsia"/>
                        <w:sz w:val="28"/>
                        <w:szCs w:val="28"/>
                      </w:rPr>
                      <w:t>成都大公博创信息技术有限公司</w:t>
                    </w:r>
                  </w:p>
                </w:tc>
              </w:sdtContent>
            </w:sdt>
          </w:tr>
          <w:tr w:rsidR="00F50644" w14:paraId="369979C8" w14:textId="77777777">
            <w:sdt>
              <w:sdtPr>
                <w:rPr>
                  <w:rFonts w:ascii="Times New Roman" w:hAnsi="Times New Roman" w:hint="eastAsia"/>
                  <w:sz w:val="28"/>
                </w:rPr>
                <w:alias w:val="请选择日期"/>
                <w:tag w:val="请选择日期"/>
                <w:id w:val="-973293976"/>
                <w:date w:fullDate="2022-12-31T00:00:00Z">
                  <w:dateFormat w:val="yyyy'年'M'月'd'日'"/>
                  <w:lid w:val="zh-CN"/>
                  <w:storeMappedDataAs w:val="dateTime"/>
                  <w:calendar w:val="gregorian"/>
                </w:date>
              </w:sdtPr>
              <w:sdtEndPr/>
              <w:sdtContent>
                <w:tc>
                  <w:tcPr>
                    <w:tcW w:w="9286" w:type="dxa"/>
                    <w:vAlign w:val="center"/>
                  </w:tcPr>
                  <w:p w14:paraId="1E442057" w14:textId="60ED21F7" w:rsidR="00F50644" w:rsidRDefault="00CE5869">
                    <w:pPr>
                      <w:pStyle w:val="DG"/>
                      <w:jc w:val="center"/>
                      <w:rPr>
                        <w:rFonts w:ascii="Times New Roman" w:hAnsi="Times New Roman"/>
                        <w:sz w:val="28"/>
                      </w:rPr>
                    </w:pPr>
                    <w:r>
                      <w:rPr>
                        <w:rFonts w:ascii="Times New Roman" w:hAnsi="Times New Roman" w:hint="eastAsia"/>
                        <w:sz w:val="28"/>
                      </w:rPr>
                      <w:t>2022</w:t>
                    </w:r>
                    <w:r>
                      <w:rPr>
                        <w:rFonts w:ascii="Times New Roman" w:hAnsi="Times New Roman" w:hint="eastAsia"/>
                        <w:sz w:val="28"/>
                      </w:rPr>
                      <w:t>年</w:t>
                    </w:r>
                    <w:r w:rsidR="00EA73D0">
                      <w:rPr>
                        <w:rFonts w:ascii="Times New Roman" w:hAnsi="Times New Roman"/>
                        <w:sz w:val="28"/>
                      </w:rPr>
                      <w:t>12</w:t>
                    </w:r>
                    <w:r>
                      <w:rPr>
                        <w:rFonts w:ascii="Times New Roman" w:hAnsi="Times New Roman" w:hint="eastAsia"/>
                        <w:sz w:val="28"/>
                      </w:rPr>
                      <w:t>月</w:t>
                    </w:r>
                    <w:r w:rsidR="00EA73D0">
                      <w:rPr>
                        <w:rFonts w:ascii="Times New Roman" w:hAnsi="Times New Roman"/>
                        <w:sz w:val="28"/>
                      </w:rPr>
                      <w:t>31</w:t>
                    </w:r>
                    <w:r>
                      <w:rPr>
                        <w:rFonts w:ascii="Times New Roman" w:hAnsi="Times New Roman" w:hint="eastAsia"/>
                        <w:sz w:val="28"/>
                      </w:rPr>
                      <w:t>日</w:t>
                    </w:r>
                  </w:p>
                </w:tc>
              </w:sdtContent>
            </w:sdt>
          </w:tr>
        </w:tbl>
        <w:p w14:paraId="38E1C5C6" w14:textId="77777777" w:rsidR="00F50644" w:rsidRDefault="00FB39C7">
          <w:pPr>
            <w:pStyle w:val="DGALTE"/>
            <w:spacing w:before="312" w:after="312"/>
            <w:ind w:firstLine="880"/>
          </w:pPr>
          <w:r>
            <w:br w:type="page"/>
          </w:r>
          <w:r>
            <w:rPr>
              <w:rFonts w:hint="eastAsia"/>
            </w:rPr>
            <w:lastRenderedPageBreak/>
            <w:t>签署页</w:t>
          </w:r>
        </w:p>
      </w:sdtContent>
    </w:sdt>
    <w:tbl>
      <w:tblPr>
        <w:tblW w:w="8607" w:type="dxa"/>
        <w:tblInd w:w="482" w:type="dxa"/>
        <w:tblLayout w:type="fixed"/>
        <w:tblLook w:val="04A0" w:firstRow="1" w:lastRow="0" w:firstColumn="1" w:lastColumn="0" w:noHBand="0" w:noVBand="1"/>
      </w:tblPr>
      <w:tblGrid>
        <w:gridCol w:w="1417"/>
        <w:gridCol w:w="2088"/>
        <w:gridCol w:w="1417"/>
        <w:gridCol w:w="850"/>
        <w:gridCol w:w="567"/>
        <w:gridCol w:w="567"/>
        <w:gridCol w:w="567"/>
        <w:gridCol w:w="567"/>
        <w:gridCol w:w="567"/>
      </w:tblGrid>
      <w:tr w:rsidR="00F50644" w14:paraId="26AD15AD" w14:textId="77777777">
        <w:tc>
          <w:tcPr>
            <w:tcW w:w="1417" w:type="dxa"/>
          </w:tcPr>
          <w:p w14:paraId="486D07C8" w14:textId="77777777" w:rsidR="00F50644" w:rsidRDefault="00FB39C7">
            <w:pPr>
              <w:pStyle w:val="DGALTW"/>
              <w:spacing w:line="720" w:lineRule="auto"/>
              <w:ind w:firstLineChars="0" w:firstLine="0"/>
              <w:rPr>
                <w:sz w:val="30"/>
                <w:szCs w:val="30"/>
              </w:rPr>
            </w:pPr>
            <w:r>
              <w:rPr>
                <w:rFonts w:hint="eastAsia"/>
                <w:sz w:val="30"/>
                <w:szCs w:val="30"/>
              </w:rPr>
              <w:t>拟</w:t>
            </w:r>
            <w:r>
              <w:rPr>
                <w:rFonts w:hint="eastAsia"/>
                <w:sz w:val="30"/>
                <w:szCs w:val="30"/>
              </w:rPr>
              <w:t xml:space="preserve"> </w:t>
            </w:r>
            <w:r>
              <w:rPr>
                <w:rFonts w:hint="eastAsia"/>
                <w:sz w:val="30"/>
                <w:szCs w:val="30"/>
              </w:rPr>
              <w:t>制：</w:t>
            </w:r>
          </w:p>
        </w:tc>
        <w:tc>
          <w:tcPr>
            <w:tcW w:w="2088" w:type="dxa"/>
          </w:tcPr>
          <w:p w14:paraId="19D06F1B" w14:textId="77777777" w:rsidR="00F50644" w:rsidRDefault="00F50644">
            <w:pPr>
              <w:pStyle w:val="DGALTW"/>
              <w:spacing w:line="720" w:lineRule="auto"/>
              <w:ind w:firstLineChars="0" w:firstLine="0"/>
              <w:rPr>
                <w:sz w:val="30"/>
                <w:szCs w:val="30"/>
              </w:rPr>
            </w:pPr>
          </w:p>
        </w:tc>
        <w:tc>
          <w:tcPr>
            <w:tcW w:w="1417" w:type="dxa"/>
          </w:tcPr>
          <w:p w14:paraId="6C43246A" w14:textId="77777777" w:rsidR="00F50644" w:rsidRDefault="00FB39C7">
            <w:pPr>
              <w:pStyle w:val="DGALTW"/>
              <w:spacing w:line="720" w:lineRule="auto"/>
              <w:ind w:firstLineChars="0" w:firstLine="0"/>
              <w:rPr>
                <w:sz w:val="30"/>
                <w:szCs w:val="30"/>
              </w:rPr>
            </w:pPr>
            <w:r>
              <w:rPr>
                <w:rFonts w:hint="eastAsia"/>
                <w:sz w:val="30"/>
                <w:szCs w:val="30"/>
              </w:rPr>
              <w:t>日</w:t>
            </w:r>
            <w:r>
              <w:rPr>
                <w:rFonts w:hint="eastAsia"/>
                <w:sz w:val="30"/>
                <w:szCs w:val="30"/>
              </w:rPr>
              <w:t xml:space="preserve"> </w:t>
            </w:r>
            <w:r>
              <w:rPr>
                <w:rFonts w:hint="eastAsia"/>
                <w:sz w:val="30"/>
                <w:szCs w:val="30"/>
              </w:rPr>
              <w:t>期：</w:t>
            </w:r>
          </w:p>
        </w:tc>
        <w:tc>
          <w:tcPr>
            <w:tcW w:w="850" w:type="dxa"/>
          </w:tcPr>
          <w:p w14:paraId="66D8ECE4" w14:textId="77777777" w:rsidR="00F50644" w:rsidRDefault="00F50644">
            <w:pPr>
              <w:pStyle w:val="DGALTW"/>
              <w:spacing w:line="720" w:lineRule="auto"/>
              <w:ind w:firstLineChars="0" w:firstLine="0"/>
              <w:rPr>
                <w:sz w:val="30"/>
                <w:szCs w:val="30"/>
              </w:rPr>
            </w:pPr>
          </w:p>
        </w:tc>
        <w:tc>
          <w:tcPr>
            <w:tcW w:w="567" w:type="dxa"/>
          </w:tcPr>
          <w:p w14:paraId="2B04E6BB" w14:textId="77777777" w:rsidR="00F50644" w:rsidRDefault="00FB39C7">
            <w:pPr>
              <w:pStyle w:val="DGALTW"/>
              <w:spacing w:line="720" w:lineRule="auto"/>
              <w:ind w:firstLineChars="0" w:firstLine="0"/>
              <w:rPr>
                <w:sz w:val="30"/>
                <w:szCs w:val="30"/>
              </w:rPr>
            </w:pPr>
            <w:r>
              <w:rPr>
                <w:rFonts w:hint="eastAsia"/>
                <w:sz w:val="30"/>
                <w:szCs w:val="30"/>
              </w:rPr>
              <w:t>年</w:t>
            </w:r>
          </w:p>
        </w:tc>
        <w:tc>
          <w:tcPr>
            <w:tcW w:w="567" w:type="dxa"/>
          </w:tcPr>
          <w:p w14:paraId="76147018" w14:textId="77777777" w:rsidR="00F50644" w:rsidRDefault="00F50644">
            <w:pPr>
              <w:pStyle w:val="DGALTW"/>
              <w:spacing w:line="720" w:lineRule="auto"/>
              <w:ind w:firstLineChars="0" w:firstLine="0"/>
              <w:rPr>
                <w:sz w:val="30"/>
                <w:szCs w:val="30"/>
              </w:rPr>
            </w:pPr>
          </w:p>
        </w:tc>
        <w:tc>
          <w:tcPr>
            <w:tcW w:w="567" w:type="dxa"/>
          </w:tcPr>
          <w:p w14:paraId="091D3299" w14:textId="77777777" w:rsidR="00F50644" w:rsidRDefault="00FB39C7">
            <w:pPr>
              <w:pStyle w:val="DGALTW"/>
              <w:spacing w:line="720" w:lineRule="auto"/>
              <w:ind w:firstLineChars="0" w:firstLine="0"/>
              <w:rPr>
                <w:sz w:val="30"/>
                <w:szCs w:val="30"/>
              </w:rPr>
            </w:pPr>
            <w:r>
              <w:rPr>
                <w:rFonts w:hint="eastAsia"/>
                <w:sz w:val="30"/>
                <w:szCs w:val="30"/>
              </w:rPr>
              <w:t>月</w:t>
            </w:r>
          </w:p>
        </w:tc>
        <w:tc>
          <w:tcPr>
            <w:tcW w:w="567" w:type="dxa"/>
          </w:tcPr>
          <w:p w14:paraId="402ABE05" w14:textId="77777777" w:rsidR="00F50644" w:rsidRDefault="00F50644">
            <w:pPr>
              <w:pStyle w:val="DGALTW"/>
              <w:spacing w:line="720" w:lineRule="auto"/>
              <w:ind w:firstLineChars="0" w:firstLine="0"/>
              <w:rPr>
                <w:sz w:val="30"/>
                <w:szCs w:val="30"/>
              </w:rPr>
            </w:pPr>
          </w:p>
        </w:tc>
        <w:tc>
          <w:tcPr>
            <w:tcW w:w="567" w:type="dxa"/>
          </w:tcPr>
          <w:p w14:paraId="42C8A6A0" w14:textId="77777777" w:rsidR="00F50644" w:rsidRDefault="00FB39C7">
            <w:pPr>
              <w:pStyle w:val="DGALTW"/>
              <w:spacing w:line="720" w:lineRule="auto"/>
              <w:ind w:firstLineChars="0" w:firstLine="0"/>
              <w:rPr>
                <w:sz w:val="30"/>
                <w:szCs w:val="30"/>
              </w:rPr>
            </w:pPr>
            <w:r>
              <w:rPr>
                <w:rFonts w:hint="eastAsia"/>
                <w:sz w:val="30"/>
                <w:szCs w:val="30"/>
              </w:rPr>
              <w:t>日</w:t>
            </w:r>
          </w:p>
        </w:tc>
      </w:tr>
      <w:tr w:rsidR="00F50644" w14:paraId="3CE857E0" w14:textId="77777777">
        <w:tc>
          <w:tcPr>
            <w:tcW w:w="1417" w:type="dxa"/>
          </w:tcPr>
          <w:p w14:paraId="5925679C" w14:textId="77777777" w:rsidR="00F50644" w:rsidRDefault="00FB39C7">
            <w:pPr>
              <w:pStyle w:val="DGALTW"/>
              <w:spacing w:line="720" w:lineRule="auto"/>
              <w:ind w:firstLineChars="0" w:firstLine="0"/>
              <w:rPr>
                <w:sz w:val="30"/>
                <w:szCs w:val="30"/>
              </w:rPr>
            </w:pPr>
            <w:r>
              <w:rPr>
                <w:rFonts w:hint="eastAsia"/>
                <w:sz w:val="30"/>
                <w:szCs w:val="30"/>
              </w:rPr>
              <w:t>校</w:t>
            </w:r>
            <w:r>
              <w:rPr>
                <w:rFonts w:hint="eastAsia"/>
                <w:sz w:val="30"/>
                <w:szCs w:val="30"/>
              </w:rPr>
              <w:t xml:space="preserve"> </w:t>
            </w:r>
            <w:r>
              <w:rPr>
                <w:rFonts w:hint="eastAsia"/>
                <w:sz w:val="30"/>
                <w:szCs w:val="30"/>
              </w:rPr>
              <w:t>对：</w:t>
            </w:r>
          </w:p>
        </w:tc>
        <w:tc>
          <w:tcPr>
            <w:tcW w:w="2088" w:type="dxa"/>
          </w:tcPr>
          <w:p w14:paraId="0B04BCBE" w14:textId="77777777" w:rsidR="00F50644" w:rsidRDefault="00F50644">
            <w:pPr>
              <w:pStyle w:val="DGALTW"/>
              <w:spacing w:line="720" w:lineRule="auto"/>
              <w:ind w:firstLineChars="0" w:firstLine="0"/>
              <w:rPr>
                <w:sz w:val="30"/>
                <w:szCs w:val="30"/>
              </w:rPr>
            </w:pPr>
          </w:p>
        </w:tc>
        <w:tc>
          <w:tcPr>
            <w:tcW w:w="1417" w:type="dxa"/>
          </w:tcPr>
          <w:p w14:paraId="4FC97C2C" w14:textId="77777777" w:rsidR="00F50644" w:rsidRDefault="00FB39C7">
            <w:pPr>
              <w:pStyle w:val="DGALTW"/>
              <w:spacing w:line="720" w:lineRule="auto"/>
              <w:ind w:firstLineChars="0" w:firstLine="0"/>
              <w:rPr>
                <w:sz w:val="30"/>
                <w:szCs w:val="30"/>
              </w:rPr>
            </w:pPr>
            <w:r>
              <w:rPr>
                <w:rFonts w:hint="eastAsia"/>
                <w:sz w:val="30"/>
                <w:szCs w:val="30"/>
              </w:rPr>
              <w:t>日</w:t>
            </w:r>
            <w:r>
              <w:rPr>
                <w:rFonts w:hint="eastAsia"/>
                <w:sz w:val="30"/>
                <w:szCs w:val="30"/>
              </w:rPr>
              <w:t xml:space="preserve"> </w:t>
            </w:r>
            <w:r>
              <w:rPr>
                <w:rFonts w:hint="eastAsia"/>
                <w:sz w:val="30"/>
                <w:szCs w:val="30"/>
              </w:rPr>
              <w:t>期：</w:t>
            </w:r>
          </w:p>
        </w:tc>
        <w:tc>
          <w:tcPr>
            <w:tcW w:w="850" w:type="dxa"/>
          </w:tcPr>
          <w:p w14:paraId="7FAD71D5" w14:textId="77777777" w:rsidR="00F50644" w:rsidRDefault="00F50644">
            <w:pPr>
              <w:pStyle w:val="DGALTW"/>
              <w:spacing w:line="720" w:lineRule="auto"/>
              <w:ind w:firstLineChars="0" w:firstLine="0"/>
              <w:rPr>
                <w:sz w:val="30"/>
                <w:szCs w:val="30"/>
              </w:rPr>
            </w:pPr>
          </w:p>
        </w:tc>
        <w:tc>
          <w:tcPr>
            <w:tcW w:w="567" w:type="dxa"/>
          </w:tcPr>
          <w:p w14:paraId="3BF4EE04" w14:textId="77777777" w:rsidR="00F50644" w:rsidRDefault="00FB39C7">
            <w:pPr>
              <w:pStyle w:val="DGALTW"/>
              <w:spacing w:line="720" w:lineRule="auto"/>
              <w:ind w:firstLineChars="0" w:firstLine="0"/>
              <w:rPr>
                <w:sz w:val="30"/>
                <w:szCs w:val="30"/>
              </w:rPr>
            </w:pPr>
            <w:r>
              <w:rPr>
                <w:rFonts w:hint="eastAsia"/>
                <w:sz w:val="30"/>
                <w:szCs w:val="30"/>
              </w:rPr>
              <w:t>年</w:t>
            </w:r>
          </w:p>
        </w:tc>
        <w:tc>
          <w:tcPr>
            <w:tcW w:w="567" w:type="dxa"/>
          </w:tcPr>
          <w:p w14:paraId="3E5BF030" w14:textId="77777777" w:rsidR="00F50644" w:rsidRDefault="00F50644">
            <w:pPr>
              <w:pStyle w:val="DGALTW"/>
              <w:spacing w:line="720" w:lineRule="auto"/>
              <w:ind w:firstLineChars="0" w:firstLine="0"/>
              <w:rPr>
                <w:sz w:val="30"/>
                <w:szCs w:val="30"/>
              </w:rPr>
            </w:pPr>
          </w:p>
        </w:tc>
        <w:tc>
          <w:tcPr>
            <w:tcW w:w="567" w:type="dxa"/>
          </w:tcPr>
          <w:p w14:paraId="681A2805" w14:textId="77777777" w:rsidR="00F50644" w:rsidRDefault="00FB39C7">
            <w:pPr>
              <w:pStyle w:val="DGALTW"/>
              <w:spacing w:line="720" w:lineRule="auto"/>
              <w:ind w:firstLineChars="0" w:firstLine="0"/>
              <w:rPr>
                <w:sz w:val="30"/>
                <w:szCs w:val="30"/>
              </w:rPr>
            </w:pPr>
            <w:r>
              <w:rPr>
                <w:rFonts w:hint="eastAsia"/>
                <w:sz w:val="30"/>
                <w:szCs w:val="30"/>
              </w:rPr>
              <w:t>月</w:t>
            </w:r>
          </w:p>
        </w:tc>
        <w:tc>
          <w:tcPr>
            <w:tcW w:w="567" w:type="dxa"/>
          </w:tcPr>
          <w:p w14:paraId="4E7E25B3" w14:textId="77777777" w:rsidR="00F50644" w:rsidRDefault="00F50644">
            <w:pPr>
              <w:pStyle w:val="DGALTW"/>
              <w:spacing w:line="720" w:lineRule="auto"/>
              <w:ind w:firstLineChars="0" w:firstLine="0"/>
              <w:rPr>
                <w:sz w:val="30"/>
                <w:szCs w:val="30"/>
              </w:rPr>
            </w:pPr>
          </w:p>
        </w:tc>
        <w:tc>
          <w:tcPr>
            <w:tcW w:w="567" w:type="dxa"/>
          </w:tcPr>
          <w:p w14:paraId="587934B8" w14:textId="77777777" w:rsidR="00F50644" w:rsidRDefault="00FB39C7">
            <w:pPr>
              <w:pStyle w:val="DGALTW"/>
              <w:spacing w:line="720" w:lineRule="auto"/>
              <w:ind w:firstLineChars="0" w:firstLine="0"/>
              <w:rPr>
                <w:sz w:val="30"/>
                <w:szCs w:val="30"/>
              </w:rPr>
            </w:pPr>
            <w:r>
              <w:rPr>
                <w:rFonts w:hint="eastAsia"/>
                <w:sz w:val="30"/>
                <w:szCs w:val="30"/>
              </w:rPr>
              <w:t>日</w:t>
            </w:r>
          </w:p>
        </w:tc>
      </w:tr>
      <w:tr w:rsidR="00F50644" w14:paraId="5912231C" w14:textId="77777777">
        <w:tc>
          <w:tcPr>
            <w:tcW w:w="1417" w:type="dxa"/>
          </w:tcPr>
          <w:p w14:paraId="38800ED5" w14:textId="77777777" w:rsidR="00F50644" w:rsidRDefault="00FB39C7">
            <w:pPr>
              <w:pStyle w:val="DGALTW"/>
              <w:spacing w:line="720" w:lineRule="auto"/>
              <w:ind w:firstLineChars="0" w:firstLine="0"/>
              <w:rPr>
                <w:sz w:val="30"/>
                <w:szCs w:val="30"/>
              </w:rPr>
            </w:pPr>
            <w:r>
              <w:rPr>
                <w:rFonts w:hint="eastAsia"/>
                <w:sz w:val="30"/>
                <w:szCs w:val="30"/>
              </w:rPr>
              <w:t>审</w:t>
            </w:r>
            <w:r>
              <w:rPr>
                <w:rFonts w:hint="eastAsia"/>
                <w:sz w:val="30"/>
                <w:szCs w:val="30"/>
              </w:rPr>
              <w:t xml:space="preserve"> </w:t>
            </w:r>
            <w:r>
              <w:rPr>
                <w:rFonts w:hint="eastAsia"/>
                <w:sz w:val="30"/>
                <w:szCs w:val="30"/>
              </w:rPr>
              <w:t>查：</w:t>
            </w:r>
          </w:p>
        </w:tc>
        <w:tc>
          <w:tcPr>
            <w:tcW w:w="2088" w:type="dxa"/>
          </w:tcPr>
          <w:p w14:paraId="23C5CEC8" w14:textId="77777777" w:rsidR="00F50644" w:rsidRDefault="00F50644">
            <w:pPr>
              <w:pStyle w:val="DGALTW"/>
              <w:spacing w:line="720" w:lineRule="auto"/>
              <w:ind w:firstLineChars="0" w:firstLine="0"/>
              <w:rPr>
                <w:sz w:val="30"/>
                <w:szCs w:val="30"/>
              </w:rPr>
            </w:pPr>
          </w:p>
        </w:tc>
        <w:tc>
          <w:tcPr>
            <w:tcW w:w="1417" w:type="dxa"/>
          </w:tcPr>
          <w:p w14:paraId="769A9A7B" w14:textId="77777777" w:rsidR="00F50644" w:rsidRDefault="00FB39C7">
            <w:pPr>
              <w:pStyle w:val="DGALTW"/>
              <w:spacing w:line="720" w:lineRule="auto"/>
              <w:ind w:firstLineChars="0" w:firstLine="0"/>
              <w:rPr>
                <w:sz w:val="30"/>
                <w:szCs w:val="30"/>
              </w:rPr>
            </w:pPr>
            <w:r>
              <w:rPr>
                <w:rFonts w:hint="eastAsia"/>
                <w:sz w:val="30"/>
                <w:szCs w:val="30"/>
              </w:rPr>
              <w:t>日</w:t>
            </w:r>
            <w:r>
              <w:rPr>
                <w:rFonts w:hint="eastAsia"/>
                <w:sz w:val="30"/>
                <w:szCs w:val="30"/>
              </w:rPr>
              <w:t xml:space="preserve"> </w:t>
            </w:r>
            <w:r>
              <w:rPr>
                <w:rFonts w:hint="eastAsia"/>
                <w:sz w:val="30"/>
                <w:szCs w:val="30"/>
              </w:rPr>
              <w:t>期：</w:t>
            </w:r>
          </w:p>
        </w:tc>
        <w:tc>
          <w:tcPr>
            <w:tcW w:w="850" w:type="dxa"/>
          </w:tcPr>
          <w:p w14:paraId="242559FF" w14:textId="77777777" w:rsidR="00F50644" w:rsidRDefault="00F50644">
            <w:pPr>
              <w:pStyle w:val="DGALTW"/>
              <w:spacing w:line="720" w:lineRule="auto"/>
              <w:ind w:firstLineChars="0" w:firstLine="0"/>
              <w:rPr>
                <w:sz w:val="30"/>
                <w:szCs w:val="30"/>
              </w:rPr>
            </w:pPr>
          </w:p>
        </w:tc>
        <w:tc>
          <w:tcPr>
            <w:tcW w:w="567" w:type="dxa"/>
          </w:tcPr>
          <w:p w14:paraId="47FA421C" w14:textId="77777777" w:rsidR="00F50644" w:rsidRDefault="00FB39C7">
            <w:pPr>
              <w:pStyle w:val="DGALTW"/>
              <w:spacing w:line="720" w:lineRule="auto"/>
              <w:ind w:firstLineChars="0" w:firstLine="0"/>
              <w:rPr>
                <w:sz w:val="30"/>
                <w:szCs w:val="30"/>
              </w:rPr>
            </w:pPr>
            <w:r>
              <w:rPr>
                <w:rFonts w:hint="eastAsia"/>
                <w:sz w:val="30"/>
                <w:szCs w:val="30"/>
              </w:rPr>
              <w:t>年</w:t>
            </w:r>
          </w:p>
        </w:tc>
        <w:tc>
          <w:tcPr>
            <w:tcW w:w="567" w:type="dxa"/>
          </w:tcPr>
          <w:p w14:paraId="66C70808" w14:textId="77777777" w:rsidR="00F50644" w:rsidRDefault="00F50644">
            <w:pPr>
              <w:pStyle w:val="DGALTW"/>
              <w:spacing w:line="720" w:lineRule="auto"/>
              <w:ind w:firstLineChars="0" w:firstLine="0"/>
              <w:rPr>
                <w:sz w:val="30"/>
                <w:szCs w:val="30"/>
              </w:rPr>
            </w:pPr>
          </w:p>
        </w:tc>
        <w:tc>
          <w:tcPr>
            <w:tcW w:w="567" w:type="dxa"/>
          </w:tcPr>
          <w:p w14:paraId="7C8C0F44" w14:textId="77777777" w:rsidR="00F50644" w:rsidRDefault="00FB39C7">
            <w:pPr>
              <w:pStyle w:val="DGALTW"/>
              <w:spacing w:line="720" w:lineRule="auto"/>
              <w:ind w:firstLineChars="0" w:firstLine="0"/>
              <w:rPr>
                <w:sz w:val="30"/>
                <w:szCs w:val="30"/>
              </w:rPr>
            </w:pPr>
            <w:r>
              <w:rPr>
                <w:rFonts w:hint="eastAsia"/>
                <w:sz w:val="30"/>
                <w:szCs w:val="30"/>
              </w:rPr>
              <w:t>月</w:t>
            </w:r>
          </w:p>
        </w:tc>
        <w:tc>
          <w:tcPr>
            <w:tcW w:w="567" w:type="dxa"/>
          </w:tcPr>
          <w:p w14:paraId="2432A747" w14:textId="77777777" w:rsidR="00F50644" w:rsidRDefault="00F50644">
            <w:pPr>
              <w:pStyle w:val="DGALTW"/>
              <w:spacing w:line="720" w:lineRule="auto"/>
              <w:ind w:firstLineChars="0" w:firstLine="0"/>
              <w:rPr>
                <w:sz w:val="30"/>
                <w:szCs w:val="30"/>
              </w:rPr>
            </w:pPr>
          </w:p>
        </w:tc>
        <w:tc>
          <w:tcPr>
            <w:tcW w:w="567" w:type="dxa"/>
          </w:tcPr>
          <w:p w14:paraId="46482722" w14:textId="77777777" w:rsidR="00F50644" w:rsidRDefault="00FB39C7">
            <w:pPr>
              <w:pStyle w:val="DGALTW"/>
              <w:spacing w:line="720" w:lineRule="auto"/>
              <w:ind w:firstLineChars="0" w:firstLine="0"/>
              <w:rPr>
                <w:sz w:val="30"/>
                <w:szCs w:val="30"/>
              </w:rPr>
            </w:pPr>
            <w:r>
              <w:rPr>
                <w:rFonts w:hint="eastAsia"/>
                <w:sz w:val="30"/>
                <w:szCs w:val="30"/>
              </w:rPr>
              <w:t>日</w:t>
            </w:r>
          </w:p>
        </w:tc>
      </w:tr>
      <w:tr w:rsidR="00F50644" w14:paraId="0BB73E6C" w14:textId="77777777">
        <w:tc>
          <w:tcPr>
            <w:tcW w:w="1417" w:type="dxa"/>
          </w:tcPr>
          <w:p w14:paraId="27D9C842" w14:textId="77777777" w:rsidR="00F50644" w:rsidRDefault="00FB39C7">
            <w:pPr>
              <w:pStyle w:val="DGALTW"/>
              <w:spacing w:line="720" w:lineRule="auto"/>
              <w:ind w:firstLineChars="0" w:firstLine="0"/>
              <w:rPr>
                <w:sz w:val="30"/>
                <w:szCs w:val="30"/>
              </w:rPr>
            </w:pPr>
            <w:r>
              <w:rPr>
                <w:rFonts w:hint="eastAsia"/>
                <w:sz w:val="30"/>
                <w:szCs w:val="30"/>
              </w:rPr>
              <w:t>会</w:t>
            </w:r>
            <w:r>
              <w:rPr>
                <w:rFonts w:hint="eastAsia"/>
                <w:sz w:val="30"/>
                <w:szCs w:val="30"/>
              </w:rPr>
              <w:t xml:space="preserve"> </w:t>
            </w:r>
            <w:r>
              <w:rPr>
                <w:rFonts w:hint="eastAsia"/>
                <w:sz w:val="30"/>
                <w:szCs w:val="30"/>
              </w:rPr>
              <w:t>签：</w:t>
            </w:r>
          </w:p>
        </w:tc>
        <w:tc>
          <w:tcPr>
            <w:tcW w:w="2088" w:type="dxa"/>
          </w:tcPr>
          <w:p w14:paraId="68E452B5" w14:textId="77777777" w:rsidR="00F50644" w:rsidRDefault="00F50644">
            <w:pPr>
              <w:pStyle w:val="DGALTW"/>
              <w:spacing w:line="720" w:lineRule="auto"/>
              <w:ind w:firstLineChars="0" w:firstLine="0"/>
              <w:rPr>
                <w:sz w:val="30"/>
                <w:szCs w:val="30"/>
              </w:rPr>
            </w:pPr>
          </w:p>
        </w:tc>
        <w:tc>
          <w:tcPr>
            <w:tcW w:w="1417" w:type="dxa"/>
          </w:tcPr>
          <w:p w14:paraId="1A45D594" w14:textId="77777777" w:rsidR="00F50644" w:rsidRDefault="00FB39C7">
            <w:pPr>
              <w:pStyle w:val="DGALTW"/>
              <w:spacing w:line="720" w:lineRule="auto"/>
              <w:ind w:firstLineChars="0" w:firstLine="0"/>
              <w:rPr>
                <w:sz w:val="30"/>
                <w:szCs w:val="30"/>
              </w:rPr>
            </w:pPr>
            <w:r>
              <w:rPr>
                <w:rFonts w:hint="eastAsia"/>
                <w:sz w:val="30"/>
                <w:szCs w:val="30"/>
              </w:rPr>
              <w:t>日</w:t>
            </w:r>
            <w:r>
              <w:rPr>
                <w:rFonts w:hint="eastAsia"/>
                <w:sz w:val="30"/>
                <w:szCs w:val="30"/>
              </w:rPr>
              <w:t xml:space="preserve"> </w:t>
            </w:r>
            <w:r>
              <w:rPr>
                <w:rFonts w:hint="eastAsia"/>
                <w:sz w:val="30"/>
                <w:szCs w:val="30"/>
              </w:rPr>
              <w:t>期：</w:t>
            </w:r>
          </w:p>
        </w:tc>
        <w:tc>
          <w:tcPr>
            <w:tcW w:w="850" w:type="dxa"/>
          </w:tcPr>
          <w:p w14:paraId="041F50DB" w14:textId="77777777" w:rsidR="00F50644" w:rsidRDefault="00F50644">
            <w:pPr>
              <w:pStyle w:val="DGALTW"/>
              <w:spacing w:line="720" w:lineRule="auto"/>
              <w:ind w:firstLineChars="0" w:firstLine="0"/>
              <w:rPr>
                <w:sz w:val="30"/>
                <w:szCs w:val="30"/>
              </w:rPr>
            </w:pPr>
          </w:p>
        </w:tc>
        <w:tc>
          <w:tcPr>
            <w:tcW w:w="567" w:type="dxa"/>
          </w:tcPr>
          <w:p w14:paraId="406D9CFA" w14:textId="77777777" w:rsidR="00F50644" w:rsidRDefault="00FB39C7">
            <w:pPr>
              <w:pStyle w:val="DGALTW"/>
              <w:spacing w:line="720" w:lineRule="auto"/>
              <w:ind w:firstLineChars="0" w:firstLine="0"/>
              <w:rPr>
                <w:sz w:val="30"/>
                <w:szCs w:val="30"/>
              </w:rPr>
            </w:pPr>
            <w:r>
              <w:rPr>
                <w:rFonts w:hint="eastAsia"/>
                <w:sz w:val="30"/>
                <w:szCs w:val="30"/>
              </w:rPr>
              <w:t>年</w:t>
            </w:r>
          </w:p>
        </w:tc>
        <w:tc>
          <w:tcPr>
            <w:tcW w:w="567" w:type="dxa"/>
          </w:tcPr>
          <w:p w14:paraId="482BFE3C" w14:textId="77777777" w:rsidR="00F50644" w:rsidRDefault="00F50644">
            <w:pPr>
              <w:pStyle w:val="DGALTW"/>
              <w:spacing w:line="720" w:lineRule="auto"/>
              <w:ind w:firstLineChars="0" w:firstLine="0"/>
              <w:rPr>
                <w:sz w:val="30"/>
                <w:szCs w:val="30"/>
              </w:rPr>
            </w:pPr>
          </w:p>
        </w:tc>
        <w:tc>
          <w:tcPr>
            <w:tcW w:w="567" w:type="dxa"/>
          </w:tcPr>
          <w:p w14:paraId="5AC50E59" w14:textId="77777777" w:rsidR="00F50644" w:rsidRDefault="00FB39C7">
            <w:pPr>
              <w:pStyle w:val="DGALTW"/>
              <w:spacing w:line="720" w:lineRule="auto"/>
              <w:ind w:firstLineChars="0" w:firstLine="0"/>
              <w:rPr>
                <w:sz w:val="30"/>
                <w:szCs w:val="30"/>
              </w:rPr>
            </w:pPr>
            <w:r>
              <w:rPr>
                <w:rFonts w:hint="eastAsia"/>
                <w:sz w:val="30"/>
                <w:szCs w:val="30"/>
              </w:rPr>
              <w:t>月</w:t>
            </w:r>
          </w:p>
        </w:tc>
        <w:tc>
          <w:tcPr>
            <w:tcW w:w="567" w:type="dxa"/>
          </w:tcPr>
          <w:p w14:paraId="54C46245" w14:textId="77777777" w:rsidR="00F50644" w:rsidRDefault="00F50644">
            <w:pPr>
              <w:pStyle w:val="DGALTW"/>
              <w:spacing w:line="720" w:lineRule="auto"/>
              <w:ind w:firstLineChars="0" w:firstLine="0"/>
              <w:rPr>
                <w:sz w:val="30"/>
                <w:szCs w:val="30"/>
              </w:rPr>
            </w:pPr>
          </w:p>
        </w:tc>
        <w:tc>
          <w:tcPr>
            <w:tcW w:w="567" w:type="dxa"/>
          </w:tcPr>
          <w:p w14:paraId="0CFAC72A" w14:textId="77777777" w:rsidR="00F50644" w:rsidRDefault="00FB39C7">
            <w:pPr>
              <w:pStyle w:val="DGALTW"/>
              <w:spacing w:line="720" w:lineRule="auto"/>
              <w:ind w:firstLineChars="0" w:firstLine="0"/>
              <w:rPr>
                <w:sz w:val="30"/>
                <w:szCs w:val="30"/>
              </w:rPr>
            </w:pPr>
            <w:r>
              <w:rPr>
                <w:rFonts w:hint="eastAsia"/>
                <w:sz w:val="30"/>
                <w:szCs w:val="30"/>
              </w:rPr>
              <w:t>日</w:t>
            </w:r>
          </w:p>
        </w:tc>
      </w:tr>
      <w:tr w:rsidR="00F50644" w14:paraId="30858D61" w14:textId="77777777">
        <w:tc>
          <w:tcPr>
            <w:tcW w:w="1417" w:type="dxa"/>
          </w:tcPr>
          <w:p w14:paraId="0FE27680" w14:textId="77777777" w:rsidR="00F50644" w:rsidRDefault="00F50644">
            <w:pPr>
              <w:pStyle w:val="DGALTW"/>
              <w:spacing w:line="720" w:lineRule="auto"/>
              <w:ind w:firstLineChars="0" w:firstLine="0"/>
              <w:rPr>
                <w:sz w:val="30"/>
                <w:szCs w:val="30"/>
              </w:rPr>
            </w:pPr>
          </w:p>
        </w:tc>
        <w:tc>
          <w:tcPr>
            <w:tcW w:w="2088" w:type="dxa"/>
          </w:tcPr>
          <w:p w14:paraId="7DE8C7FD" w14:textId="77777777" w:rsidR="00F50644" w:rsidRDefault="00F50644">
            <w:pPr>
              <w:pStyle w:val="DGALTW"/>
              <w:spacing w:line="720" w:lineRule="auto"/>
              <w:ind w:firstLineChars="0" w:firstLine="0"/>
              <w:rPr>
                <w:sz w:val="30"/>
                <w:szCs w:val="30"/>
              </w:rPr>
            </w:pPr>
          </w:p>
        </w:tc>
        <w:tc>
          <w:tcPr>
            <w:tcW w:w="1417" w:type="dxa"/>
          </w:tcPr>
          <w:p w14:paraId="664D3DA7" w14:textId="77777777" w:rsidR="00F50644" w:rsidRDefault="00FB39C7">
            <w:pPr>
              <w:pStyle w:val="DGALTW"/>
              <w:spacing w:line="720" w:lineRule="auto"/>
              <w:ind w:left="150" w:hangingChars="50" w:hanging="150"/>
              <w:rPr>
                <w:sz w:val="30"/>
                <w:szCs w:val="30"/>
              </w:rPr>
            </w:pPr>
            <w:r>
              <w:rPr>
                <w:rFonts w:hint="eastAsia"/>
                <w:sz w:val="30"/>
                <w:szCs w:val="30"/>
              </w:rPr>
              <w:t>日</w:t>
            </w:r>
            <w:r>
              <w:rPr>
                <w:rFonts w:hint="eastAsia"/>
                <w:sz w:val="30"/>
                <w:szCs w:val="30"/>
              </w:rPr>
              <w:t xml:space="preserve"> </w:t>
            </w:r>
            <w:r>
              <w:rPr>
                <w:rFonts w:hint="eastAsia"/>
                <w:sz w:val="30"/>
                <w:szCs w:val="30"/>
              </w:rPr>
              <w:t>期：</w:t>
            </w:r>
          </w:p>
        </w:tc>
        <w:tc>
          <w:tcPr>
            <w:tcW w:w="850" w:type="dxa"/>
          </w:tcPr>
          <w:p w14:paraId="3C431C8A" w14:textId="77777777" w:rsidR="00F50644" w:rsidRDefault="00F50644">
            <w:pPr>
              <w:pStyle w:val="DGALTW"/>
              <w:spacing w:line="720" w:lineRule="auto"/>
              <w:ind w:firstLineChars="0" w:firstLine="0"/>
              <w:rPr>
                <w:sz w:val="30"/>
                <w:szCs w:val="30"/>
              </w:rPr>
            </w:pPr>
          </w:p>
        </w:tc>
        <w:tc>
          <w:tcPr>
            <w:tcW w:w="567" w:type="dxa"/>
          </w:tcPr>
          <w:p w14:paraId="75AAB10C" w14:textId="77777777" w:rsidR="00F50644" w:rsidRDefault="00FB39C7">
            <w:pPr>
              <w:pStyle w:val="DGALTW"/>
              <w:spacing w:line="720" w:lineRule="auto"/>
              <w:ind w:firstLineChars="0" w:firstLine="0"/>
              <w:rPr>
                <w:sz w:val="30"/>
                <w:szCs w:val="30"/>
              </w:rPr>
            </w:pPr>
            <w:r>
              <w:rPr>
                <w:rFonts w:hint="eastAsia"/>
                <w:sz w:val="30"/>
                <w:szCs w:val="30"/>
              </w:rPr>
              <w:t>年</w:t>
            </w:r>
          </w:p>
        </w:tc>
        <w:tc>
          <w:tcPr>
            <w:tcW w:w="567" w:type="dxa"/>
          </w:tcPr>
          <w:p w14:paraId="30570E2D" w14:textId="77777777" w:rsidR="00F50644" w:rsidRDefault="00F50644">
            <w:pPr>
              <w:pStyle w:val="DGALTW"/>
              <w:spacing w:line="720" w:lineRule="auto"/>
              <w:ind w:firstLineChars="0" w:firstLine="0"/>
              <w:rPr>
                <w:sz w:val="30"/>
                <w:szCs w:val="30"/>
              </w:rPr>
            </w:pPr>
          </w:p>
        </w:tc>
        <w:tc>
          <w:tcPr>
            <w:tcW w:w="567" w:type="dxa"/>
          </w:tcPr>
          <w:p w14:paraId="16C78EB8" w14:textId="77777777" w:rsidR="00F50644" w:rsidRDefault="00FB39C7">
            <w:pPr>
              <w:pStyle w:val="DGALTW"/>
              <w:spacing w:line="720" w:lineRule="auto"/>
              <w:ind w:firstLineChars="0" w:firstLine="0"/>
              <w:rPr>
                <w:sz w:val="30"/>
                <w:szCs w:val="30"/>
              </w:rPr>
            </w:pPr>
            <w:r>
              <w:rPr>
                <w:rFonts w:hint="eastAsia"/>
                <w:sz w:val="30"/>
                <w:szCs w:val="30"/>
              </w:rPr>
              <w:t>月</w:t>
            </w:r>
          </w:p>
        </w:tc>
        <w:tc>
          <w:tcPr>
            <w:tcW w:w="567" w:type="dxa"/>
          </w:tcPr>
          <w:p w14:paraId="00BAEF6E" w14:textId="77777777" w:rsidR="00F50644" w:rsidRDefault="00F50644">
            <w:pPr>
              <w:pStyle w:val="DGALTW"/>
              <w:spacing w:line="720" w:lineRule="auto"/>
              <w:ind w:firstLineChars="0" w:firstLine="0"/>
              <w:rPr>
                <w:sz w:val="30"/>
                <w:szCs w:val="30"/>
              </w:rPr>
            </w:pPr>
          </w:p>
        </w:tc>
        <w:tc>
          <w:tcPr>
            <w:tcW w:w="567" w:type="dxa"/>
          </w:tcPr>
          <w:p w14:paraId="1E80067C" w14:textId="77777777" w:rsidR="00F50644" w:rsidRDefault="00FB39C7">
            <w:pPr>
              <w:pStyle w:val="DGALTW"/>
              <w:spacing w:line="720" w:lineRule="auto"/>
              <w:ind w:firstLineChars="0" w:firstLine="0"/>
              <w:rPr>
                <w:sz w:val="30"/>
                <w:szCs w:val="30"/>
              </w:rPr>
            </w:pPr>
            <w:r>
              <w:rPr>
                <w:rFonts w:hint="eastAsia"/>
                <w:sz w:val="30"/>
                <w:szCs w:val="30"/>
              </w:rPr>
              <w:t>日</w:t>
            </w:r>
          </w:p>
        </w:tc>
      </w:tr>
      <w:tr w:rsidR="00F50644" w14:paraId="3CBB099D" w14:textId="77777777">
        <w:tc>
          <w:tcPr>
            <w:tcW w:w="1417" w:type="dxa"/>
          </w:tcPr>
          <w:p w14:paraId="0E8D8869" w14:textId="77777777" w:rsidR="00F50644" w:rsidRDefault="00F50644">
            <w:pPr>
              <w:pStyle w:val="DGALTW"/>
              <w:spacing w:line="720" w:lineRule="auto"/>
              <w:ind w:firstLineChars="0" w:firstLine="0"/>
              <w:rPr>
                <w:sz w:val="30"/>
                <w:szCs w:val="30"/>
              </w:rPr>
            </w:pPr>
          </w:p>
        </w:tc>
        <w:tc>
          <w:tcPr>
            <w:tcW w:w="2088" w:type="dxa"/>
          </w:tcPr>
          <w:p w14:paraId="66B6EEE2" w14:textId="77777777" w:rsidR="00F50644" w:rsidRDefault="00F50644">
            <w:pPr>
              <w:pStyle w:val="DGALTW"/>
              <w:spacing w:line="720" w:lineRule="auto"/>
              <w:ind w:firstLineChars="0" w:firstLine="0"/>
              <w:rPr>
                <w:sz w:val="30"/>
                <w:szCs w:val="30"/>
              </w:rPr>
            </w:pPr>
          </w:p>
        </w:tc>
        <w:tc>
          <w:tcPr>
            <w:tcW w:w="1417" w:type="dxa"/>
          </w:tcPr>
          <w:p w14:paraId="12F74848" w14:textId="77777777" w:rsidR="00F50644" w:rsidRDefault="00FB39C7">
            <w:pPr>
              <w:pStyle w:val="DGALTW"/>
              <w:spacing w:line="720" w:lineRule="auto"/>
              <w:ind w:left="150" w:hangingChars="50" w:hanging="150"/>
              <w:rPr>
                <w:sz w:val="30"/>
                <w:szCs w:val="30"/>
              </w:rPr>
            </w:pPr>
            <w:r>
              <w:rPr>
                <w:rFonts w:hint="eastAsia"/>
                <w:sz w:val="30"/>
                <w:szCs w:val="30"/>
              </w:rPr>
              <w:t>日</w:t>
            </w:r>
            <w:r>
              <w:rPr>
                <w:rFonts w:hint="eastAsia"/>
                <w:sz w:val="30"/>
                <w:szCs w:val="30"/>
              </w:rPr>
              <w:t xml:space="preserve"> </w:t>
            </w:r>
            <w:r>
              <w:rPr>
                <w:rFonts w:hint="eastAsia"/>
                <w:sz w:val="30"/>
                <w:szCs w:val="30"/>
              </w:rPr>
              <w:t>期：</w:t>
            </w:r>
          </w:p>
        </w:tc>
        <w:tc>
          <w:tcPr>
            <w:tcW w:w="850" w:type="dxa"/>
          </w:tcPr>
          <w:p w14:paraId="339CAACE" w14:textId="77777777" w:rsidR="00F50644" w:rsidRDefault="00F50644">
            <w:pPr>
              <w:pStyle w:val="DGALTW"/>
              <w:spacing w:line="720" w:lineRule="auto"/>
              <w:ind w:firstLineChars="0" w:firstLine="0"/>
              <w:rPr>
                <w:sz w:val="30"/>
                <w:szCs w:val="30"/>
              </w:rPr>
            </w:pPr>
          </w:p>
        </w:tc>
        <w:tc>
          <w:tcPr>
            <w:tcW w:w="567" w:type="dxa"/>
          </w:tcPr>
          <w:p w14:paraId="1C51609A" w14:textId="77777777" w:rsidR="00F50644" w:rsidRDefault="00FB39C7">
            <w:pPr>
              <w:pStyle w:val="DGALTW"/>
              <w:spacing w:line="720" w:lineRule="auto"/>
              <w:ind w:firstLineChars="0" w:firstLine="0"/>
              <w:rPr>
                <w:sz w:val="30"/>
                <w:szCs w:val="30"/>
              </w:rPr>
            </w:pPr>
            <w:r>
              <w:rPr>
                <w:rFonts w:hint="eastAsia"/>
                <w:sz w:val="30"/>
                <w:szCs w:val="30"/>
              </w:rPr>
              <w:t>年</w:t>
            </w:r>
          </w:p>
        </w:tc>
        <w:tc>
          <w:tcPr>
            <w:tcW w:w="567" w:type="dxa"/>
          </w:tcPr>
          <w:p w14:paraId="78F3BD86" w14:textId="77777777" w:rsidR="00F50644" w:rsidRDefault="00F50644">
            <w:pPr>
              <w:pStyle w:val="DGALTW"/>
              <w:spacing w:line="720" w:lineRule="auto"/>
              <w:ind w:firstLineChars="0" w:firstLine="0"/>
              <w:rPr>
                <w:sz w:val="30"/>
                <w:szCs w:val="30"/>
              </w:rPr>
            </w:pPr>
          </w:p>
        </w:tc>
        <w:tc>
          <w:tcPr>
            <w:tcW w:w="567" w:type="dxa"/>
          </w:tcPr>
          <w:p w14:paraId="39BAA5C1" w14:textId="77777777" w:rsidR="00F50644" w:rsidRDefault="00FB39C7">
            <w:pPr>
              <w:pStyle w:val="DGALTW"/>
              <w:spacing w:line="720" w:lineRule="auto"/>
              <w:ind w:firstLineChars="0" w:firstLine="0"/>
              <w:rPr>
                <w:sz w:val="30"/>
                <w:szCs w:val="30"/>
              </w:rPr>
            </w:pPr>
            <w:r>
              <w:rPr>
                <w:rFonts w:hint="eastAsia"/>
                <w:sz w:val="30"/>
                <w:szCs w:val="30"/>
              </w:rPr>
              <w:t>月</w:t>
            </w:r>
          </w:p>
        </w:tc>
        <w:tc>
          <w:tcPr>
            <w:tcW w:w="567" w:type="dxa"/>
          </w:tcPr>
          <w:p w14:paraId="4875C27E" w14:textId="77777777" w:rsidR="00F50644" w:rsidRDefault="00F50644">
            <w:pPr>
              <w:pStyle w:val="DGALTW"/>
              <w:spacing w:line="720" w:lineRule="auto"/>
              <w:ind w:firstLineChars="0" w:firstLine="0"/>
              <w:rPr>
                <w:sz w:val="30"/>
                <w:szCs w:val="30"/>
              </w:rPr>
            </w:pPr>
          </w:p>
        </w:tc>
        <w:tc>
          <w:tcPr>
            <w:tcW w:w="567" w:type="dxa"/>
          </w:tcPr>
          <w:p w14:paraId="68B32C65" w14:textId="77777777" w:rsidR="00F50644" w:rsidRDefault="00FB39C7">
            <w:pPr>
              <w:pStyle w:val="DGALTW"/>
              <w:spacing w:line="720" w:lineRule="auto"/>
              <w:ind w:firstLineChars="0" w:firstLine="0"/>
              <w:rPr>
                <w:sz w:val="30"/>
                <w:szCs w:val="30"/>
              </w:rPr>
            </w:pPr>
            <w:r>
              <w:rPr>
                <w:rFonts w:hint="eastAsia"/>
                <w:sz w:val="30"/>
                <w:szCs w:val="30"/>
              </w:rPr>
              <w:t>日</w:t>
            </w:r>
          </w:p>
        </w:tc>
      </w:tr>
      <w:tr w:rsidR="00F50644" w14:paraId="436AFC2E" w14:textId="77777777">
        <w:tc>
          <w:tcPr>
            <w:tcW w:w="1417" w:type="dxa"/>
          </w:tcPr>
          <w:p w14:paraId="6E6CAD97" w14:textId="77777777" w:rsidR="00F50644" w:rsidRDefault="00F50644">
            <w:pPr>
              <w:pStyle w:val="DGALTW"/>
              <w:spacing w:line="720" w:lineRule="auto"/>
              <w:ind w:firstLineChars="0" w:firstLine="0"/>
              <w:rPr>
                <w:sz w:val="30"/>
                <w:szCs w:val="30"/>
              </w:rPr>
            </w:pPr>
          </w:p>
        </w:tc>
        <w:tc>
          <w:tcPr>
            <w:tcW w:w="2088" w:type="dxa"/>
          </w:tcPr>
          <w:p w14:paraId="5A4C66BA" w14:textId="77777777" w:rsidR="00F50644" w:rsidRDefault="00F50644">
            <w:pPr>
              <w:pStyle w:val="DGALTW"/>
              <w:spacing w:line="720" w:lineRule="auto"/>
              <w:ind w:firstLineChars="0" w:firstLine="0"/>
              <w:rPr>
                <w:sz w:val="30"/>
                <w:szCs w:val="30"/>
              </w:rPr>
            </w:pPr>
          </w:p>
        </w:tc>
        <w:tc>
          <w:tcPr>
            <w:tcW w:w="1417" w:type="dxa"/>
          </w:tcPr>
          <w:p w14:paraId="400DC490" w14:textId="77777777" w:rsidR="00F50644" w:rsidRDefault="00FB39C7">
            <w:pPr>
              <w:pStyle w:val="DGALTW"/>
              <w:spacing w:line="720" w:lineRule="auto"/>
              <w:ind w:firstLineChars="0" w:firstLine="0"/>
              <w:rPr>
                <w:sz w:val="30"/>
                <w:szCs w:val="30"/>
              </w:rPr>
            </w:pPr>
            <w:r>
              <w:rPr>
                <w:rFonts w:hint="eastAsia"/>
                <w:sz w:val="30"/>
                <w:szCs w:val="30"/>
              </w:rPr>
              <w:t>日</w:t>
            </w:r>
            <w:r>
              <w:rPr>
                <w:rFonts w:hint="eastAsia"/>
                <w:sz w:val="30"/>
                <w:szCs w:val="30"/>
              </w:rPr>
              <w:t xml:space="preserve"> </w:t>
            </w:r>
            <w:r>
              <w:rPr>
                <w:rFonts w:hint="eastAsia"/>
                <w:sz w:val="30"/>
                <w:szCs w:val="30"/>
              </w:rPr>
              <w:t>期：</w:t>
            </w:r>
          </w:p>
        </w:tc>
        <w:tc>
          <w:tcPr>
            <w:tcW w:w="850" w:type="dxa"/>
          </w:tcPr>
          <w:p w14:paraId="6B3A9DBA" w14:textId="77777777" w:rsidR="00F50644" w:rsidRDefault="00F50644">
            <w:pPr>
              <w:pStyle w:val="DGALTW"/>
              <w:spacing w:line="720" w:lineRule="auto"/>
              <w:ind w:firstLineChars="0" w:firstLine="0"/>
              <w:rPr>
                <w:sz w:val="30"/>
                <w:szCs w:val="30"/>
              </w:rPr>
            </w:pPr>
          </w:p>
        </w:tc>
        <w:tc>
          <w:tcPr>
            <w:tcW w:w="567" w:type="dxa"/>
          </w:tcPr>
          <w:p w14:paraId="42C1EB78" w14:textId="77777777" w:rsidR="00F50644" w:rsidRDefault="00FB39C7">
            <w:pPr>
              <w:pStyle w:val="DGALTW"/>
              <w:spacing w:line="720" w:lineRule="auto"/>
              <w:ind w:firstLineChars="0" w:firstLine="0"/>
              <w:rPr>
                <w:sz w:val="30"/>
                <w:szCs w:val="30"/>
              </w:rPr>
            </w:pPr>
            <w:r>
              <w:rPr>
                <w:rFonts w:hint="eastAsia"/>
                <w:sz w:val="30"/>
                <w:szCs w:val="30"/>
              </w:rPr>
              <w:t>年</w:t>
            </w:r>
          </w:p>
        </w:tc>
        <w:tc>
          <w:tcPr>
            <w:tcW w:w="567" w:type="dxa"/>
          </w:tcPr>
          <w:p w14:paraId="24734106" w14:textId="77777777" w:rsidR="00F50644" w:rsidRDefault="00F50644">
            <w:pPr>
              <w:pStyle w:val="DGALTW"/>
              <w:spacing w:line="720" w:lineRule="auto"/>
              <w:ind w:firstLineChars="0" w:firstLine="0"/>
              <w:rPr>
                <w:sz w:val="30"/>
                <w:szCs w:val="30"/>
              </w:rPr>
            </w:pPr>
          </w:p>
        </w:tc>
        <w:tc>
          <w:tcPr>
            <w:tcW w:w="567" w:type="dxa"/>
          </w:tcPr>
          <w:p w14:paraId="74924244" w14:textId="77777777" w:rsidR="00F50644" w:rsidRDefault="00FB39C7">
            <w:pPr>
              <w:pStyle w:val="DGALTW"/>
              <w:spacing w:line="720" w:lineRule="auto"/>
              <w:ind w:firstLineChars="0" w:firstLine="0"/>
              <w:rPr>
                <w:sz w:val="30"/>
                <w:szCs w:val="30"/>
              </w:rPr>
            </w:pPr>
            <w:r>
              <w:rPr>
                <w:rFonts w:hint="eastAsia"/>
                <w:sz w:val="30"/>
                <w:szCs w:val="30"/>
              </w:rPr>
              <w:t>月</w:t>
            </w:r>
          </w:p>
        </w:tc>
        <w:tc>
          <w:tcPr>
            <w:tcW w:w="567" w:type="dxa"/>
          </w:tcPr>
          <w:p w14:paraId="2A0528A9" w14:textId="77777777" w:rsidR="00F50644" w:rsidRDefault="00F50644">
            <w:pPr>
              <w:pStyle w:val="DGALTW"/>
              <w:spacing w:line="720" w:lineRule="auto"/>
              <w:ind w:firstLineChars="0" w:firstLine="0"/>
              <w:rPr>
                <w:sz w:val="30"/>
                <w:szCs w:val="30"/>
              </w:rPr>
            </w:pPr>
          </w:p>
        </w:tc>
        <w:tc>
          <w:tcPr>
            <w:tcW w:w="567" w:type="dxa"/>
          </w:tcPr>
          <w:p w14:paraId="22F59BE9" w14:textId="77777777" w:rsidR="00F50644" w:rsidRDefault="00FB39C7">
            <w:pPr>
              <w:pStyle w:val="DGALTW"/>
              <w:spacing w:line="720" w:lineRule="auto"/>
              <w:ind w:firstLineChars="0" w:firstLine="0"/>
              <w:rPr>
                <w:sz w:val="30"/>
                <w:szCs w:val="30"/>
              </w:rPr>
            </w:pPr>
            <w:r>
              <w:rPr>
                <w:rFonts w:hint="eastAsia"/>
                <w:sz w:val="30"/>
                <w:szCs w:val="30"/>
              </w:rPr>
              <w:t>日</w:t>
            </w:r>
          </w:p>
        </w:tc>
      </w:tr>
      <w:tr w:rsidR="00F50644" w14:paraId="5A0C0D00" w14:textId="77777777">
        <w:tc>
          <w:tcPr>
            <w:tcW w:w="1417" w:type="dxa"/>
          </w:tcPr>
          <w:p w14:paraId="7A5955F0" w14:textId="77777777" w:rsidR="00F50644" w:rsidRDefault="00F50644">
            <w:pPr>
              <w:pStyle w:val="DGALTW"/>
              <w:spacing w:line="720" w:lineRule="auto"/>
              <w:ind w:firstLineChars="0" w:firstLine="0"/>
              <w:rPr>
                <w:sz w:val="30"/>
                <w:szCs w:val="30"/>
              </w:rPr>
            </w:pPr>
          </w:p>
        </w:tc>
        <w:tc>
          <w:tcPr>
            <w:tcW w:w="2088" w:type="dxa"/>
          </w:tcPr>
          <w:p w14:paraId="5042C13C" w14:textId="77777777" w:rsidR="00F50644" w:rsidRDefault="00F50644">
            <w:pPr>
              <w:pStyle w:val="DGALTW"/>
              <w:spacing w:line="720" w:lineRule="auto"/>
              <w:ind w:firstLineChars="0" w:firstLine="0"/>
              <w:rPr>
                <w:sz w:val="30"/>
                <w:szCs w:val="30"/>
              </w:rPr>
            </w:pPr>
          </w:p>
        </w:tc>
        <w:tc>
          <w:tcPr>
            <w:tcW w:w="1417" w:type="dxa"/>
          </w:tcPr>
          <w:p w14:paraId="2BFC0E1D" w14:textId="77777777" w:rsidR="00F50644" w:rsidRDefault="00FB39C7">
            <w:pPr>
              <w:pStyle w:val="DGALTW"/>
              <w:spacing w:line="720" w:lineRule="auto"/>
              <w:ind w:firstLineChars="0" w:firstLine="0"/>
              <w:rPr>
                <w:sz w:val="30"/>
                <w:szCs w:val="30"/>
              </w:rPr>
            </w:pPr>
            <w:r>
              <w:rPr>
                <w:rFonts w:hint="eastAsia"/>
                <w:sz w:val="30"/>
                <w:szCs w:val="30"/>
              </w:rPr>
              <w:t>日</w:t>
            </w:r>
            <w:r>
              <w:rPr>
                <w:rFonts w:hint="eastAsia"/>
                <w:sz w:val="30"/>
                <w:szCs w:val="30"/>
              </w:rPr>
              <w:t xml:space="preserve"> </w:t>
            </w:r>
            <w:r>
              <w:rPr>
                <w:rFonts w:hint="eastAsia"/>
                <w:sz w:val="30"/>
                <w:szCs w:val="30"/>
              </w:rPr>
              <w:t>期：</w:t>
            </w:r>
          </w:p>
        </w:tc>
        <w:tc>
          <w:tcPr>
            <w:tcW w:w="850" w:type="dxa"/>
          </w:tcPr>
          <w:p w14:paraId="7FB636EA" w14:textId="77777777" w:rsidR="00F50644" w:rsidRDefault="00F50644">
            <w:pPr>
              <w:pStyle w:val="DGALTW"/>
              <w:spacing w:line="720" w:lineRule="auto"/>
              <w:ind w:firstLineChars="0" w:firstLine="0"/>
              <w:rPr>
                <w:sz w:val="30"/>
                <w:szCs w:val="30"/>
              </w:rPr>
            </w:pPr>
          </w:p>
        </w:tc>
        <w:tc>
          <w:tcPr>
            <w:tcW w:w="567" w:type="dxa"/>
          </w:tcPr>
          <w:p w14:paraId="0C659AAF" w14:textId="77777777" w:rsidR="00F50644" w:rsidRDefault="00FB39C7">
            <w:pPr>
              <w:pStyle w:val="DGALTW"/>
              <w:spacing w:line="720" w:lineRule="auto"/>
              <w:ind w:firstLineChars="0" w:firstLine="0"/>
              <w:rPr>
                <w:sz w:val="30"/>
                <w:szCs w:val="30"/>
              </w:rPr>
            </w:pPr>
            <w:r>
              <w:rPr>
                <w:rFonts w:hint="eastAsia"/>
                <w:sz w:val="30"/>
                <w:szCs w:val="30"/>
              </w:rPr>
              <w:t>年</w:t>
            </w:r>
          </w:p>
        </w:tc>
        <w:tc>
          <w:tcPr>
            <w:tcW w:w="567" w:type="dxa"/>
          </w:tcPr>
          <w:p w14:paraId="30EBDFCD" w14:textId="77777777" w:rsidR="00F50644" w:rsidRDefault="00F50644">
            <w:pPr>
              <w:pStyle w:val="DGALTW"/>
              <w:spacing w:line="720" w:lineRule="auto"/>
              <w:ind w:firstLineChars="0" w:firstLine="0"/>
              <w:rPr>
                <w:sz w:val="30"/>
                <w:szCs w:val="30"/>
              </w:rPr>
            </w:pPr>
          </w:p>
        </w:tc>
        <w:tc>
          <w:tcPr>
            <w:tcW w:w="567" w:type="dxa"/>
          </w:tcPr>
          <w:p w14:paraId="63F58619" w14:textId="77777777" w:rsidR="00F50644" w:rsidRDefault="00FB39C7">
            <w:pPr>
              <w:pStyle w:val="DGALTW"/>
              <w:spacing w:line="720" w:lineRule="auto"/>
              <w:ind w:firstLineChars="0" w:firstLine="0"/>
              <w:rPr>
                <w:sz w:val="30"/>
                <w:szCs w:val="30"/>
              </w:rPr>
            </w:pPr>
            <w:r>
              <w:rPr>
                <w:rFonts w:hint="eastAsia"/>
                <w:sz w:val="30"/>
                <w:szCs w:val="30"/>
              </w:rPr>
              <w:t>月</w:t>
            </w:r>
          </w:p>
        </w:tc>
        <w:tc>
          <w:tcPr>
            <w:tcW w:w="567" w:type="dxa"/>
          </w:tcPr>
          <w:p w14:paraId="5D2669FC" w14:textId="77777777" w:rsidR="00F50644" w:rsidRDefault="00F50644">
            <w:pPr>
              <w:pStyle w:val="DGALTW"/>
              <w:spacing w:line="720" w:lineRule="auto"/>
              <w:ind w:firstLineChars="0" w:firstLine="0"/>
              <w:rPr>
                <w:sz w:val="30"/>
                <w:szCs w:val="30"/>
              </w:rPr>
            </w:pPr>
          </w:p>
        </w:tc>
        <w:tc>
          <w:tcPr>
            <w:tcW w:w="567" w:type="dxa"/>
          </w:tcPr>
          <w:p w14:paraId="25BCE0E2" w14:textId="77777777" w:rsidR="00F50644" w:rsidRDefault="00FB39C7">
            <w:pPr>
              <w:pStyle w:val="DGALTW"/>
              <w:spacing w:line="720" w:lineRule="auto"/>
              <w:ind w:firstLineChars="0" w:firstLine="0"/>
              <w:rPr>
                <w:sz w:val="30"/>
                <w:szCs w:val="30"/>
              </w:rPr>
            </w:pPr>
            <w:r>
              <w:rPr>
                <w:rFonts w:hint="eastAsia"/>
                <w:sz w:val="30"/>
                <w:szCs w:val="30"/>
              </w:rPr>
              <w:t>日</w:t>
            </w:r>
          </w:p>
        </w:tc>
      </w:tr>
      <w:tr w:rsidR="00F50644" w14:paraId="69221CC9" w14:textId="77777777">
        <w:tc>
          <w:tcPr>
            <w:tcW w:w="1417" w:type="dxa"/>
          </w:tcPr>
          <w:p w14:paraId="1B5B9D1B" w14:textId="77777777" w:rsidR="00F50644" w:rsidRDefault="00F50644">
            <w:pPr>
              <w:pStyle w:val="DGALTW"/>
              <w:spacing w:line="720" w:lineRule="auto"/>
              <w:ind w:firstLineChars="0" w:firstLine="0"/>
              <w:rPr>
                <w:sz w:val="30"/>
                <w:szCs w:val="30"/>
              </w:rPr>
            </w:pPr>
          </w:p>
        </w:tc>
        <w:tc>
          <w:tcPr>
            <w:tcW w:w="2088" w:type="dxa"/>
          </w:tcPr>
          <w:p w14:paraId="24A6E210" w14:textId="77777777" w:rsidR="00F50644" w:rsidRDefault="00F50644">
            <w:pPr>
              <w:pStyle w:val="DGALTW"/>
              <w:spacing w:line="720" w:lineRule="auto"/>
              <w:ind w:firstLineChars="0" w:firstLine="0"/>
              <w:rPr>
                <w:sz w:val="30"/>
                <w:szCs w:val="30"/>
              </w:rPr>
            </w:pPr>
          </w:p>
        </w:tc>
        <w:tc>
          <w:tcPr>
            <w:tcW w:w="1417" w:type="dxa"/>
          </w:tcPr>
          <w:p w14:paraId="313B3DB4" w14:textId="77777777" w:rsidR="00F50644" w:rsidRDefault="00FB39C7">
            <w:pPr>
              <w:pStyle w:val="DGALTW"/>
              <w:spacing w:line="720" w:lineRule="auto"/>
              <w:ind w:firstLineChars="0" w:firstLine="0"/>
              <w:rPr>
                <w:sz w:val="30"/>
                <w:szCs w:val="30"/>
              </w:rPr>
            </w:pPr>
            <w:r>
              <w:rPr>
                <w:rFonts w:hint="eastAsia"/>
                <w:sz w:val="30"/>
                <w:szCs w:val="30"/>
              </w:rPr>
              <w:t>日</w:t>
            </w:r>
            <w:r>
              <w:rPr>
                <w:rFonts w:hint="eastAsia"/>
                <w:sz w:val="30"/>
                <w:szCs w:val="30"/>
              </w:rPr>
              <w:t xml:space="preserve"> </w:t>
            </w:r>
            <w:r>
              <w:rPr>
                <w:rFonts w:hint="eastAsia"/>
                <w:sz w:val="30"/>
                <w:szCs w:val="30"/>
              </w:rPr>
              <w:t>期：</w:t>
            </w:r>
          </w:p>
        </w:tc>
        <w:tc>
          <w:tcPr>
            <w:tcW w:w="850" w:type="dxa"/>
          </w:tcPr>
          <w:p w14:paraId="48BAFD94" w14:textId="77777777" w:rsidR="00F50644" w:rsidRDefault="00F50644">
            <w:pPr>
              <w:pStyle w:val="DGALTW"/>
              <w:spacing w:line="720" w:lineRule="auto"/>
              <w:ind w:firstLineChars="0" w:firstLine="0"/>
              <w:rPr>
                <w:sz w:val="30"/>
                <w:szCs w:val="30"/>
              </w:rPr>
            </w:pPr>
          </w:p>
        </w:tc>
        <w:tc>
          <w:tcPr>
            <w:tcW w:w="567" w:type="dxa"/>
          </w:tcPr>
          <w:p w14:paraId="489EF2C7" w14:textId="77777777" w:rsidR="00F50644" w:rsidRDefault="00FB39C7">
            <w:pPr>
              <w:pStyle w:val="DGALTW"/>
              <w:spacing w:line="720" w:lineRule="auto"/>
              <w:ind w:firstLineChars="0" w:firstLine="0"/>
              <w:rPr>
                <w:sz w:val="30"/>
                <w:szCs w:val="30"/>
              </w:rPr>
            </w:pPr>
            <w:r>
              <w:rPr>
                <w:rFonts w:hint="eastAsia"/>
                <w:sz w:val="30"/>
                <w:szCs w:val="30"/>
              </w:rPr>
              <w:t>年</w:t>
            </w:r>
          </w:p>
        </w:tc>
        <w:tc>
          <w:tcPr>
            <w:tcW w:w="567" w:type="dxa"/>
          </w:tcPr>
          <w:p w14:paraId="14D4983C" w14:textId="77777777" w:rsidR="00F50644" w:rsidRDefault="00F50644">
            <w:pPr>
              <w:pStyle w:val="DGALTW"/>
              <w:spacing w:line="720" w:lineRule="auto"/>
              <w:ind w:firstLineChars="0" w:firstLine="0"/>
              <w:rPr>
                <w:sz w:val="30"/>
                <w:szCs w:val="30"/>
              </w:rPr>
            </w:pPr>
          </w:p>
        </w:tc>
        <w:tc>
          <w:tcPr>
            <w:tcW w:w="567" w:type="dxa"/>
          </w:tcPr>
          <w:p w14:paraId="3AE0E467" w14:textId="77777777" w:rsidR="00F50644" w:rsidRDefault="00FB39C7">
            <w:pPr>
              <w:pStyle w:val="DGALTW"/>
              <w:spacing w:line="720" w:lineRule="auto"/>
              <w:ind w:firstLineChars="0" w:firstLine="0"/>
              <w:rPr>
                <w:sz w:val="30"/>
                <w:szCs w:val="30"/>
              </w:rPr>
            </w:pPr>
            <w:r>
              <w:rPr>
                <w:rFonts w:hint="eastAsia"/>
                <w:sz w:val="30"/>
                <w:szCs w:val="30"/>
              </w:rPr>
              <w:t>月</w:t>
            </w:r>
          </w:p>
        </w:tc>
        <w:tc>
          <w:tcPr>
            <w:tcW w:w="567" w:type="dxa"/>
          </w:tcPr>
          <w:p w14:paraId="60A71C82" w14:textId="77777777" w:rsidR="00F50644" w:rsidRDefault="00F50644">
            <w:pPr>
              <w:pStyle w:val="DGALTW"/>
              <w:spacing w:line="720" w:lineRule="auto"/>
              <w:ind w:firstLineChars="0" w:firstLine="0"/>
              <w:rPr>
                <w:sz w:val="30"/>
                <w:szCs w:val="30"/>
              </w:rPr>
            </w:pPr>
          </w:p>
        </w:tc>
        <w:tc>
          <w:tcPr>
            <w:tcW w:w="567" w:type="dxa"/>
          </w:tcPr>
          <w:p w14:paraId="05FD7FF2" w14:textId="77777777" w:rsidR="00F50644" w:rsidRDefault="00FB39C7">
            <w:pPr>
              <w:pStyle w:val="DGALTW"/>
              <w:spacing w:line="720" w:lineRule="auto"/>
              <w:ind w:firstLineChars="0" w:firstLine="0"/>
              <w:rPr>
                <w:sz w:val="30"/>
                <w:szCs w:val="30"/>
              </w:rPr>
            </w:pPr>
            <w:r>
              <w:rPr>
                <w:rFonts w:hint="eastAsia"/>
                <w:sz w:val="30"/>
                <w:szCs w:val="30"/>
              </w:rPr>
              <w:t>日</w:t>
            </w:r>
          </w:p>
        </w:tc>
      </w:tr>
      <w:tr w:rsidR="00F50644" w14:paraId="68782A0C" w14:textId="77777777">
        <w:tc>
          <w:tcPr>
            <w:tcW w:w="1417" w:type="dxa"/>
          </w:tcPr>
          <w:p w14:paraId="5CB73BDC" w14:textId="77777777" w:rsidR="00F50644" w:rsidRDefault="00FB39C7">
            <w:pPr>
              <w:pStyle w:val="DGALTW"/>
              <w:spacing w:line="720" w:lineRule="auto"/>
              <w:ind w:firstLineChars="0" w:firstLine="0"/>
              <w:rPr>
                <w:sz w:val="30"/>
                <w:szCs w:val="30"/>
              </w:rPr>
            </w:pPr>
            <w:r>
              <w:rPr>
                <w:rFonts w:hint="eastAsia"/>
                <w:sz w:val="30"/>
                <w:szCs w:val="30"/>
              </w:rPr>
              <w:t>标</w:t>
            </w:r>
            <w:r>
              <w:rPr>
                <w:rFonts w:hint="eastAsia"/>
                <w:sz w:val="30"/>
                <w:szCs w:val="30"/>
              </w:rPr>
              <w:t xml:space="preserve"> </w:t>
            </w:r>
            <w:r>
              <w:rPr>
                <w:rFonts w:hint="eastAsia"/>
                <w:sz w:val="30"/>
                <w:szCs w:val="30"/>
              </w:rPr>
              <w:t>审：</w:t>
            </w:r>
          </w:p>
        </w:tc>
        <w:tc>
          <w:tcPr>
            <w:tcW w:w="2088" w:type="dxa"/>
          </w:tcPr>
          <w:p w14:paraId="7C8055E3" w14:textId="77777777" w:rsidR="00F50644" w:rsidRDefault="00F50644">
            <w:pPr>
              <w:pStyle w:val="DGALTW"/>
              <w:spacing w:line="720" w:lineRule="auto"/>
              <w:ind w:firstLineChars="0" w:firstLine="0"/>
              <w:rPr>
                <w:sz w:val="30"/>
                <w:szCs w:val="30"/>
              </w:rPr>
            </w:pPr>
          </w:p>
        </w:tc>
        <w:tc>
          <w:tcPr>
            <w:tcW w:w="1417" w:type="dxa"/>
          </w:tcPr>
          <w:p w14:paraId="626BE60A" w14:textId="77777777" w:rsidR="00F50644" w:rsidRDefault="00FB39C7">
            <w:pPr>
              <w:pStyle w:val="DGALTW"/>
              <w:spacing w:line="720" w:lineRule="auto"/>
              <w:ind w:firstLineChars="0" w:firstLine="0"/>
              <w:rPr>
                <w:sz w:val="30"/>
                <w:szCs w:val="30"/>
              </w:rPr>
            </w:pPr>
            <w:r>
              <w:rPr>
                <w:rFonts w:hint="eastAsia"/>
                <w:sz w:val="30"/>
                <w:szCs w:val="30"/>
              </w:rPr>
              <w:t>日</w:t>
            </w:r>
            <w:r>
              <w:rPr>
                <w:rFonts w:hint="eastAsia"/>
                <w:sz w:val="30"/>
                <w:szCs w:val="30"/>
              </w:rPr>
              <w:t xml:space="preserve"> </w:t>
            </w:r>
            <w:r>
              <w:rPr>
                <w:rFonts w:hint="eastAsia"/>
                <w:sz w:val="30"/>
                <w:szCs w:val="30"/>
              </w:rPr>
              <w:t>期：</w:t>
            </w:r>
          </w:p>
        </w:tc>
        <w:tc>
          <w:tcPr>
            <w:tcW w:w="850" w:type="dxa"/>
          </w:tcPr>
          <w:p w14:paraId="60650225" w14:textId="77777777" w:rsidR="00F50644" w:rsidRDefault="00F50644">
            <w:pPr>
              <w:pStyle w:val="DGALTW"/>
              <w:spacing w:line="720" w:lineRule="auto"/>
              <w:ind w:firstLineChars="0" w:firstLine="0"/>
              <w:rPr>
                <w:sz w:val="30"/>
                <w:szCs w:val="30"/>
              </w:rPr>
            </w:pPr>
          </w:p>
        </w:tc>
        <w:tc>
          <w:tcPr>
            <w:tcW w:w="567" w:type="dxa"/>
          </w:tcPr>
          <w:p w14:paraId="1E103097" w14:textId="77777777" w:rsidR="00F50644" w:rsidRDefault="00FB39C7">
            <w:pPr>
              <w:pStyle w:val="DGALTW"/>
              <w:spacing w:line="720" w:lineRule="auto"/>
              <w:ind w:firstLineChars="0" w:firstLine="0"/>
              <w:rPr>
                <w:sz w:val="30"/>
                <w:szCs w:val="30"/>
              </w:rPr>
            </w:pPr>
            <w:r>
              <w:rPr>
                <w:rFonts w:hint="eastAsia"/>
                <w:sz w:val="30"/>
                <w:szCs w:val="30"/>
              </w:rPr>
              <w:t>年</w:t>
            </w:r>
          </w:p>
        </w:tc>
        <w:tc>
          <w:tcPr>
            <w:tcW w:w="567" w:type="dxa"/>
          </w:tcPr>
          <w:p w14:paraId="6E24E0F4" w14:textId="77777777" w:rsidR="00F50644" w:rsidRDefault="00F50644">
            <w:pPr>
              <w:pStyle w:val="DGALTW"/>
              <w:spacing w:line="720" w:lineRule="auto"/>
              <w:ind w:firstLineChars="0" w:firstLine="0"/>
              <w:rPr>
                <w:sz w:val="30"/>
                <w:szCs w:val="30"/>
              </w:rPr>
            </w:pPr>
          </w:p>
        </w:tc>
        <w:tc>
          <w:tcPr>
            <w:tcW w:w="567" w:type="dxa"/>
          </w:tcPr>
          <w:p w14:paraId="17D6D127" w14:textId="77777777" w:rsidR="00F50644" w:rsidRDefault="00FB39C7">
            <w:pPr>
              <w:pStyle w:val="DGALTW"/>
              <w:spacing w:line="720" w:lineRule="auto"/>
              <w:ind w:firstLineChars="0" w:firstLine="0"/>
              <w:rPr>
                <w:sz w:val="30"/>
                <w:szCs w:val="30"/>
              </w:rPr>
            </w:pPr>
            <w:r>
              <w:rPr>
                <w:rFonts w:hint="eastAsia"/>
                <w:sz w:val="30"/>
                <w:szCs w:val="30"/>
              </w:rPr>
              <w:t>月</w:t>
            </w:r>
          </w:p>
        </w:tc>
        <w:tc>
          <w:tcPr>
            <w:tcW w:w="567" w:type="dxa"/>
          </w:tcPr>
          <w:p w14:paraId="272276D9" w14:textId="77777777" w:rsidR="00F50644" w:rsidRDefault="00F50644">
            <w:pPr>
              <w:pStyle w:val="DGALTW"/>
              <w:spacing w:line="720" w:lineRule="auto"/>
              <w:ind w:firstLineChars="0" w:firstLine="0"/>
              <w:rPr>
                <w:sz w:val="30"/>
                <w:szCs w:val="30"/>
              </w:rPr>
            </w:pPr>
          </w:p>
        </w:tc>
        <w:tc>
          <w:tcPr>
            <w:tcW w:w="567" w:type="dxa"/>
          </w:tcPr>
          <w:p w14:paraId="703626B7" w14:textId="77777777" w:rsidR="00F50644" w:rsidRDefault="00FB39C7">
            <w:pPr>
              <w:pStyle w:val="DGALTW"/>
              <w:spacing w:line="720" w:lineRule="auto"/>
              <w:ind w:firstLineChars="0" w:firstLine="0"/>
              <w:rPr>
                <w:sz w:val="30"/>
                <w:szCs w:val="30"/>
              </w:rPr>
            </w:pPr>
            <w:r>
              <w:rPr>
                <w:rFonts w:hint="eastAsia"/>
                <w:sz w:val="30"/>
                <w:szCs w:val="30"/>
              </w:rPr>
              <w:t>日</w:t>
            </w:r>
          </w:p>
        </w:tc>
      </w:tr>
      <w:tr w:rsidR="00F50644" w14:paraId="03493CF3" w14:textId="77777777">
        <w:tc>
          <w:tcPr>
            <w:tcW w:w="1417" w:type="dxa"/>
          </w:tcPr>
          <w:p w14:paraId="64F1FA08" w14:textId="77777777" w:rsidR="00F50644" w:rsidRDefault="00FB39C7">
            <w:pPr>
              <w:pStyle w:val="DGALTW"/>
              <w:spacing w:line="720" w:lineRule="auto"/>
              <w:ind w:firstLineChars="0" w:firstLine="0"/>
              <w:rPr>
                <w:sz w:val="30"/>
                <w:szCs w:val="30"/>
              </w:rPr>
            </w:pPr>
            <w:r>
              <w:rPr>
                <w:rFonts w:hint="eastAsia"/>
                <w:sz w:val="30"/>
                <w:szCs w:val="30"/>
              </w:rPr>
              <w:t>批</w:t>
            </w:r>
            <w:r>
              <w:rPr>
                <w:rFonts w:hint="eastAsia"/>
                <w:sz w:val="30"/>
                <w:szCs w:val="30"/>
              </w:rPr>
              <w:t xml:space="preserve"> </w:t>
            </w:r>
            <w:r>
              <w:rPr>
                <w:rFonts w:hint="eastAsia"/>
                <w:sz w:val="30"/>
                <w:szCs w:val="30"/>
              </w:rPr>
              <w:t>准：</w:t>
            </w:r>
          </w:p>
        </w:tc>
        <w:tc>
          <w:tcPr>
            <w:tcW w:w="2088" w:type="dxa"/>
          </w:tcPr>
          <w:p w14:paraId="3211DF6C" w14:textId="77777777" w:rsidR="00F50644" w:rsidRDefault="00F50644">
            <w:pPr>
              <w:pStyle w:val="DGALTW"/>
              <w:spacing w:line="720" w:lineRule="auto"/>
              <w:ind w:firstLineChars="0" w:firstLine="0"/>
              <w:rPr>
                <w:sz w:val="30"/>
                <w:szCs w:val="30"/>
              </w:rPr>
            </w:pPr>
          </w:p>
        </w:tc>
        <w:tc>
          <w:tcPr>
            <w:tcW w:w="1417" w:type="dxa"/>
          </w:tcPr>
          <w:p w14:paraId="72B4F5E4" w14:textId="77777777" w:rsidR="00F50644" w:rsidRDefault="00FB39C7">
            <w:pPr>
              <w:pStyle w:val="DGALTW"/>
              <w:spacing w:line="720" w:lineRule="auto"/>
              <w:ind w:firstLineChars="0" w:firstLine="0"/>
              <w:rPr>
                <w:sz w:val="30"/>
                <w:szCs w:val="30"/>
              </w:rPr>
            </w:pPr>
            <w:r>
              <w:rPr>
                <w:rFonts w:hint="eastAsia"/>
                <w:sz w:val="30"/>
                <w:szCs w:val="30"/>
              </w:rPr>
              <w:t>日</w:t>
            </w:r>
            <w:r>
              <w:rPr>
                <w:rFonts w:hint="eastAsia"/>
                <w:sz w:val="30"/>
                <w:szCs w:val="30"/>
              </w:rPr>
              <w:t xml:space="preserve"> </w:t>
            </w:r>
            <w:r>
              <w:rPr>
                <w:rFonts w:hint="eastAsia"/>
                <w:sz w:val="30"/>
                <w:szCs w:val="30"/>
              </w:rPr>
              <w:t>期：</w:t>
            </w:r>
          </w:p>
        </w:tc>
        <w:tc>
          <w:tcPr>
            <w:tcW w:w="850" w:type="dxa"/>
          </w:tcPr>
          <w:p w14:paraId="234A2CDB" w14:textId="77777777" w:rsidR="00F50644" w:rsidRDefault="00F50644">
            <w:pPr>
              <w:pStyle w:val="DGALTW"/>
              <w:spacing w:line="720" w:lineRule="auto"/>
              <w:ind w:firstLineChars="0" w:firstLine="0"/>
              <w:rPr>
                <w:sz w:val="30"/>
                <w:szCs w:val="30"/>
              </w:rPr>
            </w:pPr>
          </w:p>
        </w:tc>
        <w:tc>
          <w:tcPr>
            <w:tcW w:w="567" w:type="dxa"/>
          </w:tcPr>
          <w:p w14:paraId="6FA79F4E" w14:textId="77777777" w:rsidR="00F50644" w:rsidRDefault="00FB39C7">
            <w:pPr>
              <w:pStyle w:val="DGALTW"/>
              <w:spacing w:line="720" w:lineRule="auto"/>
              <w:ind w:firstLineChars="0" w:firstLine="0"/>
              <w:rPr>
                <w:sz w:val="30"/>
                <w:szCs w:val="30"/>
              </w:rPr>
            </w:pPr>
            <w:r>
              <w:rPr>
                <w:rFonts w:hint="eastAsia"/>
                <w:sz w:val="30"/>
                <w:szCs w:val="30"/>
              </w:rPr>
              <w:t>年</w:t>
            </w:r>
          </w:p>
        </w:tc>
        <w:tc>
          <w:tcPr>
            <w:tcW w:w="567" w:type="dxa"/>
          </w:tcPr>
          <w:p w14:paraId="0C9753B2" w14:textId="77777777" w:rsidR="00F50644" w:rsidRDefault="00F50644">
            <w:pPr>
              <w:pStyle w:val="DGALTW"/>
              <w:spacing w:line="720" w:lineRule="auto"/>
              <w:ind w:firstLineChars="0" w:firstLine="0"/>
              <w:rPr>
                <w:sz w:val="30"/>
                <w:szCs w:val="30"/>
              </w:rPr>
            </w:pPr>
          </w:p>
        </w:tc>
        <w:tc>
          <w:tcPr>
            <w:tcW w:w="567" w:type="dxa"/>
          </w:tcPr>
          <w:p w14:paraId="24729DEC" w14:textId="77777777" w:rsidR="00F50644" w:rsidRDefault="00FB39C7">
            <w:pPr>
              <w:spacing w:line="720" w:lineRule="auto"/>
              <w:ind w:firstLine="600"/>
            </w:pPr>
            <w:r>
              <w:rPr>
                <w:rFonts w:hint="eastAsia"/>
                <w:sz w:val="30"/>
                <w:szCs w:val="30"/>
              </w:rPr>
              <w:t>月</w:t>
            </w:r>
          </w:p>
        </w:tc>
        <w:tc>
          <w:tcPr>
            <w:tcW w:w="567" w:type="dxa"/>
          </w:tcPr>
          <w:p w14:paraId="5C211A6F" w14:textId="77777777" w:rsidR="00F50644" w:rsidRDefault="00F50644">
            <w:pPr>
              <w:pStyle w:val="DGALTW"/>
              <w:spacing w:line="720" w:lineRule="auto"/>
              <w:ind w:firstLineChars="0" w:firstLine="0"/>
              <w:rPr>
                <w:sz w:val="30"/>
                <w:szCs w:val="30"/>
              </w:rPr>
            </w:pPr>
          </w:p>
        </w:tc>
        <w:tc>
          <w:tcPr>
            <w:tcW w:w="567" w:type="dxa"/>
          </w:tcPr>
          <w:p w14:paraId="7CFFFAE6" w14:textId="77777777" w:rsidR="00F50644" w:rsidRDefault="00FB39C7">
            <w:pPr>
              <w:spacing w:line="720" w:lineRule="auto"/>
              <w:ind w:firstLine="600"/>
            </w:pPr>
            <w:r>
              <w:rPr>
                <w:rFonts w:hint="eastAsia"/>
                <w:sz w:val="30"/>
                <w:szCs w:val="30"/>
              </w:rPr>
              <w:t>日</w:t>
            </w:r>
          </w:p>
        </w:tc>
      </w:tr>
    </w:tbl>
    <w:p w14:paraId="2BB3DF44" w14:textId="77777777" w:rsidR="00F50644" w:rsidRDefault="00F50644">
      <w:pPr>
        <w:ind w:firstLine="420"/>
        <w:jc w:val="both"/>
        <w:sectPr w:rsidR="00F50644">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992" w:gutter="0"/>
          <w:pgNumType w:start="0"/>
          <w:cols w:space="425"/>
          <w:titlePg/>
          <w:docGrid w:type="lines" w:linePitch="312"/>
        </w:sectPr>
      </w:pPr>
    </w:p>
    <w:p w14:paraId="2E88F4E5" w14:textId="77777777" w:rsidR="00F50644" w:rsidRDefault="00FB39C7">
      <w:pPr>
        <w:pStyle w:val="DGALTE"/>
        <w:spacing w:before="312" w:after="312"/>
        <w:ind w:firstLine="880"/>
      </w:pPr>
      <w:r>
        <w:rPr>
          <w:rFonts w:hint="eastAsia"/>
        </w:rPr>
        <w:lastRenderedPageBreak/>
        <w:t>历史更改页</w:t>
      </w:r>
    </w:p>
    <w:tbl>
      <w:tblPr>
        <w:tblStyle w:val="affc"/>
        <w:tblW w:w="9095" w:type="dxa"/>
        <w:jc w:val="center"/>
        <w:tblLayout w:type="fixed"/>
        <w:tblLook w:val="04A0" w:firstRow="1" w:lastRow="0" w:firstColumn="1" w:lastColumn="0" w:noHBand="0" w:noVBand="1"/>
      </w:tblPr>
      <w:tblGrid>
        <w:gridCol w:w="851"/>
        <w:gridCol w:w="1240"/>
        <w:gridCol w:w="1513"/>
        <w:gridCol w:w="3355"/>
        <w:gridCol w:w="2136"/>
      </w:tblGrid>
      <w:tr w:rsidR="00F50644" w14:paraId="0464A2AC" w14:textId="77777777">
        <w:trPr>
          <w:jc w:val="center"/>
        </w:trPr>
        <w:tc>
          <w:tcPr>
            <w:tcW w:w="851" w:type="dxa"/>
            <w:vAlign w:val="center"/>
          </w:tcPr>
          <w:p w14:paraId="5727C0B8" w14:textId="77777777" w:rsidR="00F50644" w:rsidRDefault="00FB39C7">
            <w:pPr>
              <w:pStyle w:val="DG2"/>
              <w:ind w:firstLineChars="0" w:firstLine="0"/>
              <w:rPr>
                <w:rFonts w:ascii="宋体" w:eastAsia="宋体" w:hAnsi="宋体" w:cs="宋体"/>
                <w:sz w:val="24"/>
                <w:szCs w:val="24"/>
              </w:rPr>
            </w:pPr>
            <w:r>
              <w:rPr>
                <w:rFonts w:ascii="宋体" w:eastAsia="宋体" w:hAnsi="宋体" w:cs="宋体" w:hint="eastAsia"/>
                <w:sz w:val="24"/>
                <w:szCs w:val="24"/>
              </w:rPr>
              <w:t>序号</w:t>
            </w:r>
          </w:p>
        </w:tc>
        <w:tc>
          <w:tcPr>
            <w:tcW w:w="1240" w:type="dxa"/>
            <w:vAlign w:val="center"/>
          </w:tcPr>
          <w:p w14:paraId="2B193048" w14:textId="77777777" w:rsidR="00F50644" w:rsidRDefault="00FB39C7">
            <w:pPr>
              <w:pStyle w:val="DG2"/>
              <w:ind w:firstLineChars="0" w:firstLine="0"/>
              <w:rPr>
                <w:rFonts w:ascii="宋体" w:eastAsia="宋体" w:hAnsi="宋体" w:cs="宋体"/>
                <w:sz w:val="24"/>
                <w:szCs w:val="24"/>
              </w:rPr>
            </w:pPr>
            <w:r>
              <w:rPr>
                <w:rFonts w:ascii="宋体" w:eastAsia="宋体" w:hAnsi="宋体" w:cs="宋体" w:hint="eastAsia"/>
                <w:sz w:val="24"/>
                <w:szCs w:val="24"/>
              </w:rPr>
              <w:t>版本号</w:t>
            </w:r>
          </w:p>
        </w:tc>
        <w:tc>
          <w:tcPr>
            <w:tcW w:w="1513" w:type="dxa"/>
            <w:vAlign w:val="center"/>
          </w:tcPr>
          <w:p w14:paraId="005E010B" w14:textId="77777777" w:rsidR="00F50644" w:rsidRDefault="00FB39C7">
            <w:pPr>
              <w:pStyle w:val="DG2"/>
              <w:ind w:firstLineChars="0" w:firstLine="0"/>
              <w:rPr>
                <w:rFonts w:ascii="宋体" w:eastAsia="宋体" w:hAnsi="宋体" w:cs="宋体"/>
                <w:sz w:val="24"/>
                <w:szCs w:val="24"/>
              </w:rPr>
            </w:pPr>
            <w:r>
              <w:rPr>
                <w:rFonts w:ascii="宋体" w:eastAsia="宋体" w:hAnsi="宋体" w:cs="宋体" w:hint="eastAsia"/>
                <w:sz w:val="24"/>
                <w:szCs w:val="24"/>
              </w:rPr>
              <w:t>日期</w:t>
            </w:r>
          </w:p>
        </w:tc>
        <w:tc>
          <w:tcPr>
            <w:tcW w:w="3355" w:type="dxa"/>
            <w:vAlign w:val="center"/>
          </w:tcPr>
          <w:p w14:paraId="315AB007" w14:textId="77777777" w:rsidR="00F50644" w:rsidRDefault="00FB39C7">
            <w:pPr>
              <w:pStyle w:val="DG2"/>
              <w:ind w:firstLineChars="0" w:firstLine="0"/>
              <w:rPr>
                <w:rFonts w:ascii="宋体" w:eastAsia="宋体" w:hAnsi="宋体" w:cs="宋体"/>
                <w:sz w:val="24"/>
                <w:szCs w:val="24"/>
              </w:rPr>
            </w:pPr>
            <w:r>
              <w:rPr>
                <w:rFonts w:ascii="宋体" w:eastAsia="宋体" w:hAnsi="宋体" w:cs="宋体" w:hint="eastAsia"/>
                <w:sz w:val="24"/>
                <w:szCs w:val="24"/>
              </w:rPr>
              <w:t>更改条款</w:t>
            </w:r>
          </w:p>
        </w:tc>
        <w:tc>
          <w:tcPr>
            <w:tcW w:w="2136" w:type="dxa"/>
            <w:vAlign w:val="center"/>
          </w:tcPr>
          <w:p w14:paraId="7F1FDCC0" w14:textId="77777777" w:rsidR="00F50644" w:rsidRDefault="00FB39C7">
            <w:pPr>
              <w:pStyle w:val="DG2"/>
              <w:ind w:firstLineChars="0" w:firstLine="0"/>
              <w:rPr>
                <w:rFonts w:ascii="宋体" w:eastAsia="宋体" w:hAnsi="宋体" w:cs="宋体"/>
                <w:sz w:val="24"/>
                <w:szCs w:val="24"/>
              </w:rPr>
            </w:pPr>
            <w:r>
              <w:rPr>
                <w:rFonts w:ascii="宋体" w:eastAsia="宋体" w:hAnsi="宋体" w:cs="宋体" w:hint="eastAsia"/>
                <w:sz w:val="24"/>
                <w:szCs w:val="24"/>
              </w:rPr>
              <w:t>作者（更改者）</w:t>
            </w:r>
          </w:p>
        </w:tc>
      </w:tr>
      <w:tr w:rsidR="009962A8" w14:paraId="01DFD7FA" w14:textId="77777777">
        <w:trPr>
          <w:trHeight w:val="510"/>
          <w:jc w:val="center"/>
        </w:trPr>
        <w:tc>
          <w:tcPr>
            <w:tcW w:w="851" w:type="dxa"/>
            <w:vAlign w:val="center"/>
          </w:tcPr>
          <w:p w14:paraId="23C149C6" w14:textId="77777777" w:rsidR="009962A8" w:rsidRDefault="009962A8" w:rsidP="009962A8">
            <w:pPr>
              <w:widowControl w:val="0"/>
              <w:ind w:firstLineChars="0" w:firstLine="0"/>
              <w:jc w:val="center"/>
              <w:rPr>
                <w:rFonts w:ascii="宋体" w:hAnsi="宋体" w:cs="宋体"/>
                <w:szCs w:val="24"/>
              </w:rPr>
            </w:pPr>
            <w:bookmarkStart w:id="0" w:name="_Ref26892169"/>
            <w:r>
              <w:rPr>
                <w:rFonts w:ascii="宋体" w:hAnsi="宋体" w:cs="宋体" w:hint="eastAsia"/>
                <w:szCs w:val="24"/>
              </w:rPr>
              <w:t>1</w:t>
            </w:r>
          </w:p>
        </w:tc>
        <w:bookmarkEnd w:id="0"/>
        <w:tc>
          <w:tcPr>
            <w:tcW w:w="1240" w:type="dxa"/>
            <w:vAlign w:val="center"/>
          </w:tcPr>
          <w:p w14:paraId="4937E7A1" w14:textId="27424BCE" w:rsidR="009962A8" w:rsidRDefault="009962A8" w:rsidP="009962A8">
            <w:pPr>
              <w:pStyle w:val="DG4"/>
              <w:ind w:firstLineChars="0" w:firstLine="0"/>
              <w:jc w:val="center"/>
              <w:rPr>
                <w:rFonts w:ascii="宋体" w:hAnsi="宋体" w:cs="宋体"/>
              </w:rPr>
            </w:pPr>
            <w:r>
              <w:rPr>
                <w:rFonts w:ascii="宋体" w:hAnsi="宋体" w:cs="宋体" w:hint="eastAsia"/>
              </w:rPr>
              <w:t>0.1</w:t>
            </w:r>
          </w:p>
        </w:tc>
        <w:tc>
          <w:tcPr>
            <w:tcW w:w="1513" w:type="dxa"/>
            <w:vAlign w:val="center"/>
          </w:tcPr>
          <w:p w14:paraId="00BDD5E5" w14:textId="02446C0D" w:rsidR="009962A8" w:rsidRDefault="009962A8" w:rsidP="009962A8">
            <w:pPr>
              <w:pStyle w:val="DG4"/>
              <w:ind w:firstLineChars="0" w:firstLine="0"/>
              <w:jc w:val="center"/>
              <w:rPr>
                <w:rFonts w:ascii="宋体" w:hAnsi="宋体" w:cs="宋体"/>
              </w:rPr>
            </w:pPr>
            <w:r>
              <w:rPr>
                <w:rFonts w:ascii="宋体" w:hAnsi="宋体" w:cs="宋体" w:hint="eastAsia"/>
              </w:rPr>
              <w:t>2022-</w:t>
            </w:r>
            <w:r w:rsidR="004560FF">
              <w:rPr>
                <w:rFonts w:ascii="宋体" w:hAnsi="宋体" w:cs="宋体"/>
              </w:rPr>
              <w:t>12</w:t>
            </w:r>
            <w:r>
              <w:rPr>
                <w:rFonts w:ascii="宋体" w:hAnsi="宋体" w:cs="宋体" w:hint="eastAsia"/>
              </w:rPr>
              <w:t>-</w:t>
            </w:r>
            <w:r w:rsidR="004560FF">
              <w:rPr>
                <w:rFonts w:ascii="宋体" w:hAnsi="宋体" w:cs="宋体"/>
              </w:rPr>
              <w:t>21</w:t>
            </w:r>
          </w:p>
        </w:tc>
        <w:tc>
          <w:tcPr>
            <w:tcW w:w="3355" w:type="dxa"/>
            <w:vAlign w:val="center"/>
          </w:tcPr>
          <w:p w14:paraId="0DC373D5" w14:textId="6E87A18A" w:rsidR="009962A8" w:rsidRDefault="009962A8" w:rsidP="009962A8">
            <w:pPr>
              <w:pStyle w:val="DG4"/>
              <w:ind w:firstLineChars="0" w:firstLine="0"/>
              <w:jc w:val="center"/>
              <w:rPr>
                <w:rFonts w:ascii="宋体" w:hAnsi="宋体" w:cs="宋体"/>
              </w:rPr>
            </w:pPr>
            <w:r>
              <w:rPr>
                <w:rFonts w:ascii="宋体" w:hAnsi="宋体" w:cs="宋体" w:hint="eastAsia"/>
              </w:rPr>
              <w:t>创建</w:t>
            </w:r>
          </w:p>
        </w:tc>
        <w:tc>
          <w:tcPr>
            <w:tcW w:w="2136" w:type="dxa"/>
            <w:vAlign w:val="center"/>
          </w:tcPr>
          <w:p w14:paraId="1E3F6A5B" w14:textId="002DEC70" w:rsidR="009962A8" w:rsidRDefault="009962A8" w:rsidP="009962A8">
            <w:pPr>
              <w:pStyle w:val="DG4"/>
              <w:ind w:firstLineChars="0" w:firstLine="0"/>
              <w:jc w:val="center"/>
              <w:rPr>
                <w:rFonts w:ascii="宋体" w:hAnsi="宋体" w:cs="宋体"/>
              </w:rPr>
            </w:pPr>
            <w:r>
              <w:rPr>
                <w:rFonts w:ascii="宋体" w:hAnsi="宋体" w:cs="宋体" w:hint="eastAsia"/>
              </w:rPr>
              <w:t>洪建</w:t>
            </w:r>
          </w:p>
        </w:tc>
      </w:tr>
      <w:tr w:rsidR="009962A8" w14:paraId="7C934DEC" w14:textId="77777777">
        <w:trPr>
          <w:trHeight w:val="510"/>
          <w:jc w:val="center"/>
        </w:trPr>
        <w:tc>
          <w:tcPr>
            <w:tcW w:w="851" w:type="dxa"/>
            <w:vAlign w:val="center"/>
          </w:tcPr>
          <w:p w14:paraId="036D426A" w14:textId="47D1024B" w:rsidR="009962A8" w:rsidRDefault="009962A8" w:rsidP="009962A8">
            <w:pPr>
              <w:widowControl w:val="0"/>
              <w:spacing w:line="240" w:lineRule="auto"/>
              <w:ind w:firstLineChars="0" w:firstLine="0"/>
              <w:jc w:val="center"/>
              <w:rPr>
                <w:rFonts w:ascii="宋体" w:hAnsi="宋体" w:cs="宋体"/>
              </w:rPr>
            </w:pPr>
          </w:p>
        </w:tc>
        <w:tc>
          <w:tcPr>
            <w:tcW w:w="1240" w:type="dxa"/>
            <w:vAlign w:val="center"/>
          </w:tcPr>
          <w:p w14:paraId="11999B44" w14:textId="380F8E40" w:rsidR="009962A8" w:rsidRDefault="009962A8" w:rsidP="009962A8">
            <w:pPr>
              <w:ind w:firstLineChars="0" w:firstLine="0"/>
              <w:jc w:val="center"/>
              <w:rPr>
                <w:rFonts w:ascii="宋体" w:hAnsi="宋体" w:cs="宋体"/>
              </w:rPr>
            </w:pPr>
          </w:p>
        </w:tc>
        <w:tc>
          <w:tcPr>
            <w:tcW w:w="1513" w:type="dxa"/>
            <w:vAlign w:val="center"/>
          </w:tcPr>
          <w:p w14:paraId="4CE63BC0" w14:textId="14EBC7E1" w:rsidR="009962A8" w:rsidRDefault="009962A8" w:rsidP="009962A8">
            <w:pPr>
              <w:pStyle w:val="DG4"/>
              <w:ind w:firstLineChars="0" w:firstLine="0"/>
              <w:jc w:val="center"/>
              <w:rPr>
                <w:rFonts w:ascii="宋体" w:hAnsi="宋体" w:cs="宋体"/>
              </w:rPr>
            </w:pPr>
          </w:p>
        </w:tc>
        <w:tc>
          <w:tcPr>
            <w:tcW w:w="3355" w:type="dxa"/>
            <w:vAlign w:val="center"/>
          </w:tcPr>
          <w:p w14:paraId="378F029A" w14:textId="59E36ADD" w:rsidR="009962A8" w:rsidRDefault="009962A8" w:rsidP="009962A8">
            <w:pPr>
              <w:pStyle w:val="DG4"/>
              <w:ind w:firstLineChars="0" w:firstLine="0"/>
              <w:jc w:val="center"/>
              <w:rPr>
                <w:rFonts w:ascii="宋体" w:hAnsi="宋体" w:cs="宋体"/>
              </w:rPr>
            </w:pPr>
          </w:p>
        </w:tc>
        <w:tc>
          <w:tcPr>
            <w:tcW w:w="2136" w:type="dxa"/>
            <w:vAlign w:val="center"/>
          </w:tcPr>
          <w:p w14:paraId="04639D39" w14:textId="5CEC0938" w:rsidR="009962A8" w:rsidRDefault="009962A8" w:rsidP="009962A8">
            <w:pPr>
              <w:pStyle w:val="DG4"/>
              <w:ind w:firstLineChars="0" w:firstLine="0"/>
              <w:jc w:val="center"/>
              <w:rPr>
                <w:rFonts w:ascii="宋体" w:hAnsi="宋体" w:cs="宋体"/>
              </w:rPr>
            </w:pPr>
          </w:p>
        </w:tc>
      </w:tr>
      <w:tr w:rsidR="009962A8" w14:paraId="34C1B9BD" w14:textId="77777777">
        <w:trPr>
          <w:trHeight w:val="510"/>
          <w:jc w:val="center"/>
        </w:trPr>
        <w:tc>
          <w:tcPr>
            <w:tcW w:w="851" w:type="dxa"/>
            <w:vAlign w:val="center"/>
          </w:tcPr>
          <w:p w14:paraId="3A215C1B" w14:textId="77777777" w:rsidR="009962A8" w:rsidRDefault="009962A8" w:rsidP="009962A8">
            <w:pPr>
              <w:widowControl w:val="0"/>
              <w:spacing w:line="240" w:lineRule="auto"/>
              <w:ind w:firstLine="420"/>
              <w:jc w:val="center"/>
              <w:rPr>
                <w:rFonts w:ascii="宋体" w:hAnsi="宋体" w:cs="宋体"/>
              </w:rPr>
            </w:pPr>
          </w:p>
        </w:tc>
        <w:tc>
          <w:tcPr>
            <w:tcW w:w="1240" w:type="dxa"/>
            <w:vAlign w:val="center"/>
          </w:tcPr>
          <w:p w14:paraId="2CD75DF0" w14:textId="77777777" w:rsidR="009962A8" w:rsidRDefault="009962A8" w:rsidP="009962A8">
            <w:pPr>
              <w:ind w:firstLine="420"/>
              <w:jc w:val="center"/>
              <w:rPr>
                <w:rFonts w:ascii="宋体" w:hAnsi="宋体" w:cs="宋体"/>
              </w:rPr>
            </w:pPr>
          </w:p>
        </w:tc>
        <w:tc>
          <w:tcPr>
            <w:tcW w:w="1513" w:type="dxa"/>
            <w:vAlign w:val="center"/>
          </w:tcPr>
          <w:p w14:paraId="5D3B89C4" w14:textId="77777777" w:rsidR="009962A8" w:rsidRDefault="009962A8" w:rsidP="009962A8">
            <w:pPr>
              <w:ind w:firstLine="420"/>
              <w:jc w:val="center"/>
              <w:rPr>
                <w:rFonts w:ascii="宋体" w:hAnsi="宋体" w:cs="宋体"/>
              </w:rPr>
            </w:pPr>
          </w:p>
        </w:tc>
        <w:tc>
          <w:tcPr>
            <w:tcW w:w="3355" w:type="dxa"/>
            <w:vAlign w:val="center"/>
          </w:tcPr>
          <w:p w14:paraId="50210C47" w14:textId="77777777" w:rsidR="009962A8" w:rsidRDefault="009962A8" w:rsidP="009962A8">
            <w:pPr>
              <w:ind w:firstLine="420"/>
              <w:jc w:val="both"/>
              <w:rPr>
                <w:rFonts w:ascii="宋体" w:hAnsi="宋体" w:cs="宋体"/>
              </w:rPr>
            </w:pPr>
          </w:p>
        </w:tc>
        <w:tc>
          <w:tcPr>
            <w:tcW w:w="2136" w:type="dxa"/>
            <w:vAlign w:val="center"/>
          </w:tcPr>
          <w:p w14:paraId="1EE0E519" w14:textId="77777777" w:rsidR="009962A8" w:rsidRDefault="009962A8" w:rsidP="009962A8">
            <w:pPr>
              <w:ind w:firstLine="420"/>
              <w:jc w:val="both"/>
              <w:rPr>
                <w:rFonts w:ascii="宋体" w:hAnsi="宋体" w:cs="宋体"/>
              </w:rPr>
            </w:pPr>
          </w:p>
        </w:tc>
      </w:tr>
      <w:tr w:rsidR="009962A8" w14:paraId="64EC3ECC" w14:textId="77777777">
        <w:trPr>
          <w:trHeight w:val="510"/>
          <w:jc w:val="center"/>
        </w:trPr>
        <w:tc>
          <w:tcPr>
            <w:tcW w:w="851" w:type="dxa"/>
            <w:vAlign w:val="center"/>
          </w:tcPr>
          <w:p w14:paraId="06FF5058" w14:textId="77777777" w:rsidR="009962A8" w:rsidRDefault="009962A8" w:rsidP="009962A8">
            <w:pPr>
              <w:widowControl w:val="0"/>
              <w:spacing w:line="240" w:lineRule="auto"/>
              <w:ind w:firstLine="420"/>
              <w:jc w:val="center"/>
              <w:rPr>
                <w:rFonts w:ascii="宋体" w:hAnsi="宋体" w:cs="宋体"/>
              </w:rPr>
            </w:pPr>
          </w:p>
        </w:tc>
        <w:tc>
          <w:tcPr>
            <w:tcW w:w="1240" w:type="dxa"/>
            <w:vAlign w:val="center"/>
          </w:tcPr>
          <w:p w14:paraId="0BB9FACA" w14:textId="77777777" w:rsidR="009962A8" w:rsidRDefault="009962A8" w:rsidP="009962A8">
            <w:pPr>
              <w:ind w:firstLine="420"/>
              <w:jc w:val="center"/>
              <w:rPr>
                <w:rFonts w:ascii="宋体" w:hAnsi="宋体" w:cs="宋体"/>
              </w:rPr>
            </w:pPr>
          </w:p>
        </w:tc>
        <w:tc>
          <w:tcPr>
            <w:tcW w:w="1513" w:type="dxa"/>
            <w:vAlign w:val="center"/>
          </w:tcPr>
          <w:p w14:paraId="78D6E169" w14:textId="77777777" w:rsidR="009962A8" w:rsidRDefault="009962A8" w:rsidP="009962A8">
            <w:pPr>
              <w:ind w:firstLine="420"/>
              <w:jc w:val="center"/>
              <w:rPr>
                <w:rFonts w:ascii="宋体" w:hAnsi="宋体" w:cs="宋体"/>
              </w:rPr>
            </w:pPr>
          </w:p>
        </w:tc>
        <w:tc>
          <w:tcPr>
            <w:tcW w:w="3355" w:type="dxa"/>
            <w:vAlign w:val="center"/>
          </w:tcPr>
          <w:p w14:paraId="669264AA" w14:textId="77777777" w:rsidR="009962A8" w:rsidRDefault="009962A8" w:rsidP="009962A8">
            <w:pPr>
              <w:ind w:firstLine="420"/>
              <w:jc w:val="both"/>
              <w:rPr>
                <w:rFonts w:ascii="宋体" w:hAnsi="宋体" w:cs="宋体"/>
              </w:rPr>
            </w:pPr>
          </w:p>
        </w:tc>
        <w:tc>
          <w:tcPr>
            <w:tcW w:w="2136" w:type="dxa"/>
            <w:vAlign w:val="center"/>
          </w:tcPr>
          <w:p w14:paraId="192CC0C7" w14:textId="77777777" w:rsidR="009962A8" w:rsidRDefault="009962A8" w:rsidP="009962A8">
            <w:pPr>
              <w:ind w:firstLine="420"/>
              <w:jc w:val="both"/>
              <w:rPr>
                <w:rFonts w:ascii="宋体" w:hAnsi="宋体" w:cs="宋体"/>
              </w:rPr>
            </w:pPr>
          </w:p>
        </w:tc>
      </w:tr>
      <w:tr w:rsidR="009962A8" w14:paraId="046AD9DD" w14:textId="77777777">
        <w:trPr>
          <w:trHeight w:val="510"/>
          <w:jc w:val="center"/>
        </w:trPr>
        <w:tc>
          <w:tcPr>
            <w:tcW w:w="851" w:type="dxa"/>
            <w:vAlign w:val="center"/>
          </w:tcPr>
          <w:p w14:paraId="56321444" w14:textId="77777777" w:rsidR="009962A8" w:rsidRDefault="009962A8" w:rsidP="009962A8">
            <w:pPr>
              <w:widowControl w:val="0"/>
              <w:spacing w:line="240" w:lineRule="auto"/>
              <w:ind w:firstLine="420"/>
              <w:jc w:val="center"/>
              <w:rPr>
                <w:rFonts w:ascii="宋体" w:hAnsi="宋体" w:cs="宋体"/>
              </w:rPr>
            </w:pPr>
          </w:p>
        </w:tc>
        <w:tc>
          <w:tcPr>
            <w:tcW w:w="1240" w:type="dxa"/>
            <w:vAlign w:val="center"/>
          </w:tcPr>
          <w:p w14:paraId="5A404DB7" w14:textId="77777777" w:rsidR="009962A8" w:rsidRDefault="009962A8" w:rsidP="009962A8">
            <w:pPr>
              <w:ind w:firstLine="420"/>
              <w:jc w:val="center"/>
              <w:rPr>
                <w:rFonts w:ascii="宋体" w:hAnsi="宋体" w:cs="宋体"/>
              </w:rPr>
            </w:pPr>
          </w:p>
        </w:tc>
        <w:tc>
          <w:tcPr>
            <w:tcW w:w="1513" w:type="dxa"/>
            <w:vAlign w:val="center"/>
          </w:tcPr>
          <w:p w14:paraId="6FF25D97" w14:textId="77777777" w:rsidR="009962A8" w:rsidRDefault="009962A8" w:rsidP="009962A8">
            <w:pPr>
              <w:ind w:firstLine="420"/>
              <w:jc w:val="center"/>
              <w:rPr>
                <w:rFonts w:ascii="宋体" w:hAnsi="宋体" w:cs="宋体"/>
              </w:rPr>
            </w:pPr>
          </w:p>
        </w:tc>
        <w:tc>
          <w:tcPr>
            <w:tcW w:w="3355" w:type="dxa"/>
            <w:vAlign w:val="center"/>
          </w:tcPr>
          <w:p w14:paraId="3FFD4A37" w14:textId="77777777" w:rsidR="009962A8" w:rsidRDefault="009962A8" w:rsidP="009962A8">
            <w:pPr>
              <w:ind w:firstLine="420"/>
              <w:jc w:val="both"/>
              <w:rPr>
                <w:rFonts w:ascii="宋体" w:hAnsi="宋体" w:cs="宋体"/>
              </w:rPr>
            </w:pPr>
          </w:p>
        </w:tc>
        <w:tc>
          <w:tcPr>
            <w:tcW w:w="2136" w:type="dxa"/>
            <w:vAlign w:val="center"/>
          </w:tcPr>
          <w:p w14:paraId="7314EA3B" w14:textId="77777777" w:rsidR="009962A8" w:rsidRDefault="009962A8" w:rsidP="009962A8">
            <w:pPr>
              <w:ind w:firstLine="420"/>
              <w:jc w:val="both"/>
              <w:rPr>
                <w:rFonts w:ascii="宋体" w:hAnsi="宋体" w:cs="宋体"/>
              </w:rPr>
            </w:pPr>
          </w:p>
        </w:tc>
      </w:tr>
    </w:tbl>
    <w:p w14:paraId="5215982C" w14:textId="77777777" w:rsidR="00F50644" w:rsidRDefault="00F50644">
      <w:pPr>
        <w:pStyle w:val="DGALTW"/>
        <w:ind w:firstLineChars="0" w:firstLine="0"/>
      </w:pPr>
    </w:p>
    <w:p w14:paraId="217BB849" w14:textId="77777777" w:rsidR="00F50644" w:rsidRDefault="00FB39C7">
      <w:pPr>
        <w:spacing w:line="240" w:lineRule="auto"/>
        <w:ind w:firstLine="420"/>
        <w:rPr>
          <w:rFonts w:ascii="Times New Roman" w:hAnsi="Times New Roman"/>
          <w:sz w:val="24"/>
          <w:szCs w:val="32"/>
        </w:rPr>
      </w:pPr>
      <w:r>
        <w:br w:type="page"/>
      </w:r>
    </w:p>
    <w:sdt>
      <w:sdtPr>
        <w:rPr>
          <w:rFonts w:ascii="Times New Roman" w:eastAsia="宋体" w:hAnsi="Times New Roman"/>
          <w:sz w:val="21"/>
          <w:szCs w:val="21"/>
          <w:lang w:val="zh-CN"/>
        </w:rPr>
        <w:id w:val="1483583756"/>
      </w:sdtPr>
      <w:sdtEndPr>
        <w:rPr>
          <w:rFonts w:asciiTheme="minorHAnsi" w:eastAsiaTheme="minorEastAsia" w:hAnsiTheme="minorHAnsi"/>
          <w:lang w:val="en-US"/>
        </w:rPr>
      </w:sdtEndPr>
      <w:sdtContent>
        <w:p w14:paraId="22599C5E" w14:textId="77777777" w:rsidR="00F50644" w:rsidRDefault="00FB39C7">
          <w:pPr>
            <w:pStyle w:val="DGALTE"/>
            <w:spacing w:before="312" w:after="312"/>
            <w:ind w:firstLine="420"/>
          </w:pPr>
          <w:r>
            <w:rPr>
              <w:lang w:val="zh-CN"/>
            </w:rPr>
            <w:t>目录</w:t>
          </w:r>
        </w:p>
        <w:p w14:paraId="4F9799CA" w14:textId="4DC1D551" w:rsidR="00E75FCD" w:rsidRDefault="00FB39C7">
          <w:pPr>
            <w:pStyle w:val="TOC1"/>
            <w:tabs>
              <w:tab w:val="right" w:leader="dot" w:pos="9060"/>
            </w:tabs>
            <w:ind w:firstLine="420"/>
            <w:rPr>
              <w:noProof/>
              <w:szCs w:val="22"/>
            </w:rPr>
          </w:pPr>
          <w:r>
            <w:fldChar w:fldCharType="begin"/>
          </w:r>
          <w:r>
            <w:instrText xml:space="preserve"> TOC \o "1-3" \h \z \u </w:instrText>
          </w:r>
          <w:r>
            <w:fldChar w:fldCharType="separate"/>
          </w:r>
          <w:hyperlink w:anchor="_Toc122515977" w:history="1">
            <w:r w:rsidR="00E75FCD" w:rsidRPr="00F07FA7">
              <w:rPr>
                <w:rStyle w:val="afff2"/>
                <w:noProof/>
              </w:rPr>
              <w:t xml:space="preserve">1 </w:t>
            </w:r>
            <w:r w:rsidR="00E75FCD" w:rsidRPr="00F07FA7">
              <w:rPr>
                <w:rStyle w:val="afff2"/>
                <w:noProof/>
              </w:rPr>
              <w:t>简介</w:t>
            </w:r>
            <w:r w:rsidR="00E75FCD">
              <w:rPr>
                <w:noProof/>
                <w:webHidden/>
              </w:rPr>
              <w:tab/>
            </w:r>
            <w:r w:rsidR="00E75FCD">
              <w:rPr>
                <w:noProof/>
                <w:webHidden/>
              </w:rPr>
              <w:fldChar w:fldCharType="begin"/>
            </w:r>
            <w:r w:rsidR="00E75FCD">
              <w:rPr>
                <w:noProof/>
                <w:webHidden/>
              </w:rPr>
              <w:instrText xml:space="preserve"> PAGEREF _Toc122515977 \h </w:instrText>
            </w:r>
            <w:r w:rsidR="00E75FCD">
              <w:rPr>
                <w:noProof/>
                <w:webHidden/>
              </w:rPr>
            </w:r>
            <w:r w:rsidR="00E75FCD">
              <w:rPr>
                <w:noProof/>
                <w:webHidden/>
              </w:rPr>
              <w:fldChar w:fldCharType="separate"/>
            </w:r>
            <w:r w:rsidR="00CC0EA4">
              <w:rPr>
                <w:noProof/>
                <w:webHidden/>
              </w:rPr>
              <w:t>1</w:t>
            </w:r>
            <w:r w:rsidR="00E75FCD">
              <w:rPr>
                <w:noProof/>
                <w:webHidden/>
              </w:rPr>
              <w:fldChar w:fldCharType="end"/>
            </w:r>
          </w:hyperlink>
        </w:p>
        <w:p w14:paraId="05F3B2F4" w14:textId="5390E381" w:rsidR="00E75FCD" w:rsidRDefault="002B6A02">
          <w:pPr>
            <w:pStyle w:val="TOC1"/>
            <w:tabs>
              <w:tab w:val="right" w:leader="dot" w:pos="9060"/>
            </w:tabs>
            <w:ind w:firstLine="420"/>
            <w:rPr>
              <w:noProof/>
              <w:szCs w:val="22"/>
            </w:rPr>
          </w:pPr>
          <w:hyperlink w:anchor="_Toc122515978" w:history="1">
            <w:r w:rsidR="00E75FCD" w:rsidRPr="00F07FA7">
              <w:rPr>
                <w:rStyle w:val="afff2"/>
                <w:noProof/>
              </w:rPr>
              <w:t xml:space="preserve">2 </w:t>
            </w:r>
            <w:r w:rsidR="00E75FCD" w:rsidRPr="00F07FA7">
              <w:rPr>
                <w:rStyle w:val="afff2"/>
                <w:noProof/>
              </w:rPr>
              <w:t>运行环境</w:t>
            </w:r>
            <w:r w:rsidR="00E75FCD">
              <w:rPr>
                <w:noProof/>
                <w:webHidden/>
              </w:rPr>
              <w:tab/>
            </w:r>
            <w:r w:rsidR="00E75FCD">
              <w:rPr>
                <w:noProof/>
                <w:webHidden/>
              </w:rPr>
              <w:fldChar w:fldCharType="begin"/>
            </w:r>
            <w:r w:rsidR="00E75FCD">
              <w:rPr>
                <w:noProof/>
                <w:webHidden/>
              </w:rPr>
              <w:instrText xml:space="preserve"> PAGEREF _Toc122515978 \h </w:instrText>
            </w:r>
            <w:r w:rsidR="00E75FCD">
              <w:rPr>
                <w:noProof/>
                <w:webHidden/>
              </w:rPr>
            </w:r>
            <w:r w:rsidR="00E75FCD">
              <w:rPr>
                <w:noProof/>
                <w:webHidden/>
              </w:rPr>
              <w:fldChar w:fldCharType="separate"/>
            </w:r>
            <w:r w:rsidR="00CC0EA4">
              <w:rPr>
                <w:noProof/>
                <w:webHidden/>
              </w:rPr>
              <w:t>1</w:t>
            </w:r>
            <w:r w:rsidR="00E75FCD">
              <w:rPr>
                <w:noProof/>
                <w:webHidden/>
              </w:rPr>
              <w:fldChar w:fldCharType="end"/>
            </w:r>
          </w:hyperlink>
        </w:p>
        <w:p w14:paraId="7124E293" w14:textId="24E47C19" w:rsidR="00E75FCD" w:rsidRDefault="002B6A02">
          <w:pPr>
            <w:pStyle w:val="TOC1"/>
            <w:tabs>
              <w:tab w:val="right" w:leader="dot" w:pos="9060"/>
            </w:tabs>
            <w:ind w:firstLine="420"/>
            <w:rPr>
              <w:noProof/>
              <w:szCs w:val="22"/>
            </w:rPr>
          </w:pPr>
          <w:hyperlink w:anchor="_Toc122515979" w:history="1">
            <w:r w:rsidR="00E75FCD" w:rsidRPr="00F07FA7">
              <w:rPr>
                <w:rStyle w:val="afff2"/>
                <w:noProof/>
              </w:rPr>
              <w:t xml:space="preserve">3 </w:t>
            </w:r>
            <w:r w:rsidR="00E75FCD" w:rsidRPr="00F07FA7">
              <w:rPr>
                <w:rStyle w:val="afff2"/>
                <w:noProof/>
              </w:rPr>
              <w:t>登陆系统</w:t>
            </w:r>
            <w:r w:rsidR="00E75FCD" w:rsidRPr="00F07FA7">
              <w:rPr>
                <w:rStyle w:val="afff2"/>
                <w:noProof/>
              </w:rPr>
              <w:t>/</w:t>
            </w:r>
            <w:r w:rsidR="00E75FCD" w:rsidRPr="00F07FA7">
              <w:rPr>
                <w:rStyle w:val="afff2"/>
                <w:noProof/>
              </w:rPr>
              <w:t>主界面</w:t>
            </w:r>
            <w:r w:rsidR="00E75FCD">
              <w:rPr>
                <w:noProof/>
                <w:webHidden/>
              </w:rPr>
              <w:tab/>
            </w:r>
            <w:r w:rsidR="00E75FCD">
              <w:rPr>
                <w:noProof/>
                <w:webHidden/>
              </w:rPr>
              <w:fldChar w:fldCharType="begin"/>
            </w:r>
            <w:r w:rsidR="00E75FCD">
              <w:rPr>
                <w:noProof/>
                <w:webHidden/>
              </w:rPr>
              <w:instrText xml:space="preserve"> PAGEREF _Toc122515979 \h </w:instrText>
            </w:r>
            <w:r w:rsidR="00E75FCD">
              <w:rPr>
                <w:noProof/>
                <w:webHidden/>
              </w:rPr>
            </w:r>
            <w:r w:rsidR="00E75FCD">
              <w:rPr>
                <w:noProof/>
                <w:webHidden/>
              </w:rPr>
              <w:fldChar w:fldCharType="separate"/>
            </w:r>
            <w:r w:rsidR="00CC0EA4">
              <w:rPr>
                <w:rFonts w:hint="eastAsia"/>
                <w:b/>
                <w:bCs/>
                <w:noProof/>
                <w:webHidden/>
              </w:rPr>
              <w:t>错误</w:t>
            </w:r>
            <w:r w:rsidR="00CC0EA4">
              <w:rPr>
                <w:rFonts w:hint="eastAsia"/>
                <w:b/>
                <w:bCs/>
                <w:noProof/>
                <w:webHidden/>
              </w:rPr>
              <w:t>!</w:t>
            </w:r>
            <w:r w:rsidR="00CC0EA4">
              <w:rPr>
                <w:rFonts w:hint="eastAsia"/>
                <w:b/>
                <w:bCs/>
                <w:noProof/>
                <w:webHidden/>
              </w:rPr>
              <w:t>未定义书签。</w:t>
            </w:r>
            <w:r w:rsidR="00E75FCD">
              <w:rPr>
                <w:noProof/>
                <w:webHidden/>
              </w:rPr>
              <w:fldChar w:fldCharType="end"/>
            </w:r>
          </w:hyperlink>
        </w:p>
        <w:p w14:paraId="2F151A7D" w14:textId="0BC72D52" w:rsidR="00E75FCD" w:rsidRDefault="002B6A02">
          <w:pPr>
            <w:pStyle w:val="TOC2"/>
            <w:tabs>
              <w:tab w:val="right" w:leader="dot" w:pos="9060"/>
            </w:tabs>
            <w:ind w:firstLine="420"/>
            <w:rPr>
              <w:noProof/>
              <w:szCs w:val="22"/>
            </w:rPr>
          </w:pPr>
          <w:hyperlink w:anchor="_Toc122515980" w:history="1">
            <w:r w:rsidR="00E75FCD" w:rsidRPr="00F07FA7">
              <w:rPr>
                <w:rStyle w:val="afff2"/>
                <w:noProof/>
              </w:rPr>
              <w:t xml:space="preserve">3.1 </w:t>
            </w:r>
            <w:r w:rsidR="00E75FCD" w:rsidRPr="00F07FA7">
              <w:rPr>
                <w:rStyle w:val="afff2"/>
                <w:noProof/>
              </w:rPr>
              <w:t>登录</w:t>
            </w:r>
            <w:r w:rsidR="00E75FCD">
              <w:rPr>
                <w:noProof/>
                <w:webHidden/>
              </w:rPr>
              <w:tab/>
            </w:r>
            <w:r w:rsidR="00E75FCD">
              <w:rPr>
                <w:noProof/>
                <w:webHidden/>
              </w:rPr>
              <w:fldChar w:fldCharType="begin"/>
            </w:r>
            <w:r w:rsidR="00E75FCD">
              <w:rPr>
                <w:noProof/>
                <w:webHidden/>
              </w:rPr>
              <w:instrText xml:space="preserve"> PAGEREF _Toc122515980 \h </w:instrText>
            </w:r>
            <w:r w:rsidR="00E75FCD">
              <w:rPr>
                <w:noProof/>
                <w:webHidden/>
              </w:rPr>
            </w:r>
            <w:r w:rsidR="00E75FCD">
              <w:rPr>
                <w:noProof/>
                <w:webHidden/>
              </w:rPr>
              <w:fldChar w:fldCharType="separate"/>
            </w:r>
            <w:r w:rsidR="00CC0EA4">
              <w:rPr>
                <w:rFonts w:hint="eastAsia"/>
                <w:b/>
                <w:bCs/>
                <w:noProof/>
                <w:webHidden/>
              </w:rPr>
              <w:t>错误</w:t>
            </w:r>
            <w:r w:rsidR="00CC0EA4">
              <w:rPr>
                <w:rFonts w:hint="eastAsia"/>
                <w:b/>
                <w:bCs/>
                <w:noProof/>
                <w:webHidden/>
              </w:rPr>
              <w:t>!</w:t>
            </w:r>
            <w:r w:rsidR="00CC0EA4">
              <w:rPr>
                <w:rFonts w:hint="eastAsia"/>
                <w:b/>
                <w:bCs/>
                <w:noProof/>
                <w:webHidden/>
              </w:rPr>
              <w:t>未定义书签。</w:t>
            </w:r>
            <w:r w:rsidR="00E75FCD">
              <w:rPr>
                <w:noProof/>
                <w:webHidden/>
              </w:rPr>
              <w:fldChar w:fldCharType="end"/>
            </w:r>
          </w:hyperlink>
        </w:p>
        <w:p w14:paraId="57A5F544" w14:textId="13BA9162" w:rsidR="00E75FCD" w:rsidRDefault="002B6A02">
          <w:pPr>
            <w:pStyle w:val="TOC2"/>
            <w:tabs>
              <w:tab w:val="right" w:leader="dot" w:pos="9060"/>
            </w:tabs>
            <w:ind w:firstLine="420"/>
            <w:rPr>
              <w:noProof/>
              <w:szCs w:val="22"/>
            </w:rPr>
          </w:pPr>
          <w:hyperlink w:anchor="_Toc122515981" w:history="1">
            <w:r w:rsidR="00E75FCD" w:rsidRPr="00F07FA7">
              <w:rPr>
                <w:rStyle w:val="afff2"/>
                <w:noProof/>
              </w:rPr>
              <w:t xml:space="preserve">3.2 </w:t>
            </w:r>
            <w:r w:rsidR="00E75FCD" w:rsidRPr="00F07FA7">
              <w:rPr>
                <w:rStyle w:val="afff2"/>
                <w:noProof/>
              </w:rPr>
              <w:t>记住密码</w:t>
            </w:r>
            <w:r w:rsidR="00E75FCD">
              <w:rPr>
                <w:noProof/>
                <w:webHidden/>
              </w:rPr>
              <w:tab/>
            </w:r>
            <w:r w:rsidR="00E75FCD">
              <w:rPr>
                <w:noProof/>
                <w:webHidden/>
              </w:rPr>
              <w:fldChar w:fldCharType="begin"/>
            </w:r>
            <w:r w:rsidR="00E75FCD">
              <w:rPr>
                <w:noProof/>
                <w:webHidden/>
              </w:rPr>
              <w:instrText xml:space="preserve"> PAGEREF _Toc122515981 \h </w:instrText>
            </w:r>
            <w:r w:rsidR="00E75FCD">
              <w:rPr>
                <w:noProof/>
                <w:webHidden/>
              </w:rPr>
            </w:r>
            <w:r w:rsidR="00E75FCD">
              <w:rPr>
                <w:noProof/>
                <w:webHidden/>
              </w:rPr>
              <w:fldChar w:fldCharType="separate"/>
            </w:r>
            <w:r w:rsidR="00CC0EA4">
              <w:rPr>
                <w:rFonts w:hint="eastAsia"/>
                <w:b/>
                <w:bCs/>
                <w:noProof/>
                <w:webHidden/>
              </w:rPr>
              <w:t>错误</w:t>
            </w:r>
            <w:r w:rsidR="00CC0EA4">
              <w:rPr>
                <w:rFonts w:hint="eastAsia"/>
                <w:b/>
                <w:bCs/>
                <w:noProof/>
                <w:webHidden/>
              </w:rPr>
              <w:t>!</w:t>
            </w:r>
            <w:r w:rsidR="00CC0EA4">
              <w:rPr>
                <w:rFonts w:hint="eastAsia"/>
                <w:b/>
                <w:bCs/>
                <w:noProof/>
                <w:webHidden/>
              </w:rPr>
              <w:t>未定义书签。</w:t>
            </w:r>
            <w:r w:rsidR="00E75FCD">
              <w:rPr>
                <w:noProof/>
                <w:webHidden/>
              </w:rPr>
              <w:fldChar w:fldCharType="end"/>
            </w:r>
          </w:hyperlink>
        </w:p>
        <w:p w14:paraId="14BF12F7" w14:textId="6F68937C" w:rsidR="00E75FCD" w:rsidRDefault="002B6A02">
          <w:pPr>
            <w:pStyle w:val="TOC1"/>
            <w:tabs>
              <w:tab w:val="right" w:leader="dot" w:pos="9060"/>
            </w:tabs>
            <w:ind w:firstLine="420"/>
            <w:rPr>
              <w:noProof/>
              <w:szCs w:val="22"/>
            </w:rPr>
          </w:pPr>
          <w:hyperlink w:anchor="_Toc122515982" w:history="1">
            <w:r w:rsidR="00E75FCD" w:rsidRPr="00F07FA7">
              <w:rPr>
                <w:rStyle w:val="afff2"/>
                <w:noProof/>
              </w:rPr>
              <w:t xml:space="preserve">4 </w:t>
            </w:r>
            <w:r w:rsidR="00E75FCD" w:rsidRPr="00F07FA7">
              <w:rPr>
                <w:rStyle w:val="afff2"/>
                <w:noProof/>
              </w:rPr>
              <w:t>系统功能模块详细介绍</w:t>
            </w:r>
            <w:r w:rsidR="00E75FCD">
              <w:rPr>
                <w:noProof/>
                <w:webHidden/>
              </w:rPr>
              <w:tab/>
            </w:r>
            <w:r w:rsidR="00E75FCD">
              <w:rPr>
                <w:noProof/>
                <w:webHidden/>
              </w:rPr>
              <w:fldChar w:fldCharType="begin"/>
            </w:r>
            <w:r w:rsidR="00E75FCD">
              <w:rPr>
                <w:noProof/>
                <w:webHidden/>
              </w:rPr>
              <w:instrText xml:space="preserve"> PAGEREF _Toc122515982 \h </w:instrText>
            </w:r>
            <w:r w:rsidR="00E75FCD">
              <w:rPr>
                <w:noProof/>
                <w:webHidden/>
              </w:rPr>
            </w:r>
            <w:r w:rsidR="00E75FCD">
              <w:rPr>
                <w:noProof/>
                <w:webHidden/>
              </w:rPr>
              <w:fldChar w:fldCharType="separate"/>
            </w:r>
            <w:r w:rsidR="00CC0EA4">
              <w:rPr>
                <w:noProof/>
                <w:webHidden/>
              </w:rPr>
              <w:t>2</w:t>
            </w:r>
            <w:r w:rsidR="00E75FCD">
              <w:rPr>
                <w:noProof/>
                <w:webHidden/>
              </w:rPr>
              <w:fldChar w:fldCharType="end"/>
            </w:r>
          </w:hyperlink>
        </w:p>
        <w:p w14:paraId="0147385E" w14:textId="3483C03D" w:rsidR="00E75FCD" w:rsidRDefault="002B6A02">
          <w:pPr>
            <w:pStyle w:val="TOC2"/>
            <w:tabs>
              <w:tab w:val="right" w:leader="dot" w:pos="9060"/>
            </w:tabs>
            <w:ind w:firstLine="420"/>
            <w:rPr>
              <w:noProof/>
              <w:szCs w:val="22"/>
            </w:rPr>
          </w:pPr>
          <w:hyperlink w:anchor="_Toc122515983" w:history="1">
            <w:r w:rsidR="00E75FCD" w:rsidRPr="00F07FA7">
              <w:rPr>
                <w:rStyle w:val="afff2"/>
                <w:noProof/>
              </w:rPr>
              <w:t xml:space="preserve">4.1 </w:t>
            </w:r>
            <w:r w:rsidR="00E75FCD" w:rsidRPr="00F07FA7">
              <w:rPr>
                <w:rStyle w:val="afff2"/>
                <w:noProof/>
              </w:rPr>
              <w:t>主界面</w:t>
            </w:r>
            <w:r w:rsidR="00E75FCD">
              <w:rPr>
                <w:noProof/>
                <w:webHidden/>
              </w:rPr>
              <w:tab/>
            </w:r>
            <w:r w:rsidR="00E75FCD">
              <w:rPr>
                <w:noProof/>
                <w:webHidden/>
              </w:rPr>
              <w:fldChar w:fldCharType="begin"/>
            </w:r>
            <w:r w:rsidR="00E75FCD">
              <w:rPr>
                <w:noProof/>
                <w:webHidden/>
              </w:rPr>
              <w:instrText xml:space="preserve"> PAGEREF _Toc122515983 \h </w:instrText>
            </w:r>
            <w:r w:rsidR="00E75FCD">
              <w:rPr>
                <w:noProof/>
                <w:webHidden/>
              </w:rPr>
            </w:r>
            <w:r w:rsidR="00E75FCD">
              <w:rPr>
                <w:noProof/>
                <w:webHidden/>
              </w:rPr>
              <w:fldChar w:fldCharType="separate"/>
            </w:r>
            <w:r w:rsidR="00CC0EA4">
              <w:rPr>
                <w:rFonts w:hint="eastAsia"/>
                <w:b/>
                <w:bCs/>
                <w:noProof/>
                <w:webHidden/>
              </w:rPr>
              <w:t>错误</w:t>
            </w:r>
            <w:r w:rsidR="00CC0EA4">
              <w:rPr>
                <w:rFonts w:hint="eastAsia"/>
                <w:b/>
                <w:bCs/>
                <w:noProof/>
                <w:webHidden/>
              </w:rPr>
              <w:t>!</w:t>
            </w:r>
            <w:r w:rsidR="00CC0EA4">
              <w:rPr>
                <w:rFonts w:hint="eastAsia"/>
                <w:b/>
                <w:bCs/>
                <w:noProof/>
                <w:webHidden/>
              </w:rPr>
              <w:t>未定义书签。</w:t>
            </w:r>
            <w:r w:rsidR="00E75FCD">
              <w:rPr>
                <w:noProof/>
                <w:webHidden/>
              </w:rPr>
              <w:fldChar w:fldCharType="end"/>
            </w:r>
          </w:hyperlink>
        </w:p>
        <w:p w14:paraId="244A2F30" w14:textId="2C6338E7" w:rsidR="00E75FCD" w:rsidRDefault="002B6A02">
          <w:pPr>
            <w:pStyle w:val="TOC3"/>
            <w:tabs>
              <w:tab w:val="right" w:leader="dot" w:pos="9060"/>
            </w:tabs>
            <w:ind w:firstLine="420"/>
            <w:rPr>
              <w:noProof/>
              <w:szCs w:val="22"/>
            </w:rPr>
          </w:pPr>
          <w:hyperlink w:anchor="_Toc122515984" w:history="1">
            <w:r w:rsidR="00E75FCD" w:rsidRPr="00F07FA7">
              <w:rPr>
                <w:rStyle w:val="afff2"/>
                <w:noProof/>
              </w:rPr>
              <w:t xml:space="preserve">4.1.1 </w:t>
            </w:r>
            <w:r w:rsidR="00E75FCD" w:rsidRPr="00F07FA7">
              <w:rPr>
                <w:rStyle w:val="afff2"/>
                <w:noProof/>
              </w:rPr>
              <w:t>监测站列表</w:t>
            </w:r>
            <w:r w:rsidR="00E75FCD">
              <w:rPr>
                <w:noProof/>
                <w:webHidden/>
              </w:rPr>
              <w:tab/>
            </w:r>
            <w:r w:rsidR="00E75FCD">
              <w:rPr>
                <w:noProof/>
                <w:webHidden/>
              </w:rPr>
              <w:fldChar w:fldCharType="begin"/>
            </w:r>
            <w:r w:rsidR="00E75FCD">
              <w:rPr>
                <w:noProof/>
                <w:webHidden/>
              </w:rPr>
              <w:instrText xml:space="preserve"> PAGEREF _Toc122515984 \h </w:instrText>
            </w:r>
            <w:r w:rsidR="00E75FCD">
              <w:rPr>
                <w:noProof/>
                <w:webHidden/>
              </w:rPr>
            </w:r>
            <w:r w:rsidR="00E75FCD">
              <w:rPr>
                <w:noProof/>
                <w:webHidden/>
              </w:rPr>
              <w:fldChar w:fldCharType="separate"/>
            </w:r>
            <w:r w:rsidR="00CC0EA4">
              <w:rPr>
                <w:rFonts w:hint="eastAsia"/>
                <w:b/>
                <w:bCs/>
                <w:noProof/>
                <w:webHidden/>
              </w:rPr>
              <w:t>错误</w:t>
            </w:r>
            <w:r w:rsidR="00CC0EA4">
              <w:rPr>
                <w:rFonts w:hint="eastAsia"/>
                <w:b/>
                <w:bCs/>
                <w:noProof/>
                <w:webHidden/>
              </w:rPr>
              <w:t>!</w:t>
            </w:r>
            <w:r w:rsidR="00CC0EA4">
              <w:rPr>
                <w:rFonts w:hint="eastAsia"/>
                <w:b/>
                <w:bCs/>
                <w:noProof/>
                <w:webHidden/>
              </w:rPr>
              <w:t>未定义书签。</w:t>
            </w:r>
            <w:r w:rsidR="00E75FCD">
              <w:rPr>
                <w:noProof/>
                <w:webHidden/>
              </w:rPr>
              <w:fldChar w:fldCharType="end"/>
            </w:r>
          </w:hyperlink>
        </w:p>
        <w:p w14:paraId="4D011164" w14:textId="3DC3C882" w:rsidR="00E75FCD" w:rsidRDefault="002B6A02">
          <w:pPr>
            <w:pStyle w:val="TOC3"/>
            <w:tabs>
              <w:tab w:val="right" w:leader="dot" w:pos="9060"/>
            </w:tabs>
            <w:ind w:firstLine="420"/>
            <w:rPr>
              <w:noProof/>
              <w:szCs w:val="22"/>
            </w:rPr>
          </w:pPr>
          <w:hyperlink w:anchor="_Toc122515985" w:history="1">
            <w:r w:rsidR="00E75FCD" w:rsidRPr="00F07FA7">
              <w:rPr>
                <w:rStyle w:val="afff2"/>
                <w:noProof/>
              </w:rPr>
              <w:t xml:space="preserve">4.1.2 </w:t>
            </w:r>
            <w:r w:rsidR="00E75FCD" w:rsidRPr="00F07FA7">
              <w:rPr>
                <w:rStyle w:val="afff2"/>
                <w:noProof/>
              </w:rPr>
              <w:t>列表显示功能</w:t>
            </w:r>
            <w:r w:rsidR="00E75FCD">
              <w:rPr>
                <w:noProof/>
                <w:webHidden/>
              </w:rPr>
              <w:tab/>
            </w:r>
            <w:r w:rsidR="00E75FCD">
              <w:rPr>
                <w:noProof/>
                <w:webHidden/>
              </w:rPr>
              <w:fldChar w:fldCharType="begin"/>
            </w:r>
            <w:r w:rsidR="00E75FCD">
              <w:rPr>
                <w:noProof/>
                <w:webHidden/>
              </w:rPr>
              <w:instrText xml:space="preserve"> PAGEREF _Toc122515985 \h </w:instrText>
            </w:r>
            <w:r w:rsidR="00E75FCD">
              <w:rPr>
                <w:noProof/>
                <w:webHidden/>
              </w:rPr>
            </w:r>
            <w:r w:rsidR="00E75FCD">
              <w:rPr>
                <w:noProof/>
                <w:webHidden/>
              </w:rPr>
              <w:fldChar w:fldCharType="separate"/>
            </w:r>
            <w:r w:rsidR="00CC0EA4">
              <w:rPr>
                <w:rFonts w:hint="eastAsia"/>
                <w:b/>
                <w:bCs/>
                <w:noProof/>
                <w:webHidden/>
              </w:rPr>
              <w:t>错误</w:t>
            </w:r>
            <w:r w:rsidR="00CC0EA4">
              <w:rPr>
                <w:rFonts w:hint="eastAsia"/>
                <w:b/>
                <w:bCs/>
                <w:noProof/>
                <w:webHidden/>
              </w:rPr>
              <w:t>!</w:t>
            </w:r>
            <w:r w:rsidR="00CC0EA4">
              <w:rPr>
                <w:rFonts w:hint="eastAsia"/>
                <w:b/>
                <w:bCs/>
                <w:noProof/>
                <w:webHidden/>
              </w:rPr>
              <w:t>未定义书签。</w:t>
            </w:r>
            <w:r w:rsidR="00E75FCD">
              <w:rPr>
                <w:noProof/>
                <w:webHidden/>
              </w:rPr>
              <w:fldChar w:fldCharType="end"/>
            </w:r>
          </w:hyperlink>
        </w:p>
        <w:p w14:paraId="3D04FD36" w14:textId="2CF88BA5" w:rsidR="00E75FCD" w:rsidRDefault="002B6A02">
          <w:pPr>
            <w:pStyle w:val="TOC3"/>
            <w:tabs>
              <w:tab w:val="right" w:leader="dot" w:pos="9060"/>
            </w:tabs>
            <w:ind w:firstLine="420"/>
            <w:rPr>
              <w:noProof/>
              <w:szCs w:val="22"/>
            </w:rPr>
          </w:pPr>
          <w:hyperlink w:anchor="_Toc122515986" w:history="1">
            <w:r w:rsidR="00E75FCD" w:rsidRPr="00F07FA7">
              <w:rPr>
                <w:rStyle w:val="afff2"/>
                <w:noProof/>
              </w:rPr>
              <w:t xml:space="preserve">4.1.3 </w:t>
            </w:r>
            <w:r w:rsidR="00E75FCD" w:rsidRPr="00F07FA7">
              <w:rPr>
                <w:rStyle w:val="afff2"/>
                <w:noProof/>
              </w:rPr>
              <w:t>定位监测站</w:t>
            </w:r>
            <w:r w:rsidR="00E75FCD">
              <w:rPr>
                <w:noProof/>
                <w:webHidden/>
              </w:rPr>
              <w:tab/>
            </w:r>
            <w:r w:rsidR="00E75FCD">
              <w:rPr>
                <w:noProof/>
                <w:webHidden/>
              </w:rPr>
              <w:fldChar w:fldCharType="begin"/>
            </w:r>
            <w:r w:rsidR="00E75FCD">
              <w:rPr>
                <w:noProof/>
                <w:webHidden/>
              </w:rPr>
              <w:instrText xml:space="preserve"> PAGEREF _Toc122515986 \h </w:instrText>
            </w:r>
            <w:r w:rsidR="00E75FCD">
              <w:rPr>
                <w:noProof/>
                <w:webHidden/>
              </w:rPr>
            </w:r>
            <w:r w:rsidR="00E75FCD">
              <w:rPr>
                <w:noProof/>
                <w:webHidden/>
              </w:rPr>
              <w:fldChar w:fldCharType="separate"/>
            </w:r>
            <w:r w:rsidR="00CC0EA4">
              <w:rPr>
                <w:rFonts w:hint="eastAsia"/>
                <w:b/>
                <w:bCs/>
                <w:noProof/>
                <w:webHidden/>
              </w:rPr>
              <w:t>错误</w:t>
            </w:r>
            <w:r w:rsidR="00CC0EA4">
              <w:rPr>
                <w:rFonts w:hint="eastAsia"/>
                <w:b/>
                <w:bCs/>
                <w:noProof/>
                <w:webHidden/>
              </w:rPr>
              <w:t>!</w:t>
            </w:r>
            <w:r w:rsidR="00CC0EA4">
              <w:rPr>
                <w:rFonts w:hint="eastAsia"/>
                <w:b/>
                <w:bCs/>
                <w:noProof/>
                <w:webHidden/>
              </w:rPr>
              <w:t>未定义书签。</w:t>
            </w:r>
            <w:r w:rsidR="00E75FCD">
              <w:rPr>
                <w:noProof/>
                <w:webHidden/>
              </w:rPr>
              <w:fldChar w:fldCharType="end"/>
            </w:r>
          </w:hyperlink>
        </w:p>
        <w:p w14:paraId="0372D48A" w14:textId="3713D630" w:rsidR="00E75FCD" w:rsidRDefault="002B6A02">
          <w:pPr>
            <w:pStyle w:val="TOC3"/>
            <w:tabs>
              <w:tab w:val="right" w:leader="dot" w:pos="9060"/>
            </w:tabs>
            <w:ind w:firstLine="420"/>
            <w:rPr>
              <w:noProof/>
              <w:szCs w:val="22"/>
            </w:rPr>
          </w:pPr>
          <w:hyperlink w:anchor="_Toc122515987" w:history="1">
            <w:r w:rsidR="00E75FCD" w:rsidRPr="00F07FA7">
              <w:rPr>
                <w:rStyle w:val="afff2"/>
                <w:noProof/>
              </w:rPr>
              <w:t xml:space="preserve">4.1.4 </w:t>
            </w:r>
            <w:r w:rsidR="00E75FCD" w:rsidRPr="00F07FA7">
              <w:rPr>
                <w:rStyle w:val="afff2"/>
                <w:noProof/>
              </w:rPr>
              <w:t>环境信息</w:t>
            </w:r>
            <w:r w:rsidR="00E75FCD">
              <w:rPr>
                <w:noProof/>
                <w:webHidden/>
              </w:rPr>
              <w:tab/>
            </w:r>
            <w:r w:rsidR="00E75FCD">
              <w:rPr>
                <w:noProof/>
                <w:webHidden/>
              </w:rPr>
              <w:fldChar w:fldCharType="begin"/>
            </w:r>
            <w:r w:rsidR="00E75FCD">
              <w:rPr>
                <w:noProof/>
                <w:webHidden/>
              </w:rPr>
              <w:instrText xml:space="preserve"> PAGEREF _Toc122515987 \h </w:instrText>
            </w:r>
            <w:r w:rsidR="00E75FCD">
              <w:rPr>
                <w:noProof/>
                <w:webHidden/>
              </w:rPr>
            </w:r>
            <w:r w:rsidR="00E75FCD">
              <w:rPr>
                <w:noProof/>
                <w:webHidden/>
              </w:rPr>
              <w:fldChar w:fldCharType="separate"/>
            </w:r>
            <w:r w:rsidR="00CC0EA4">
              <w:rPr>
                <w:rFonts w:hint="eastAsia"/>
                <w:b/>
                <w:bCs/>
                <w:noProof/>
                <w:webHidden/>
              </w:rPr>
              <w:t>错误</w:t>
            </w:r>
            <w:r w:rsidR="00CC0EA4">
              <w:rPr>
                <w:rFonts w:hint="eastAsia"/>
                <w:b/>
                <w:bCs/>
                <w:noProof/>
                <w:webHidden/>
              </w:rPr>
              <w:t>!</w:t>
            </w:r>
            <w:r w:rsidR="00CC0EA4">
              <w:rPr>
                <w:rFonts w:hint="eastAsia"/>
                <w:b/>
                <w:bCs/>
                <w:noProof/>
                <w:webHidden/>
              </w:rPr>
              <w:t>未定义书签。</w:t>
            </w:r>
            <w:r w:rsidR="00E75FCD">
              <w:rPr>
                <w:noProof/>
                <w:webHidden/>
              </w:rPr>
              <w:fldChar w:fldCharType="end"/>
            </w:r>
          </w:hyperlink>
        </w:p>
        <w:p w14:paraId="67507664" w14:textId="10E32D6B" w:rsidR="00E75FCD" w:rsidRDefault="002B6A02">
          <w:pPr>
            <w:pStyle w:val="TOC3"/>
            <w:tabs>
              <w:tab w:val="right" w:leader="dot" w:pos="9060"/>
            </w:tabs>
            <w:ind w:firstLine="420"/>
            <w:rPr>
              <w:noProof/>
              <w:szCs w:val="22"/>
            </w:rPr>
          </w:pPr>
          <w:hyperlink w:anchor="_Toc122515988" w:history="1">
            <w:r w:rsidR="00E75FCD" w:rsidRPr="00F07FA7">
              <w:rPr>
                <w:rStyle w:val="afff2"/>
                <w:noProof/>
              </w:rPr>
              <w:t xml:space="preserve">4.1.5 </w:t>
            </w:r>
            <w:r w:rsidR="00E75FCD" w:rsidRPr="00F07FA7">
              <w:rPr>
                <w:rStyle w:val="afff2"/>
                <w:noProof/>
              </w:rPr>
              <w:t>电子地图</w:t>
            </w:r>
            <w:r w:rsidR="00E75FCD">
              <w:rPr>
                <w:noProof/>
                <w:webHidden/>
              </w:rPr>
              <w:tab/>
            </w:r>
            <w:r w:rsidR="00E75FCD">
              <w:rPr>
                <w:noProof/>
                <w:webHidden/>
              </w:rPr>
              <w:fldChar w:fldCharType="begin"/>
            </w:r>
            <w:r w:rsidR="00E75FCD">
              <w:rPr>
                <w:noProof/>
                <w:webHidden/>
              </w:rPr>
              <w:instrText xml:space="preserve"> PAGEREF _Toc122515988 \h </w:instrText>
            </w:r>
            <w:r w:rsidR="00E75FCD">
              <w:rPr>
                <w:noProof/>
                <w:webHidden/>
              </w:rPr>
            </w:r>
            <w:r w:rsidR="00E75FCD">
              <w:rPr>
                <w:noProof/>
                <w:webHidden/>
              </w:rPr>
              <w:fldChar w:fldCharType="separate"/>
            </w:r>
            <w:r w:rsidR="00CC0EA4">
              <w:rPr>
                <w:rFonts w:hint="eastAsia"/>
                <w:b/>
                <w:bCs/>
                <w:noProof/>
                <w:webHidden/>
              </w:rPr>
              <w:t>错误</w:t>
            </w:r>
            <w:r w:rsidR="00CC0EA4">
              <w:rPr>
                <w:rFonts w:hint="eastAsia"/>
                <w:b/>
                <w:bCs/>
                <w:noProof/>
                <w:webHidden/>
              </w:rPr>
              <w:t>!</w:t>
            </w:r>
            <w:r w:rsidR="00CC0EA4">
              <w:rPr>
                <w:rFonts w:hint="eastAsia"/>
                <w:b/>
                <w:bCs/>
                <w:noProof/>
                <w:webHidden/>
              </w:rPr>
              <w:t>未定义书签。</w:t>
            </w:r>
            <w:r w:rsidR="00E75FCD">
              <w:rPr>
                <w:noProof/>
                <w:webHidden/>
              </w:rPr>
              <w:fldChar w:fldCharType="end"/>
            </w:r>
          </w:hyperlink>
        </w:p>
        <w:p w14:paraId="14DAC661" w14:textId="49E97C63" w:rsidR="00E75FCD" w:rsidRDefault="002B6A02">
          <w:pPr>
            <w:pStyle w:val="TOC1"/>
            <w:tabs>
              <w:tab w:val="right" w:leader="dot" w:pos="9060"/>
            </w:tabs>
            <w:ind w:firstLine="420"/>
            <w:rPr>
              <w:noProof/>
              <w:szCs w:val="22"/>
            </w:rPr>
          </w:pPr>
          <w:hyperlink w:anchor="_Toc122515989" w:history="1">
            <w:r w:rsidR="00E75FCD" w:rsidRPr="00F07FA7">
              <w:rPr>
                <w:rStyle w:val="afff2"/>
                <w:noProof/>
              </w:rPr>
              <w:t xml:space="preserve">5 </w:t>
            </w:r>
            <w:r w:rsidR="00E75FCD" w:rsidRPr="00F07FA7">
              <w:rPr>
                <w:rStyle w:val="afff2"/>
                <w:noProof/>
              </w:rPr>
              <w:t>注意事项</w:t>
            </w:r>
            <w:r w:rsidR="00E75FCD">
              <w:rPr>
                <w:noProof/>
                <w:webHidden/>
              </w:rPr>
              <w:tab/>
            </w:r>
            <w:r w:rsidR="00E75FCD">
              <w:rPr>
                <w:noProof/>
                <w:webHidden/>
              </w:rPr>
              <w:fldChar w:fldCharType="begin"/>
            </w:r>
            <w:r w:rsidR="00E75FCD">
              <w:rPr>
                <w:noProof/>
                <w:webHidden/>
              </w:rPr>
              <w:instrText xml:space="preserve"> PAGEREF _Toc122515989 \h </w:instrText>
            </w:r>
            <w:r w:rsidR="00E75FCD">
              <w:rPr>
                <w:noProof/>
                <w:webHidden/>
              </w:rPr>
            </w:r>
            <w:r w:rsidR="00E75FCD">
              <w:rPr>
                <w:noProof/>
                <w:webHidden/>
              </w:rPr>
              <w:fldChar w:fldCharType="separate"/>
            </w:r>
            <w:r w:rsidR="00CC0EA4">
              <w:rPr>
                <w:noProof/>
                <w:webHidden/>
              </w:rPr>
              <w:t>2</w:t>
            </w:r>
            <w:r w:rsidR="00E75FCD">
              <w:rPr>
                <w:noProof/>
                <w:webHidden/>
              </w:rPr>
              <w:fldChar w:fldCharType="end"/>
            </w:r>
          </w:hyperlink>
        </w:p>
        <w:p w14:paraId="674F2002" w14:textId="27F927DE" w:rsidR="00F50644" w:rsidRDefault="00FB39C7">
          <w:pPr>
            <w:ind w:firstLine="420"/>
            <w:jc w:val="both"/>
            <w:sectPr w:rsidR="00F50644">
              <w:footerReference w:type="default" r:id="rId15"/>
              <w:pgSz w:w="11906" w:h="16838"/>
              <w:pgMar w:top="1418" w:right="1418" w:bottom="1418" w:left="1418" w:header="851" w:footer="992" w:gutter="0"/>
              <w:pgNumType w:fmt="upperRoman" w:start="1"/>
              <w:cols w:space="425"/>
              <w:docGrid w:type="lines" w:linePitch="312"/>
            </w:sectPr>
          </w:pPr>
          <w:r>
            <w:fldChar w:fldCharType="end"/>
          </w:r>
        </w:p>
      </w:sdtContent>
    </w:sdt>
    <w:p w14:paraId="618BCF41" w14:textId="566FE03C" w:rsidR="00F50644" w:rsidRDefault="00D141D9">
      <w:pPr>
        <w:pStyle w:val="DGALTE"/>
        <w:spacing w:before="312" w:after="312"/>
        <w:ind w:firstLine="880"/>
      </w:pPr>
      <w:r>
        <w:rPr>
          <w:rFonts w:hint="eastAsia"/>
        </w:rPr>
        <w:lastRenderedPageBreak/>
        <w:t>软件</w:t>
      </w:r>
      <w:r w:rsidR="00FB39C7">
        <w:rPr>
          <w:rFonts w:hint="eastAsia"/>
        </w:rPr>
        <w:t>使用说明书</w:t>
      </w:r>
    </w:p>
    <w:p w14:paraId="4B9AEB58" w14:textId="77777777" w:rsidR="00F50644" w:rsidRDefault="00FB39C7">
      <w:pPr>
        <w:pStyle w:val="DG1ALT1"/>
      </w:pPr>
      <w:bookmarkStart w:id="1" w:name="_Toc122515977"/>
      <w:r>
        <w:rPr>
          <w:rFonts w:hint="eastAsia"/>
        </w:rPr>
        <w:t>简介</w:t>
      </w:r>
      <w:bookmarkEnd w:id="1"/>
    </w:p>
    <w:p w14:paraId="6520BBF3" w14:textId="7AF46100" w:rsidR="00F50644" w:rsidRDefault="00F50644" w:rsidP="00A65A34">
      <w:pPr>
        <w:pStyle w:val="DGALTW"/>
        <w:ind w:firstLine="480"/>
      </w:pPr>
    </w:p>
    <w:p w14:paraId="33D758E2" w14:textId="77777777" w:rsidR="00F50644" w:rsidRDefault="00FB39C7">
      <w:pPr>
        <w:pStyle w:val="DG1ALT1"/>
      </w:pPr>
      <w:bookmarkStart w:id="2" w:name="_Toc385258540"/>
      <w:bookmarkStart w:id="3" w:name="_Toc470103030"/>
      <w:bookmarkStart w:id="4" w:name="_Toc532286338"/>
      <w:bookmarkStart w:id="5" w:name="_Toc531363050"/>
      <w:bookmarkStart w:id="6" w:name="_Toc122515978"/>
      <w:r>
        <w:rPr>
          <w:rFonts w:hint="eastAsia"/>
        </w:rPr>
        <w:t>运行环境</w:t>
      </w:r>
      <w:bookmarkEnd w:id="2"/>
      <w:bookmarkEnd w:id="3"/>
      <w:bookmarkEnd w:id="4"/>
      <w:bookmarkEnd w:id="5"/>
      <w:bookmarkEnd w:id="6"/>
    </w:p>
    <w:p w14:paraId="67799663" w14:textId="77777777" w:rsidR="00F50644" w:rsidRDefault="00FB39C7">
      <w:pPr>
        <w:ind w:firstLine="480"/>
        <w:rPr>
          <w:rFonts w:ascii="Times New Roman" w:hAnsi="Times New Roman"/>
          <w:sz w:val="24"/>
          <w:szCs w:val="32"/>
        </w:rPr>
      </w:pPr>
      <w:r>
        <w:rPr>
          <w:rFonts w:ascii="Times New Roman" w:hAnsi="Times New Roman" w:hint="eastAsia"/>
          <w:sz w:val="24"/>
          <w:szCs w:val="32"/>
        </w:rPr>
        <w:t>软件环境</w:t>
      </w:r>
    </w:p>
    <w:p w14:paraId="3E8B4E53" w14:textId="01C41A7C" w:rsidR="00F50644" w:rsidRDefault="00FB39C7">
      <w:pPr>
        <w:ind w:firstLine="480"/>
        <w:rPr>
          <w:rFonts w:ascii="Times New Roman" w:hAnsi="Times New Roman"/>
          <w:sz w:val="24"/>
          <w:szCs w:val="32"/>
        </w:rPr>
      </w:pPr>
      <w:r>
        <w:rPr>
          <w:rFonts w:ascii="Times New Roman" w:hAnsi="Times New Roman" w:hint="eastAsia"/>
          <w:sz w:val="24"/>
          <w:szCs w:val="32"/>
        </w:rPr>
        <w:t>Windows</w:t>
      </w:r>
      <w:r w:rsidR="00CF7D3A">
        <w:rPr>
          <w:rFonts w:ascii="Times New Roman" w:hAnsi="Times New Roman"/>
          <w:sz w:val="24"/>
          <w:szCs w:val="32"/>
        </w:rPr>
        <w:t>7</w:t>
      </w:r>
      <w:r w:rsidR="00CF7D3A">
        <w:rPr>
          <w:rFonts w:ascii="Times New Roman" w:hAnsi="Times New Roman" w:hint="eastAsia"/>
          <w:sz w:val="24"/>
          <w:szCs w:val="32"/>
        </w:rPr>
        <w:t>以上</w:t>
      </w:r>
      <w:r>
        <w:rPr>
          <w:rFonts w:ascii="Times New Roman" w:hAnsi="Times New Roman" w:hint="eastAsia"/>
          <w:sz w:val="24"/>
          <w:szCs w:val="32"/>
        </w:rPr>
        <w:t>。</w:t>
      </w:r>
    </w:p>
    <w:p w14:paraId="01489162" w14:textId="77777777" w:rsidR="00F50644" w:rsidRDefault="00FB39C7">
      <w:pPr>
        <w:pStyle w:val="DGALTT"/>
        <w:ind w:firstLine="420"/>
      </w:pPr>
      <w:r>
        <w:rPr>
          <w:rFonts w:hint="eastAsia"/>
        </w:rPr>
        <w:t>客户端硬件环境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1"/>
        <w:gridCol w:w="4261"/>
      </w:tblGrid>
      <w:tr w:rsidR="00F50644" w14:paraId="5CCFBF7C" w14:textId="77777777">
        <w:trPr>
          <w:jc w:val="center"/>
        </w:trPr>
        <w:tc>
          <w:tcPr>
            <w:tcW w:w="4261" w:type="dxa"/>
            <w:tcBorders>
              <w:top w:val="single" w:sz="4" w:space="0" w:color="auto"/>
              <w:left w:val="single" w:sz="4" w:space="0" w:color="auto"/>
              <w:bottom w:val="single" w:sz="4" w:space="0" w:color="auto"/>
              <w:right w:val="single" w:sz="4" w:space="0" w:color="auto"/>
            </w:tcBorders>
            <w:shd w:val="clear" w:color="auto" w:fill="auto"/>
          </w:tcPr>
          <w:p w14:paraId="57FE1E2A" w14:textId="77777777" w:rsidR="00F50644" w:rsidRDefault="00FB39C7">
            <w:pPr>
              <w:pStyle w:val="afff5"/>
              <w:ind w:firstLine="480"/>
              <w:rPr>
                <w:rFonts w:ascii="Times New Roman" w:eastAsiaTheme="minorEastAsia" w:hAnsi="Times New Roman"/>
                <w:b w:val="0"/>
                <w:sz w:val="24"/>
                <w:szCs w:val="32"/>
              </w:rPr>
            </w:pPr>
            <w:r>
              <w:rPr>
                <w:rFonts w:ascii="Times New Roman" w:eastAsiaTheme="minorEastAsia" w:hAnsi="Times New Roman" w:hint="eastAsia"/>
                <w:b w:val="0"/>
                <w:sz w:val="24"/>
                <w:szCs w:val="32"/>
              </w:rPr>
              <w:t>硬件</w:t>
            </w:r>
          </w:p>
        </w:tc>
        <w:tc>
          <w:tcPr>
            <w:tcW w:w="4261" w:type="dxa"/>
            <w:tcBorders>
              <w:top w:val="single" w:sz="4" w:space="0" w:color="auto"/>
              <w:left w:val="single" w:sz="4" w:space="0" w:color="auto"/>
              <w:bottom w:val="single" w:sz="4" w:space="0" w:color="auto"/>
              <w:right w:val="single" w:sz="4" w:space="0" w:color="auto"/>
            </w:tcBorders>
            <w:shd w:val="clear" w:color="auto" w:fill="auto"/>
          </w:tcPr>
          <w:p w14:paraId="4AD808A0" w14:textId="77777777" w:rsidR="00F50644" w:rsidRDefault="00FB39C7">
            <w:pPr>
              <w:pStyle w:val="afff5"/>
              <w:ind w:firstLine="480"/>
              <w:rPr>
                <w:rFonts w:ascii="Times New Roman" w:eastAsiaTheme="minorEastAsia" w:hAnsi="Times New Roman"/>
                <w:b w:val="0"/>
                <w:sz w:val="24"/>
                <w:szCs w:val="32"/>
              </w:rPr>
            </w:pPr>
            <w:r>
              <w:rPr>
                <w:rFonts w:ascii="Times New Roman" w:eastAsiaTheme="minorEastAsia" w:hAnsi="Times New Roman" w:hint="eastAsia"/>
                <w:b w:val="0"/>
                <w:sz w:val="24"/>
                <w:szCs w:val="32"/>
              </w:rPr>
              <w:t>最低要求</w:t>
            </w:r>
          </w:p>
        </w:tc>
      </w:tr>
      <w:tr w:rsidR="00F50644" w14:paraId="0CAC98F5" w14:textId="77777777">
        <w:trPr>
          <w:jc w:val="center"/>
        </w:trPr>
        <w:tc>
          <w:tcPr>
            <w:tcW w:w="4261" w:type="dxa"/>
            <w:tcBorders>
              <w:top w:val="single" w:sz="4" w:space="0" w:color="auto"/>
              <w:left w:val="single" w:sz="4" w:space="0" w:color="auto"/>
              <w:bottom w:val="single" w:sz="4" w:space="0" w:color="auto"/>
              <w:right w:val="single" w:sz="4" w:space="0" w:color="auto"/>
            </w:tcBorders>
            <w:shd w:val="clear" w:color="auto" w:fill="auto"/>
          </w:tcPr>
          <w:p w14:paraId="28F1DE53" w14:textId="77777777" w:rsidR="00F50644" w:rsidRDefault="00FB39C7">
            <w:pPr>
              <w:pStyle w:val="afff4"/>
              <w:ind w:firstLine="480"/>
              <w:rPr>
                <w:rFonts w:ascii="Times New Roman" w:eastAsiaTheme="minorEastAsia" w:hAnsi="Times New Roman"/>
                <w:sz w:val="24"/>
                <w:szCs w:val="32"/>
              </w:rPr>
            </w:pPr>
            <w:r>
              <w:rPr>
                <w:rFonts w:ascii="Times New Roman" w:eastAsiaTheme="minorEastAsia" w:hAnsi="Times New Roman" w:hint="eastAsia"/>
                <w:sz w:val="24"/>
                <w:szCs w:val="32"/>
              </w:rPr>
              <w:t>计算机</w:t>
            </w:r>
          </w:p>
        </w:tc>
        <w:tc>
          <w:tcPr>
            <w:tcW w:w="4261" w:type="dxa"/>
            <w:tcBorders>
              <w:top w:val="single" w:sz="4" w:space="0" w:color="auto"/>
              <w:left w:val="single" w:sz="4" w:space="0" w:color="auto"/>
              <w:bottom w:val="single" w:sz="4" w:space="0" w:color="auto"/>
              <w:right w:val="single" w:sz="4" w:space="0" w:color="auto"/>
            </w:tcBorders>
            <w:shd w:val="clear" w:color="auto" w:fill="auto"/>
          </w:tcPr>
          <w:p w14:paraId="61EAEDAB" w14:textId="1F3B032A" w:rsidR="00F50644" w:rsidRDefault="00FB39C7">
            <w:pPr>
              <w:pStyle w:val="afff4"/>
              <w:ind w:firstLine="480"/>
              <w:rPr>
                <w:rFonts w:ascii="Times New Roman" w:eastAsiaTheme="minorEastAsia" w:hAnsi="Times New Roman"/>
                <w:sz w:val="24"/>
                <w:szCs w:val="32"/>
              </w:rPr>
            </w:pPr>
            <w:r>
              <w:rPr>
                <w:rFonts w:ascii="Times New Roman" w:eastAsiaTheme="minorEastAsia" w:hAnsi="Times New Roman"/>
                <w:sz w:val="24"/>
                <w:szCs w:val="32"/>
              </w:rPr>
              <w:t xml:space="preserve">Intel </w:t>
            </w:r>
            <w:r>
              <w:rPr>
                <w:rFonts w:ascii="Times New Roman" w:eastAsiaTheme="minorEastAsia" w:hAnsi="Times New Roman" w:hint="eastAsia"/>
                <w:sz w:val="24"/>
                <w:szCs w:val="32"/>
              </w:rPr>
              <w:t>或兼容机</w:t>
            </w:r>
          </w:p>
        </w:tc>
      </w:tr>
      <w:tr w:rsidR="00F50644" w14:paraId="18F75AA1" w14:textId="77777777">
        <w:trPr>
          <w:jc w:val="center"/>
        </w:trPr>
        <w:tc>
          <w:tcPr>
            <w:tcW w:w="4261" w:type="dxa"/>
            <w:tcBorders>
              <w:top w:val="single" w:sz="4" w:space="0" w:color="auto"/>
              <w:left w:val="single" w:sz="4" w:space="0" w:color="auto"/>
              <w:bottom w:val="single" w:sz="4" w:space="0" w:color="auto"/>
              <w:right w:val="single" w:sz="4" w:space="0" w:color="auto"/>
            </w:tcBorders>
            <w:shd w:val="clear" w:color="auto" w:fill="auto"/>
          </w:tcPr>
          <w:p w14:paraId="5474AEB1" w14:textId="77777777" w:rsidR="00F50644" w:rsidRDefault="00FB39C7">
            <w:pPr>
              <w:pStyle w:val="afff4"/>
              <w:ind w:firstLine="480"/>
              <w:rPr>
                <w:rFonts w:ascii="Times New Roman" w:eastAsiaTheme="minorEastAsia" w:hAnsi="Times New Roman"/>
                <w:sz w:val="24"/>
                <w:szCs w:val="32"/>
              </w:rPr>
            </w:pPr>
            <w:r>
              <w:rPr>
                <w:rFonts w:ascii="Times New Roman" w:eastAsiaTheme="minorEastAsia" w:hAnsi="Times New Roman" w:hint="eastAsia"/>
                <w:sz w:val="24"/>
                <w:szCs w:val="32"/>
              </w:rPr>
              <w:t>内存</w:t>
            </w:r>
            <w:r>
              <w:rPr>
                <w:rFonts w:ascii="Times New Roman" w:eastAsiaTheme="minorEastAsia" w:hAnsi="Times New Roman"/>
                <w:sz w:val="24"/>
                <w:szCs w:val="32"/>
              </w:rPr>
              <w:t xml:space="preserve"> (RAM)</w:t>
            </w:r>
          </w:p>
        </w:tc>
        <w:tc>
          <w:tcPr>
            <w:tcW w:w="4261" w:type="dxa"/>
            <w:tcBorders>
              <w:top w:val="single" w:sz="4" w:space="0" w:color="auto"/>
              <w:left w:val="single" w:sz="4" w:space="0" w:color="auto"/>
              <w:bottom w:val="single" w:sz="4" w:space="0" w:color="auto"/>
              <w:right w:val="single" w:sz="4" w:space="0" w:color="auto"/>
            </w:tcBorders>
            <w:shd w:val="clear" w:color="auto" w:fill="auto"/>
          </w:tcPr>
          <w:p w14:paraId="1B5EA547" w14:textId="75E34840" w:rsidR="00F50644" w:rsidRDefault="00D9387F">
            <w:pPr>
              <w:pStyle w:val="afff4"/>
              <w:ind w:firstLine="480"/>
              <w:rPr>
                <w:rFonts w:ascii="Times New Roman" w:eastAsiaTheme="minorEastAsia" w:hAnsi="Times New Roman"/>
                <w:sz w:val="24"/>
                <w:szCs w:val="32"/>
              </w:rPr>
            </w:pPr>
            <w:r>
              <w:rPr>
                <w:rFonts w:ascii="Times New Roman" w:eastAsiaTheme="minorEastAsia" w:hAnsi="Times New Roman" w:hint="eastAsia"/>
                <w:sz w:val="24"/>
                <w:szCs w:val="32"/>
              </w:rPr>
              <w:t>8</w:t>
            </w:r>
            <w:r w:rsidR="00FB39C7">
              <w:rPr>
                <w:rFonts w:ascii="Times New Roman" w:eastAsiaTheme="minorEastAsia" w:hAnsi="Times New Roman"/>
                <w:sz w:val="24"/>
                <w:szCs w:val="32"/>
              </w:rPr>
              <w:t>G</w:t>
            </w:r>
            <w:r w:rsidR="00FB39C7">
              <w:rPr>
                <w:rFonts w:ascii="Times New Roman" w:eastAsiaTheme="minorEastAsia" w:hAnsi="Times New Roman" w:hint="eastAsia"/>
                <w:sz w:val="24"/>
                <w:szCs w:val="32"/>
              </w:rPr>
              <w:t>内存</w:t>
            </w:r>
            <w:r>
              <w:rPr>
                <w:rFonts w:ascii="Times New Roman" w:eastAsiaTheme="minorEastAsia" w:hAnsi="Times New Roman" w:hint="eastAsia"/>
                <w:sz w:val="24"/>
                <w:szCs w:val="32"/>
              </w:rPr>
              <w:t>及</w:t>
            </w:r>
            <w:r w:rsidR="00FB39C7">
              <w:rPr>
                <w:rFonts w:ascii="Times New Roman" w:eastAsiaTheme="minorEastAsia" w:hAnsi="Times New Roman" w:hint="eastAsia"/>
                <w:sz w:val="24"/>
                <w:szCs w:val="32"/>
              </w:rPr>
              <w:t>以上</w:t>
            </w:r>
          </w:p>
        </w:tc>
      </w:tr>
      <w:tr w:rsidR="00F50644" w14:paraId="785F4E9F" w14:textId="77777777">
        <w:trPr>
          <w:jc w:val="center"/>
        </w:trPr>
        <w:tc>
          <w:tcPr>
            <w:tcW w:w="4261" w:type="dxa"/>
            <w:tcBorders>
              <w:top w:val="single" w:sz="4" w:space="0" w:color="auto"/>
              <w:left w:val="single" w:sz="4" w:space="0" w:color="auto"/>
              <w:bottom w:val="single" w:sz="4" w:space="0" w:color="auto"/>
              <w:right w:val="single" w:sz="4" w:space="0" w:color="auto"/>
            </w:tcBorders>
            <w:shd w:val="clear" w:color="auto" w:fill="auto"/>
          </w:tcPr>
          <w:p w14:paraId="645C910D" w14:textId="77777777" w:rsidR="00F50644" w:rsidRDefault="00FB39C7">
            <w:pPr>
              <w:pStyle w:val="afff4"/>
              <w:ind w:firstLine="480"/>
              <w:rPr>
                <w:rFonts w:ascii="Times New Roman" w:eastAsiaTheme="minorEastAsia" w:hAnsi="Times New Roman"/>
                <w:sz w:val="24"/>
                <w:szCs w:val="32"/>
              </w:rPr>
            </w:pPr>
            <w:r>
              <w:rPr>
                <w:rFonts w:ascii="Times New Roman" w:eastAsiaTheme="minorEastAsia" w:hAnsi="Times New Roman" w:hint="eastAsia"/>
                <w:sz w:val="24"/>
                <w:szCs w:val="32"/>
              </w:rPr>
              <w:t>硬盘空间</w:t>
            </w:r>
          </w:p>
        </w:tc>
        <w:tc>
          <w:tcPr>
            <w:tcW w:w="4261" w:type="dxa"/>
            <w:tcBorders>
              <w:top w:val="single" w:sz="4" w:space="0" w:color="auto"/>
              <w:left w:val="single" w:sz="4" w:space="0" w:color="auto"/>
              <w:bottom w:val="single" w:sz="4" w:space="0" w:color="auto"/>
              <w:right w:val="single" w:sz="4" w:space="0" w:color="auto"/>
            </w:tcBorders>
            <w:shd w:val="clear" w:color="auto" w:fill="auto"/>
          </w:tcPr>
          <w:p w14:paraId="4E359343" w14:textId="18B26713" w:rsidR="00F50644" w:rsidRDefault="007F57DF">
            <w:pPr>
              <w:pStyle w:val="afff4"/>
              <w:ind w:firstLine="480"/>
              <w:rPr>
                <w:rFonts w:ascii="Times New Roman" w:eastAsiaTheme="minorEastAsia" w:hAnsi="Times New Roman"/>
                <w:sz w:val="24"/>
                <w:szCs w:val="32"/>
              </w:rPr>
            </w:pPr>
            <w:r>
              <w:rPr>
                <w:rFonts w:ascii="Times New Roman" w:eastAsiaTheme="minorEastAsia" w:hAnsi="Times New Roman" w:hint="eastAsia"/>
                <w:sz w:val="24"/>
                <w:szCs w:val="32"/>
              </w:rPr>
              <w:t>200</w:t>
            </w:r>
            <w:r w:rsidR="00FB39C7">
              <w:rPr>
                <w:rFonts w:ascii="Times New Roman" w:eastAsiaTheme="minorEastAsia" w:hAnsi="Times New Roman"/>
                <w:sz w:val="24"/>
                <w:szCs w:val="32"/>
              </w:rPr>
              <w:t xml:space="preserve">GB </w:t>
            </w:r>
            <w:r w:rsidR="00FB39C7">
              <w:rPr>
                <w:rFonts w:ascii="Times New Roman" w:eastAsiaTheme="minorEastAsia" w:hAnsi="Times New Roman" w:hint="eastAsia"/>
                <w:sz w:val="24"/>
                <w:szCs w:val="32"/>
              </w:rPr>
              <w:t>或更多</w:t>
            </w:r>
          </w:p>
        </w:tc>
      </w:tr>
      <w:tr w:rsidR="00F50644" w14:paraId="59660CE6" w14:textId="77777777">
        <w:trPr>
          <w:jc w:val="center"/>
        </w:trPr>
        <w:tc>
          <w:tcPr>
            <w:tcW w:w="4261" w:type="dxa"/>
            <w:tcBorders>
              <w:top w:val="single" w:sz="4" w:space="0" w:color="auto"/>
              <w:left w:val="single" w:sz="4" w:space="0" w:color="auto"/>
              <w:bottom w:val="single" w:sz="4" w:space="0" w:color="auto"/>
              <w:right w:val="single" w:sz="4" w:space="0" w:color="auto"/>
            </w:tcBorders>
            <w:shd w:val="clear" w:color="auto" w:fill="auto"/>
          </w:tcPr>
          <w:p w14:paraId="7B582F6E" w14:textId="43263564" w:rsidR="00F50644" w:rsidRDefault="006B0344">
            <w:pPr>
              <w:pStyle w:val="afff4"/>
              <w:ind w:firstLine="480"/>
              <w:rPr>
                <w:rFonts w:ascii="Times New Roman" w:eastAsiaTheme="minorEastAsia" w:hAnsi="Times New Roman"/>
                <w:sz w:val="24"/>
                <w:szCs w:val="32"/>
              </w:rPr>
            </w:pPr>
            <w:r>
              <w:rPr>
                <w:rFonts w:ascii="Times New Roman" w:eastAsiaTheme="minorEastAsia" w:hAnsi="Times New Roman" w:hint="eastAsia"/>
                <w:sz w:val="24"/>
                <w:szCs w:val="32"/>
              </w:rPr>
              <w:t>分辨率</w:t>
            </w:r>
          </w:p>
        </w:tc>
        <w:tc>
          <w:tcPr>
            <w:tcW w:w="4261" w:type="dxa"/>
            <w:tcBorders>
              <w:top w:val="single" w:sz="4" w:space="0" w:color="auto"/>
              <w:left w:val="single" w:sz="4" w:space="0" w:color="auto"/>
              <w:bottom w:val="single" w:sz="4" w:space="0" w:color="auto"/>
              <w:right w:val="single" w:sz="4" w:space="0" w:color="auto"/>
            </w:tcBorders>
            <w:shd w:val="clear" w:color="auto" w:fill="auto"/>
          </w:tcPr>
          <w:p w14:paraId="012090F7" w14:textId="5AE7D9C9" w:rsidR="00F50644" w:rsidRDefault="00FB39C7">
            <w:pPr>
              <w:pStyle w:val="afff4"/>
              <w:ind w:firstLine="480"/>
              <w:rPr>
                <w:rFonts w:ascii="Times New Roman" w:eastAsiaTheme="minorEastAsia" w:hAnsi="Times New Roman"/>
                <w:sz w:val="24"/>
                <w:szCs w:val="32"/>
              </w:rPr>
            </w:pPr>
            <w:r>
              <w:rPr>
                <w:rFonts w:ascii="Times New Roman" w:eastAsiaTheme="minorEastAsia" w:hAnsi="Times New Roman"/>
                <w:sz w:val="24"/>
                <w:szCs w:val="32"/>
              </w:rPr>
              <w:t>1</w:t>
            </w:r>
            <w:r w:rsidR="006B0344">
              <w:rPr>
                <w:rFonts w:ascii="Times New Roman" w:eastAsiaTheme="minorEastAsia" w:hAnsi="Times New Roman" w:hint="eastAsia"/>
                <w:sz w:val="24"/>
                <w:szCs w:val="32"/>
              </w:rPr>
              <w:t>920</w:t>
            </w:r>
            <w:r>
              <w:rPr>
                <w:rFonts w:ascii="Times New Roman" w:eastAsiaTheme="minorEastAsia" w:hAnsi="Times New Roman"/>
                <w:sz w:val="24"/>
                <w:szCs w:val="32"/>
              </w:rPr>
              <w:t xml:space="preserve"> x </w:t>
            </w:r>
            <w:r w:rsidR="006B0344">
              <w:rPr>
                <w:rFonts w:ascii="Times New Roman" w:eastAsiaTheme="minorEastAsia" w:hAnsi="Times New Roman" w:hint="eastAsia"/>
                <w:sz w:val="24"/>
                <w:szCs w:val="32"/>
              </w:rPr>
              <w:t>1080</w:t>
            </w:r>
            <w:r>
              <w:rPr>
                <w:rFonts w:ascii="Times New Roman" w:eastAsiaTheme="minorEastAsia" w:hAnsi="Times New Roman"/>
                <w:sz w:val="24"/>
                <w:szCs w:val="32"/>
              </w:rPr>
              <w:t xml:space="preserve"> </w:t>
            </w:r>
          </w:p>
        </w:tc>
      </w:tr>
      <w:tr w:rsidR="00F50644" w14:paraId="4930CBC4" w14:textId="77777777">
        <w:trPr>
          <w:jc w:val="center"/>
        </w:trPr>
        <w:tc>
          <w:tcPr>
            <w:tcW w:w="4261" w:type="dxa"/>
            <w:tcBorders>
              <w:top w:val="single" w:sz="4" w:space="0" w:color="auto"/>
              <w:left w:val="single" w:sz="4" w:space="0" w:color="auto"/>
              <w:bottom w:val="single" w:sz="4" w:space="0" w:color="auto"/>
              <w:right w:val="single" w:sz="4" w:space="0" w:color="auto"/>
            </w:tcBorders>
            <w:shd w:val="clear" w:color="auto" w:fill="auto"/>
          </w:tcPr>
          <w:p w14:paraId="027BBD4A" w14:textId="77777777" w:rsidR="00F50644" w:rsidRDefault="00FB39C7">
            <w:pPr>
              <w:pStyle w:val="afff4"/>
              <w:ind w:firstLine="480"/>
              <w:rPr>
                <w:rFonts w:ascii="Times New Roman" w:eastAsiaTheme="minorEastAsia" w:hAnsi="Times New Roman"/>
                <w:sz w:val="24"/>
                <w:szCs w:val="32"/>
              </w:rPr>
            </w:pPr>
            <w:r>
              <w:rPr>
                <w:rFonts w:ascii="Times New Roman" w:eastAsiaTheme="minorEastAsia" w:hAnsi="Times New Roman" w:hint="eastAsia"/>
                <w:sz w:val="24"/>
                <w:szCs w:val="32"/>
              </w:rPr>
              <w:t>定位设备</w:t>
            </w:r>
          </w:p>
        </w:tc>
        <w:tc>
          <w:tcPr>
            <w:tcW w:w="4261" w:type="dxa"/>
            <w:tcBorders>
              <w:top w:val="single" w:sz="4" w:space="0" w:color="auto"/>
              <w:left w:val="single" w:sz="4" w:space="0" w:color="auto"/>
              <w:bottom w:val="single" w:sz="4" w:space="0" w:color="auto"/>
              <w:right w:val="single" w:sz="4" w:space="0" w:color="auto"/>
            </w:tcBorders>
            <w:shd w:val="clear" w:color="auto" w:fill="auto"/>
          </w:tcPr>
          <w:p w14:paraId="6019647C" w14:textId="77777777" w:rsidR="00F50644" w:rsidRDefault="00FB39C7">
            <w:pPr>
              <w:pStyle w:val="afff4"/>
              <w:ind w:firstLine="480"/>
              <w:rPr>
                <w:rFonts w:ascii="Times New Roman" w:eastAsiaTheme="minorEastAsia" w:hAnsi="Times New Roman"/>
                <w:sz w:val="24"/>
                <w:szCs w:val="32"/>
              </w:rPr>
            </w:pPr>
            <w:r>
              <w:rPr>
                <w:rFonts w:ascii="Times New Roman" w:eastAsiaTheme="minorEastAsia" w:hAnsi="Times New Roman" w:hint="eastAsia"/>
                <w:sz w:val="24"/>
                <w:szCs w:val="32"/>
              </w:rPr>
              <w:t>鼠标或兼容设备</w:t>
            </w:r>
          </w:p>
        </w:tc>
      </w:tr>
    </w:tbl>
    <w:p w14:paraId="031055DF" w14:textId="53571677" w:rsidR="00BC4B5D" w:rsidRPr="00BC4B5D" w:rsidRDefault="00FA050F" w:rsidP="000C57E4">
      <w:pPr>
        <w:pStyle w:val="DG1ALT1"/>
      </w:pPr>
      <w:r>
        <w:rPr>
          <w:rFonts w:hint="eastAsia"/>
        </w:rPr>
        <w:t>系统登录</w:t>
      </w:r>
    </w:p>
    <w:p w14:paraId="28D261E9" w14:textId="2DBB4783" w:rsidR="00BC4B5D" w:rsidRPr="00BC4B5D" w:rsidRDefault="00A00930" w:rsidP="00BC4B5D">
      <w:pPr>
        <w:pStyle w:val="DGALTW"/>
        <w:ind w:firstLine="482"/>
        <w:rPr>
          <w:b/>
        </w:rPr>
      </w:pPr>
      <w:r>
        <w:rPr>
          <w:rFonts w:hint="eastAsia"/>
          <w:b/>
        </w:rPr>
        <w:t>使用方法</w:t>
      </w:r>
      <w:r w:rsidR="00BC4B5D" w:rsidRPr="00BC4B5D">
        <w:rPr>
          <w:rFonts w:hint="eastAsia"/>
          <w:b/>
        </w:rPr>
        <w:t>：</w:t>
      </w:r>
    </w:p>
    <w:p w14:paraId="313D8955" w14:textId="1129BFF1" w:rsidR="00F50644" w:rsidRDefault="00E676B4" w:rsidP="00D945A8">
      <w:pPr>
        <w:pStyle w:val="DGALTW"/>
        <w:numPr>
          <w:ilvl w:val="0"/>
          <w:numId w:val="26"/>
        </w:numPr>
        <w:ind w:firstLineChars="0"/>
      </w:pPr>
      <w:r>
        <w:rPr>
          <w:rFonts w:hint="eastAsia"/>
        </w:rPr>
        <w:t>输入用户名，默认：</w:t>
      </w:r>
      <w:r>
        <w:rPr>
          <w:rFonts w:hint="eastAsia"/>
        </w:rPr>
        <w:t>admin</w:t>
      </w:r>
      <w:r>
        <w:rPr>
          <w:rFonts w:hint="eastAsia"/>
        </w:rPr>
        <w:t>；</w:t>
      </w:r>
    </w:p>
    <w:p w14:paraId="792818F5" w14:textId="77777777" w:rsidR="00BC4B5D" w:rsidRDefault="00FB39C7" w:rsidP="00D945A8">
      <w:pPr>
        <w:pStyle w:val="DGALTW"/>
        <w:numPr>
          <w:ilvl w:val="0"/>
          <w:numId w:val="26"/>
        </w:numPr>
        <w:ind w:firstLineChars="0"/>
      </w:pPr>
      <w:r>
        <w:rPr>
          <w:rFonts w:hint="eastAsia"/>
        </w:rPr>
        <w:t>输入</w:t>
      </w:r>
      <w:r w:rsidR="00E676B4">
        <w:rPr>
          <w:rFonts w:hint="eastAsia"/>
        </w:rPr>
        <w:t>密码，默认</w:t>
      </w:r>
      <w:r w:rsidR="00E676B4">
        <w:rPr>
          <w:rFonts w:hint="eastAsia"/>
        </w:rPr>
        <w:t>admin</w:t>
      </w:r>
      <w:r w:rsidR="00E676B4">
        <w:rPr>
          <w:rFonts w:hint="eastAsia"/>
        </w:rPr>
        <w:t>；</w:t>
      </w:r>
    </w:p>
    <w:p w14:paraId="1C67A2D5" w14:textId="1DBDA874" w:rsidR="00E451D1" w:rsidRDefault="00E676B4" w:rsidP="00D945A8">
      <w:pPr>
        <w:pStyle w:val="DGALTW"/>
        <w:numPr>
          <w:ilvl w:val="0"/>
          <w:numId w:val="26"/>
        </w:numPr>
        <w:ind w:firstLineChars="0"/>
      </w:pPr>
      <w:r>
        <w:rPr>
          <w:rFonts w:hint="eastAsia"/>
        </w:rPr>
        <w:t>点击【登录】</w:t>
      </w:r>
      <w:r w:rsidR="00FB39C7">
        <w:rPr>
          <w:rFonts w:hint="eastAsia"/>
        </w:rPr>
        <w:t>按钮</w:t>
      </w:r>
      <w:r>
        <w:rPr>
          <w:rFonts w:hint="eastAsia"/>
        </w:rPr>
        <w:t>即可完成登录</w:t>
      </w:r>
      <w:r w:rsidR="00E451D1">
        <w:rPr>
          <w:rFonts w:hint="eastAsia"/>
        </w:rPr>
        <w:t>。</w:t>
      </w:r>
    </w:p>
    <w:p w14:paraId="0FF43A64" w14:textId="322FA5D2" w:rsidR="00BE7548" w:rsidRDefault="00D70C5E" w:rsidP="00BE7548">
      <w:pPr>
        <w:pStyle w:val="DGALTW"/>
        <w:ind w:firstLineChars="0" w:firstLine="0"/>
        <w:jc w:val="center"/>
      </w:pPr>
      <w:r>
        <w:rPr>
          <w:rFonts w:hint="eastAsia"/>
        </w:rPr>
        <w:lastRenderedPageBreak/>
        <w:t xml:space="preserve"> </w:t>
      </w:r>
      <w:r>
        <w:t xml:space="preserve">    </w:t>
      </w:r>
      <w:r w:rsidR="00BE7548">
        <w:rPr>
          <w:noProof/>
        </w:rPr>
        <w:drawing>
          <wp:inline distT="0" distB="0" distL="0" distR="0" wp14:anchorId="15B6B7C8" wp14:editId="1DB5342C">
            <wp:extent cx="5714286" cy="2857143"/>
            <wp:effectExtent l="0" t="0" r="127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14286" cy="2857143"/>
                    </a:xfrm>
                    <a:prstGeom prst="rect">
                      <a:avLst/>
                    </a:prstGeom>
                  </pic:spPr>
                </pic:pic>
              </a:graphicData>
            </a:graphic>
          </wp:inline>
        </w:drawing>
      </w:r>
    </w:p>
    <w:p w14:paraId="55BDBDC7" w14:textId="696C4F32" w:rsidR="00F50644" w:rsidRDefault="00BE7548" w:rsidP="00D70C5E">
      <w:pPr>
        <w:pStyle w:val="a9"/>
        <w:widowControl w:val="0"/>
        <w:numPr>
          <w:ilvl w:val="0"/>
          <w:numId w:val="24"/>
        </w:numPr>
        <w:spacing w:line="400" w:lineRule="exact"/>
      </w:pPr>
      <w:r>
        <w:rPr>
          <w:rFonts w:hint="eastAsia"/>
        </w:rPr>
        <w:t>主界面</w:t>
      </w:r>
    </w:p>
    <w:p w14:paraId="4F275C28" w14:textId="51886B5C" w:rsidR="00660BFB" w:rsidRDefault="00BE35E0" w:rsidP="008171B6">
      <w:pPr>
        <w:pStyle w:val="DGALTW"/>
        <w:ind w:firstLine="482"/>
        <w:rPr>
          <w:b/>
        </w:rPr>
      </w:pPr>
      <w:r>
        <w:rPr>
          <w:rFonts w:hint="eastAsia"/>
          <w:b/>
        </w:rPr>
        <w:t>进阶用法</w:t>
      </w:r>
      <w:r w:rsidR="00D70C5E" w:rsidRPr="00D70C5E">
        <w:rPr>
          <w:rFonts w:hint="eastAsia"/>
          <w:b/>
        </w:rPr>
        <w:t>：</w:t>
      </w:r>
    </w:p>
    <w:p w14:paraId="0F8D1E89" w14:textId="67592F22" w:rsidR="008171B6" w:rsidRDefault="008171B6" w:rsidP="00D945A8">
      <w:pPr>
        <w:pStyle w:val="DGALTW"/>
        <w:numPr>
          <w:ilvl w:val="0"/>
          <w:numId w:val="27"/>
        </w:numPr>
        <w:ind w:firstLineChars="0"/>
      </w:pPr>
      <w:r>
        <w:rPr>
          <w:rFonts w:hint="eastAsia"/>
        </w:rPr>
        <w:t>记住密码：勾选后记住登录密码</w:t>
      </w:r>
    </w:p>
    <w:p w14:paraId="637227E1" w14:textId="6C5AACC6" w:rsidR="008171B6" w:rsidRPr="008171B6" w:rsidRDefault="008171B6" w:rsidP="00D945A8">
      <w:pPr>
        <w:pStyle w:val="DGALTW"/>
        <w:numPr>
          <w:ilvl w:val="0"/>
          <w:numId w:val="27"/>
        </w:numPr>
        <w:ind w:firstLineChars="0"/>
      </w:pPr>
      <w:r>
        <w:rPr>
          <w:rFonts w:hint="eastAsia"/>
        </w:rPr>
        <w:t>自动登录：勾选后下次登录不需要点击登录，自动登录系统</w:t>
      </w:r>
    </w:p>
    <w:p w14:paraId="48CC28EC" w14:textId="5697FE07" w:rsidR="00F50644" w:rsidRDefault="00FB39C7">
      <w:pPr>
        <w:pStyle w:val="DG1ALT1"/>
      </w:pPr>
      <w:bookmarkStart w:id="7" w:name="_Toc385258543"/>
      <w:bookmarkStart w:id="8" w:name="_Toc470103033"/>
      <w:bookmarkStart w:id="9" w:name="_Toc532286341"/>
      <w:bookmarkStart w:id="10" w:name="_Toc531363053"/>
      <w:bookmarkStart w:id="11" w:name="_Toc122515982"/>
      <w:r>
        <w:rPr>
          <w:rFonts w:hint="eastAsia"/>
        </w:rPr>
        <w:t>系统功能</w:t>
      </w:r>
      <w:bookmarkEnd w:id="7"/>
      <w:bookmarkEnd w:id="8"/>
      <w:bookmarkEnd w:id="9"/>
      <w:bookmarkEnd w:id="10"/>
      <w:bookmarkEnd w:id="11"/>
      <w:r w:rsidR="00960D0C">
        <w:rPr>
          <w:rFonts w:hint="eastAsia"/>
        </w:rPr>
        <w:t>操作说明</w:t>
      </w:r>
    </w:p>
    <w:p w14:paraId="6F2762D7" w14:textId="77777777" w:rsidR="002058F2" w:rsidRDefault="002058F2" w:rsidP="00940609">
      <w:pPr>
        <w:pStyle w:val="DG2ALT2"/>
      </w:pPr>
      <w:bookmarkStart w:id="12" w:name="_Toc490732431"/>
      <w:bookmarkStart w:id="13" w:name="_Toc56597712"/>
      <w:bookmarkStart w:id="14" w:name="_Toc122515989"/>
      <w:r>
        <w:rPr>
          <w:rFonts w:hint="eastAsia"/>
        </w:rPr>
        <w:t>主界面</w:t>
      </w:r>
    </w:p>
    <w:p w14:paraId="243C3F24" w14:textId="10F728D5" w:rsidR="002058F2" w:rsidRDefault="002058F2" w:rsidP="002058F2">
      <w:pPr>
        <w:pStyle w:val="DG3ALT3"/>
      </w:pPr>
      <w:r>
        <w:rPr>
          <w:rFonts w:hint="eastAsia"/>
        </w:rPr>
        <w:t>监测站列表</w:t>
      </w:r>
    </w:p>
    <w:p w14:paraId="0D314A08" w14:textId="2FED8F2E" w:rsidR="002058F2" w:rsidRDefault="00095F38" w:rsidP="00F07106">
      <w:pPr>
        <w:pStyle w:val="DG4ALT4"/>
      </w:pPr>
      <w:r>
        <w:rPr>
          <w:rFonts w:hint="eastAsia"/>
        </w:rPr>
        <w:t>管理监测站</w:t>
      </w:r>
    </w:p>
    <w:p w14:paraId="2CC92AD2" w14:textId="29B83B49" w:rsidR="00095F38" w:rsidRPr="006A518C" w:rsidRDefault="00095F38" w:rsidP="006A518C">
      <w:pPr>
        <w:pStyle w:val="DGALTW"/>
        <w:ind w:firstLine="482"/>
      </w:pPr>
      <w:r w:rsidRPr="00095F38">
        <w:rPr>
          <w:rFonts w:hint="eastAsia"/>
          <w:b/>
        </w:rPr>
        <w:t>功能介绍：</w:t>
      </w:r>
      <w:r>
        <w:rPr>
          <w:rFonts w:hint="eastAsia"/>
        </w:rPr>
        <w:t>新增，修改，删除监测站</w:t>
      </w:r>
      <w:r w:rsidR="00BB1710">
        <w:rPr>
          <w:rFonts w:hint="eastAsia"/>
        </w:rPr>
        <w:t>。</w:t>
      </w:r>
    </w:p>
    <w:p w14:paraId="1F4A5C3C" w14:textId="2D01C1B1" w:rsidR="002B244A" w:rsidRDefault="002B244A" w:rsidP="00D945A8">
      <w:pPr>
        <w:pStyle w:val="DGALTW"/>
        <w:numPr>
          <w:ilvl w:val="0"/>
          <w:numId w:val="28"/>
        </w:numPr>
        <w:ind w:firstLineChars="0"/>
      </w:pPr>
      <w:r w:rsidRPr="00AF4EE9">
        <w:rPr>
          <w:rFonts w:hint="eastAsia"/>
        </w:rPr>
        <w:t>新增监测站</w:t>
      </w:r>
      <w:r>
        <w:rPr>
          <w:rFonts w:hint="eastAsia"/>
        </w:rPr>
        <w:t>：</w:t>
      </w:r>
      <w:r w:rsidR="009C2EA9">
        <w:rPr>
          <w:rFonts w:hint="eastAsia"/>
        </w:rPr>
        <w:t>右键</w:t>
      </w:r>
      <w:r>
        <w:rPr>
          <w:rFonts w:hint="eastAsia"/>
        </w:rPr>
        <w:t>【监测中心】→【添加】→【监测站】，填写监测站基本信息，点击【确定】</w:t>
      </w:r>
      <w:r w:rsidR="009F5B3A">
        <w:rPr>
          <w:rFonts w:hint="eastAsia"/>
        </w:rPr>
        <w:t>；</w:t>
      </w:r>
    </w:p>
    <w:p w14:paraId="377077AC" w14:textId="00783C84" w:rsidR="009F5B3A" w:rsidRDefault="00C40EAA" w:rsidP="009F5B3A">
      <w:pPr>
        <w:pStyle w:val="DGALTW"/>
        <w:ind w:left="480" w:firstLineChars="0" w:firstLine="0"/>
      </w:pPr>
      <w:r>
        <w:rPr>
          <w:noProof/>
        </w:rPr>
        <w:lastRenderedPageBreak/>
        <w:drawing>
          <wp:inline distT="0" distB="0" distL="0" distR="0" wp14:anchorId="1FB655E4" wp14:editId="3109DFAD">
            <wp:extent cx="5019048" cy="38380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9048" cy="3838095"/>
                    </a:xfrm>
                    <a:prstGeom prst="rect">
                      <a:avLst/>
                    </a:prstGeom>
                  </pic:spPr>
                </pic:pic>
              </a:graphicData>
            </a:graphic>
          </wp:inline>
        </w:drawing>
      </w:r>
    </w:p>
    <w:p w14:paraId="033C8009" w14:textId="42902DFD" w:rsidR="009F5B3A" w:rsidRDefault="009F5B3A" w:rsidP="009F5B3A">
      <w:pPr>
        <w:pStyle w:val="a9"/>
        <w:widowControl w:val="0"/>
        <w:numPr>
          <w:ilvl w:val="0"/>
          <w:numId w:val="24"/>
        </w:numPr>
        <w:spacing w:line="400" w:lineRule="exact"/>
      </w:pPr>
      <w:r>
        <w:rPr>
          <w:rFonts w:hint="eastAsia"/>
        </w:rPr>
        <w:t>新增监测站</w:t>
      </w:r>
    </w:p>
    <w:p w14:paraId="3F85070C" w14:textId="052BF2A9" w:rsidR="002B244A" w:rsidRPr="00AF4EE9" w:rsidRDefault="002B244A" w:rsidP="00D945A8">
      <w:pPr>
        <w:pStyle w:val="DGALTW"/>
        <w:numPr>
          <w:ilvl w:val="0"/>
          <w:numId w:val="28"/>
        </w:numPr>
        <w:ind w:firstLineChars="0"/>
      </w:pPr>
      <w:r w:rsidRPr="00AF4EE9">
        <w:rPr>
          <w:rFonts w:hint="eastAsia"/>
        </w:rPr>
        <w:t>修改监测站：右键【监测站】→【修改】</w:t>
      </w:r>
      <w:r w:rsidR="009F5B3A" w:rsidRPr="00AF4EE9">
        <w:rPr>
          <w:rFonts w:hint="eastAsia"/>
        </w:rPr>
        <w:t>；</w:t>
      </w:r>
    </w:p>
    <w:p w14:paraId="11B41705" w14:textId="0208F73E" w:rsidR="002B244A" w:rsidRPr="00095F38" w:rsidRDefault="002B244A" w:rsidP="00D945A8">
      <w:pPr>
        <w:pStyle w:val="DGALTW"/>
        <w:numPr>
          <w:ilvl w:val="0"/>
          <w:numId w:val="28"/>
        </w:numPr>
        <w:ind w:firstLineChars="0"/>
      </w:pPr>
      <w:r w:rsidRPr="00AF4EE9">
        <w:rPr>
          <w:rFonts w:hint="eastAsia"/>
        </w:rPr>
        <w:t>删除监测站</w:t>
      </w:r>
      <w:r w:rsidRPr="00FA56F3">
        <w:rPr>
          <w:rFonts w:hint="eastAsia"/>
          <w:b/>
        </w:rPr>
        <w:t>：</w:t>
      </w:r>
      <w:r>
        <w:rPr>
          <w:rFonts w:hint="eastAsia"/>
        </w:rPr>
        <w:t>右键【监测站】→【删除】</w:t>
      </w:r>
      <w:r w:rsidR="009F5B3A">
        <w:rPr>
          <w:rFonts w:hint="eastAsia"/>
        </w:rPr>
        <w:t>。</w:t>
      </w:r>
    </w:p>
    <w:bookmarkEnd w:id="12"/>
    <w:bookmarkEnd w:id="13"/>
    <w:bookmarkEnd w:id="14"/>
    <w:p w14:paraId="76451369" w14:textId="62428E01" w:rsidR="00F07106" w:rsidRDefault="00EC1E00" w:rsidP="00F07106">
      <w:pPr>
        <w:pStyle w:val="DG4ALT4"/>
      </w:pPr>
      <w:r>
        <w:rPr>
          <w:rFonts w:hint="eastAsia"/>
        </w:rPr>
        <w:t>管理设备</w:t>
      </w:r>
    </w:p>
    <w:p w14:paraId="2E4EA6FD" w14:textId="711ABC57" w:rsidR="00EC1E00" w:rsidRDefault="00EC1E00" w:rsidP="00EC1E00">
      <w:pPr>
        <w:pStyle w:val="DGALTW"/>
        <w:ind w:firstLine="482"/>
      </w:pPr>
      <w:r w:rsidRPr="00F56903">
        <w:rPr>
          <w:rFonts w:hint="eastAsia"/>
          <w:b/>
        </w:rPr>
        <w:t>功能介绍</w:t>
      </w:r>
      <w:r>
        <w:rPr>
          <w:rFonts w:hint="eastAsia"/>
        </w:rPr>
        <w:t>：</w:t>
      </w:r>
      <w:r w:rsidR="00F56903">
        <w:rPr>
          <w:rFonts w:hint="eastAsia"/>
        </w:rPr>
        <w:t>新增，修改，删除设备</w:t>
      </w:r>
      <w:r w:rsidR="00BB1710">
        <w:rPr>
          <w:rFonts w:hint="eastAsia"/>
        </w:rPr>
        <w:t>。</w:t>
      </w:r>
    </w:p>
    <w:p w14:paraId="0408C58F" w14:textId="45BF427F" w:rsidR="00F56903" w:rsidRDefault="005A11BB" w:rsidP="00D945A8">
      <w:pPr>
        <w:pStyle w:val="DGALTW"/>
        <w:numPr>
          <w:ilvl w:val="0"/>
          <w:numId w:val="29"/>
        </w:numPr>
        <w:ind w:firstLineChars="0"/>
      </w:pPr>
      <w:r w:rsidRPr="00AF4EE9">
        <w:rPr>
          <w:rFonts w:hint="eastAsia"/>
        </w:rPr>
        <w:t>新增设备：</w:t>
      </w:r>
      <w:r w:rsidR="00A335BF" w:rsidRPr="00AF4EE9">
        <w:rPr>
          <w:rFonts w:hint="eastAsia"/>
        </w:rPr>
        <w:t>右键【监测站】→【添加】→【通用监测子系统】，填写设备的基本信息，点击【确定】</w:t>
      </w:r>
      <w:r w:rsidR="00485DBB" w:rsidRPr="00AF4EE9">
        <w:rPr>
          <w:rFonts w:hint="eastAsia"/>
        </w:rPr>
        <w:t>；</w:t>
      </w:r>
    </w:p>
    <w:p w14:paraId="5566CC9D" w14:textId="77552670" w:rsidR="00122504" w:rsidRDefault="00122504" w:rsidP="00122504">
      <w:pPr>
        <w:pStyle w:val="DGALTW"/>
        <w:ind w:left="480" w:firstLineChars="0" w:firstLine="0"/>
      </w:pPr>
      <w:r>
        <w:rPr>
          <w:noProof/>
        </w:rPr>
        <w:lastRenderedPageBreak/>
        <w:drawing>
          <wp:inline distT="0" distB="0" distL="0" distR="0" wp14:anchorId="3E532E72" wp14:editId="01200D36">
            <wp:extent cx="5759450" cy="40068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4006850"/>
                    </a:xfrm>
                    <a:prstGeom prst="rect">
                      <a:avLst/>
                    </a:prstGeom>
                  </pic:spPr>
                </pic:pic>
              </a:graphicData>
            </a:graphic>
          </wp:inline>
        </w:drawing>
      </w:r>
    </w:p>
    <w:p w14:paraId="18B08E0D" w14:textId="11D57655" w:rsidR="00122504" w:rsidRPr="00AF4EE9" w:rsidRDefault="00122504" w:rsidP="00122504">
      <w:pPr>
        <w:pStyle w:val="a9"/>
        <w:widowControl w:val="0"/>
        <w:numPr>
          <w:ilvl w:val="0"/>
          <w:numId w:val="24"/>
        </w:numPr>
        <w:spacing w:line="400" w:lineRule="exact"/>
      </w:pPr>
      <w:r>
        <w:rPr>
          <w:rFonts w:hint="eastAsia"/>
        </w:rPr>
        <w:t>管理设备</w:t>
      </w:r>
    </w:p>
    <w:p w14:paraId="09850230" w14:textId="133EDF54" w:rsidR="00485DBB" w:rsidRPr="00AF4EE9" w:rsidRDefault="00485DBB" w:rsidP="00D945A8">
      <w:pPr>
        <w:pStyle w:val="DGALTW"/>
        <w:numPr>
          <w:ilvl w:val="0"/>
          <w:numId w:val="29"/>
        </w:numPr>
        <w:ind w:firstLineChars="0"/>
      </w:pPr>
      <w:r w:rsidRPr="00AF4EE9">
        <w:rPr>
          <w:rFonts w:hint="eastAsia"/>
        </w:rPr>
        <w:t>修改设备：右键【通用监测子系统】→【修改】；</w:t>
      </w:r>
    </w:p>
    <w:p w14:paraId="1548C091" w14:textId="6E0A4CD7" w:rsidR="00485DBB" w:rsidRPr="00EC1E00" w:rsidRDefault="00485DBB" w:rsidP="00D945A8">
      <w:pPr>
        <w:pStyle w:val="DGALTW"/>
        <w:numPr>
          <w:ilvl w:val="0"/>
          <w:numId w:val="29"/>
        </w:numPr>
        <w:ind w:firstLineChars="0"/>
      </w:pPr>
      <w:r w:rsidRPr="00AF4EE9">
        <w:rPr>
          <w:rFonts w:hint="eastAsia"/>
        </w:rPr>
        <w:t>删除设备：</w:t>
      </w:r>
      <w:r>
        <w:rPr>
          <w:rFonts w:hint="eastAsia"/>
        </w:rPr>
        <w:t>右键【通用监测子系统】→【删除】。</w:t>
      </w:r>
    </w:p>
    <w:p w14:paraId="7CC41484" w14:textId="74EAF450" w:rsidR="00FC1621" w:rsidRDefault="00FC1621">
      <w:pPr>
        <w:pStyle w:val="DG3ALT3"/>
      </w:pPr>
      <w:r>
        <w:rPr>
          <w:rFonts w:hint="eastAsia"/>
        </w:rPr>
        <w:t>电子地图</w:t>
      </w:r>
    </w:p>
    <w:p w14:paraId="7BC4CBC1" w14:textId="15D967C0" w:rsidR="000332BB" w:rsidRDefault="000332BB" w:rsidP="000332BB">
      <w:pPr>
        <w:pStyle w:val="DG4ALT4"/>
      </w:pPr>
      <w:r>
        <w:rPr>
          <w:rFonts w:hint="eastAsia"/>
        </w:rPr>
        <w:t>监测站地理分布</w:t>
      </w:r>
    </w:p>
    <w:p w14:paraId="506DF289" w14:textId="528A225B" w:rsidR="000332BB" w:rsidRDefault="000332BB" w:rsidP="000332BB">
      <w:pPr>
        <w:pStyle w:val="DGALTW"/>
        <w:ind w:firstLine="482"/>
      </w:pPr>
      <w:r w:rsidRPr="000332BB">
        <w:rPr>
          <w:rFonts w:hint="eastAsia"/>
          <w:b/>
        </w:rPr>
        <w:t>功能介绍</w:t>
      </w:r>
      <w:r>
        <w:rPr>
          <w:rFonts w:hint="eastAsia"/>
        </w:rPr>
        <w:t>：在地图上显示监测站的地理分布情况</w:t>
      </w:r>
      <w:r w:rsidR="005648E2">
        <w:rPr>
          <w:rFonts w:hint="eastAsia"/>
        </w:rPr>
        <w:t>。</w:t>
      </w:r>
    </w:p>
    <w:p w14:paraId="2678B3EA" w14:textId="2E3C591A" w:rsidR="000332BB" w:rsidRDefault="00332732" w:rsidP="000332BB">
      <w:pPr>
        <w:pStyle w:val="DGALTW"/>
        <w:ind w:firstLine="480"/>
      </w:pPr>
      <w:bookmarkStart w:id="15" w:name="_GoBack"/>
      <w:r>
        <w:rPr>
          <w:noProof/>
        </w:rPr>
        <w:lastRenderedPageBreak/>
        <w:drawing>
          <wp:inline distT="0" distB="0" distL="0" distR="0" wp14:anchorId="5C330D51" wp14:editId="1063000F">
            <wp:extent cx="5759450" cy="2729865"/>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2729865"/>
                    </a:xfrm>
                    <a:prstGeom prst="rect">
                      <a:avLst/>
                    </a:prstGeom>
                  </pic:spPr>
                </pic:pic>
              </a:graphicData>
            </a:graphic>
          </wp:inline>
        </w:drawing>
      </w:r>
      <w:bookmarkEnd w:id="15"/>
    </w:p>
    <w:p w14:paraId="673C648B" w14:textId="73FA8501" w:rsidR="008A510E" w:rsidRPr="000332BB" w:rsidRDefault="005648E2" w:rsidP="008A510E">
      <w:pPr>
        <w:pStyle w:val="a9"/>
        <w:widowControl w:val="0"/>
        <w:numPr>
          <w:ilvl w:val="0"/>
          <w:numId w:val="24"/>
        </w:numPr>
        <w:spacing w:line="400" w:lineRule="exact"/>
      </w:pPr>
      <w:r>
        <w:rPr>
          <w:rFonts w:hint="eastAsia"/>
        </w:rPr>
        <w:t>监测站地理分布</w:t>
      </w:r>
    </w:p>
    <w:p w14:paraId="74AB8FCE" w14:textId="24E426F5" w:rsidR="00FC1621" w:rsidRDefault="00FC1621" w:rsidP="00FC1621">
      <w:pPr>
        <w:pStyle w:val="DG4ALT4"/>
      </w:pPr>
      <w:r>
        <w:rPr>
          <w:rFonts w:hint="eastAsia"/>
        </w:rPr>
        <w:t>台站\台情</w:t>
      </w:r>
    </w:p>
    <w:p w14:paraId="6AB96F4C" w14:textId="7DE4B293" w:rsidR="00B70C40" w:rsidRDefault="00B70C40" w:rsidP="00B70C40">
      <w:pPr>
        <w:pStyle w:val="DGALTW"/>
        <w:ind w:firstLine="482"/>
      </w:pPr>
      <w:r w:rsidRPr="00BD1412">
        <w:rPr>
          <w:rFonts w:hint="eastAsia"/>
          <w:b/>
        </w:rPr>
        <w:t>功能介绍</w:t>
      </w:r>
      <w:r>
        <w:rPr>
          <w:rFonts w:hint="eastAsia"/>
        </w:rPr>
        <w:t>：查询</w:t>
      </w:r>
      <w:r w:rsidR="000332BB">
        <w:rPr>
          <w:rFonts w:hint="eastAsia"/>
        </w:rPr>
        <w:t>台站信息，在地图上显示台站的分布位置</w:t>
      </w:r>
      <w:r w:rsidR="008A510E">
        <w:rPr>
          <w:rFonts w:hint="eastAsia"/>
        </w:rPr>
        <w:t>。</w:t>
      </w:r>
    </w:p>
    <w:p w14:paraId="49A3B38D" w14:textId="260126EE" w:rsidR="008A510E" w:rsidRDefault="00A00930" w:rsidP="00B70C40">
      <w:pPr>
        <w:pStyle w:val="DGALTW"/>
        <w:ind w:firstLine="482"/>
      </w:pPr>
      <w:bookmarkStart w:id="16" w:name="_Hlk122524899"/>
      <w:r>
        <w:rPr>
          <w:rFonts w:hint="eastAsia"/>
          <w:b/>
        </w:rPr>
        <w:t>使用方法</w:t>
      </w:r>
      <w:r w:rsidR="008A510E">
        <w:rPr>
          <w:rFonts w:hint="eastAsia"/>
        </w:rPr>
        <w:t>：</w:t>
      </w:r>
    </w:p>
    <w:bookmarkEnd w:id="16"/>
    <w:p w14:paraId="33B2D870" w14:textId="56100D89" w:rsidR="008A510E" w:rsidRDefault="008A510E" w:rsidP="00D945A8">
      <w:pPr>
        <w:pStyle w:val="DGALTW"/>
        <w:numPr>
          <w:ilvl w:val="0"/>
          <w:numId w:val="30"/>
        </w:numPr>
        <w:ind w:firstLineChars="0"/>
      </w:pPr>
      <w:r>
        <w:rPr>
          <w:rFonts w:hint="eastAsia"/>
        </w:rPr>
        <w:t>鼠标放到地图左上角【台站</w:t>
      </w:r>
      <w:r>
        <w:t>\</w:t>
      </w:r>
      <w:r>
        <w:rPr>
          <w:rFonts w:hint="eastAsia"/>
        </w:rPr>
        <w:t>台情】上，输入频段范围，点击【查询】；</w:t>
      </w:r>
    </w:p>
    <w:p w14:paraId="1B323297" w14:textId="65FD0007" w:rsidR="00CD2B08" w:rsidRDefault="008A510E" w:rsidP="00D945A8">
      <w:pPr>
        <w:pStyle w:val="DGALTW"/>
        <w:numPr>
          <w:ilvl w:val="0"/>
          <w:numId w:val="30"/>
        </w:numPr>
        <w:ind w:firstLineChars="0"/>
      </w:pPr>
      <w:r>
        <w:rPr>
          <w:rFonts w:hint="eastAsia"/>
        </w:rPr>
        <w:t>查询结果以台站图标的形式展示在地图上。</w:t>
      </w:r>
    </w:p>
    <w:p w14:paraId="0D8C79EE" w14:textId="0B95F6C0" w:rsidR="008A510E" w:rsidRDefault="008A510E" w:rsidP="008A510E">
      <w:pPr>
        <w:pStyle w:val="DGALTW"/>
        <w:ind w:left="480" w:firstLineChars="0" w:firstLine="0"/>
      </w:pPr>
      <w:r>
        <w:rPr>
          <w:noProof/>
        </w:rPr>
        <w:drawing>
          <wp:inline distT="0" distB="0" distL="0" distR="0" wp14:anchorId="09DE52D7" wp14:editId="680CB04D">
            <wp:extent cx="5759450" cy="273240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2732405"/>
                    </a:xfrm>
                    <a:prstGeom prst="rect">
                      <a:avLst/>
                    </a:prstGeom>
                  </pic:spPr>
                </pic:pic>
              </a:graphicData>
            </a:graphic>
          </wp:inline>
        </w:drawing>
      </w:r>
    </w:p>
    <w:p w14:paraId="34A93C5D" w14:textId="35F700D5" w:rsidR="00CD2B08" w:rsidRDefault="00B83DD3" w:rsidP="00CD2B08">
      <w:pPr>
        <w:pStyle w:val="a9"/>
        <w:widowControl w:val="0"/>
        <w:numPr>
          <w:ilvl w:val="0"/>
          <w:numId w:val="24"/>
        </w:numPr>
        <w:spacing w:line="400" w:lineRule="exact"/>
      </w:pPr>
      <w:r>
        <w:rPr>
          <w:rFonts w:hint="eastAsia"/>
        </w:rPr>
        <w:t>台站</w:t>
      </w:r>
      <w:r>
        <w:rPr>
          <w:rFonts w:hint="eastAsia"/>
        </w:rPr>
        <w:t>/</w:t>
      </w:r>
      <w:r>
        <w:rPr>
          <w:rFonts w:hint="eastAsia"/>
        </w:rPr>
        <w:t>台情</w:t>
      </w:r>
    </w:p>
    <w:p w14:paraId="5FE7C19F" w14:textId="2D0AABFA" w:rsidR="00CD2B08" w:rsidRDefault="00853D05" w:rsidP="00CD2B08">
      <w:pPr>
        <w:pStyle w:val="DGALTW"/>
        <w:ind w:firstLine="482"/>
      </w:pPr>
      <w:r>
        <w:rPr>
          <w:rFonts w:hint="eastAsia"/>
          <w:b/>
        </w:rPr>
        <w:t>进阶用法</w:t>
      </w:r>
      <w:r w:rsidR="00CD2B08">
        <w:rPr>
          <w:rFonts w:hint="eastAsia"/>
        </w:rPr>
        <w:t>：</w:t>
      </w:r>
    </w:p>
    <w:p w14:paraId="482D2A9B" w14:textId="6E0B37CA" w:rsidR="00CD2B08" w:rsidRDefault="00CD2B08" w:rsidP="00D945A8">
      <w:pPr>
        <w:pStyle w:val="DGALTW"/>
        <w:numPr>
          <w:ilvl w:val="0"/>
          <w:numId w:val="31"/>
        </w:numPr>
        <w:ind w:firstLineChars="0"/>
      </w:pPr>
      <w:r>
        <w:rPr>
          <w:rFonts w:hint="eastAsia"/>
        </w:rPr>
        <w:t>【运营商】：勾选后可以选择指定运营商的台站，例如：移动；</w:t>
      </w:r>
    </w:p>
    <w:p w14:paraId="4D1D8327" w14:textId="1CF5B2A7" w:rsidR="00CD2B08" w:rsidRDefault="00CD2B08" w:rsidP="00D945A8">
      <w:pPr>
        <w:pStyle w:val="DGALTW"/>
        <w:numPr>
          <w:ilvl w:val="0"/>
          <w:numId w:val="31"/>
        </w:numPr>
        <w:ind w:firstLineChars="0"/>
      </w:pPr>
      <w:r>
        <w:rPr>
          <w:rFonts w:hint="eastAsia"/>
        </w:rPr>
        <w:t>【台站类型】：勾选后可以选择指定台站类型的台站，例如：广播电台；</w:t>
      </w:r>
    </w:p>
    <w:p w14:paraId="4202AB82" w14:textId="56C55BFE" w:rsidR="00CD2B08" w:rsidRPr="00CD2B08" w:rsidRDefault="00CD2B08" w:rsidP="00D945A8">
      <w:pPr>
        <w:pStyle w:val="DGALTW"/>
        <w:numPr>
          <w:ilvl w:val="0"/>
          <w:numId w:val="31"/>
        </w:numPr>
        <w:ind w:firstLineChars="0"/>
      </w:pPr>
      <w:r>
        <w:rPr>
          <w:rFonts w:hint="eastAsia"/>
        </w:rPr>
        <w:lastRenderedPageBreak/>
        <w:t>【台站名称】：输入台站名称可以模糊查询符合条件的台站。</w:t>
      </w:r>
    </w:p>
    <w:p w14:paraId="7B71A4BC" w14:textId="3D39BA60" w:rsidR="00CD2B08" w:rsidRDefault="00CD2B08">
      <w:pPr>
        <w:pStyle w:val="DG4ALT4"/>
      </w:pPr>
      <w:r>
        <w:rPr>
          <w:rFonts w:hint="eastAsia"/>
        </w:rPr>
        <w:t>地图工具</w:t>
      </w:r>
    </w:p>
    <w:p w14:paraId="6AAFCB6A" w14:textId="0281B160" w:rsidR="00CD2B08" w:rsidRDefault="00CD2B08" w:rsidP="00CD2B08">
      <w:pPr>
        <w:pStyle w:val="DGALTW"/>
        <w:ind w:firstLine="482"/>
      </w:pPr>
      <w:r w:rsidRPr="00E55EBC">
        <w:rPr>
          <w:rFonts w:hint="eastAsia"/>
          <w:b/>
        </w:rPr>
        <w:t>功能介绍</w:t>
      </w:r>
      <w:r>
        <w:rPr>
          <w:rFonts w:hint="eastAsia"/>
        </w:rPr>
        <w:t>：提供测距，面积测量，方位角测量等地图工具</w:t>
      </w:r>
      <w:r w:rsidR="00DC5ED2">
        <w:rPr>
          <w:rFonts w:hint="eastAsia"/>
        </w:rPr>
        <w:t>。</w:t>
      </w:r>
    </w:p>
    <w:p w14:paraId="447E52B7" w14:textId="1989801B" w:rsidR="005261E6" w:rsidRDefault="005261E6" w:rsidP="00CD2B08">
      <w:pPr>
        <w:pStyle w:val="DGALTW"/>
        <w:ind w:firstLine="482"/>
      </w:pPr>
      <w:r w:rsidRPr="0067313F">
        <w:rPr>
          <w:rFonts w:hint="eastAsia"/>
          <w:b/>
        </w:rPr>
        <w:t>使用方法</w:t>
      </w:r>
      <w:r>
        <w:rPr>
          <w:rFonts w:hint="eastAsia"/>
        </w:rPr>
        <w:t>：</w:t>
      </w:r>
    </w:p>
    <w:p w14:paraId="4B044102" w14:textId="512C7DCB" w:rsidR="005261E6" w:rsidRDefault="00D00EC8" w:rsidP="00D945A8">
      <w:pPr>
        <w:pStyle w:val="DGALTW"/>
        <w:numPr>
          <w:ilvl w:val="0"/>
          <w:numId w:val="32"/>
        </w:numPr>
        <w:ind w:firstLineChars="0"/>
      </w:pPr>
      <w:r>
        <w:rPr>
          <w:rFonts w:hint="eastAsia"/>
        </w:rPr>
        <w:t>左键点击地图最下方的上箭头图标，打开地图工具菜单；</w:t>
      </w:r>
    </w:p>
    <w:p w14:paraId="32E2B57B" w14:textId="5EFEC00F" w:rsidR="00D00EC8" w:rsidRDefault="00D00EC8" w:rsidP="00D00EC8">
      <w:pPr>
        <w:pStyle w:val="DGALTW"/>
        <w:ind w:left="480" w:firstLineChars="0" w:firstLine="0"/>
      </w:pPr>
      <w:r>
        <w:rPr>
          <w:noProof/>
        </w:rPr>
        <w:drawing>
          <wp:inline distT="0" distB="0" distL="0" distR="0" wp14:anchorId="75EC6C96" wp14:editId="49330341">
            <wp:extent cx="5759450" cy="265176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2651760"/>
                    </a:xfrm>
                    <a:prstGeom prst="rect">
                      <a:avLst/>
                    </a:prstGeom>
                  </pic:spPr>
                </pic:pic>
              </a:graphicData>
            </a:graphic>
          </wp:inline>
        </w:drawing>
      </w:r>
    </w:p>
    <w:p w14:paraId="6E1AF3A9" w14:textId="267BC78D" w:rsidR="00D00EC8" w:rsidRDefault="00D00EC8" w:rsidP="00D00EC8">
      <w:pPr>
        <w:pStyle w:val="a9"/>
        <w:widowControl w:val="0"/>
        <w:numPr>
          <w:ilvl w:val="0"/>
          <w:numId w:val="24"/>
        </w:numPr>
        <w:spacing w:line="400" w:lineRule="exact"/>
      </w:pPr>
      <w:r>
        <w:rPr>
          <w:rFonts w:hint="eastAsia"/>
        </w:rPr>
        <w:t>打开地图工具栏</w:t>
      </w:r>
    </w:p>
    <w:p w14:paraId="66E72C6F" w14:textId="41BCC3DC" w:rsidR="00D00EC8" w:rsidRDefault="00D00EC8" w:rsidP="00D945A8">
      <w:pPr>
        <w:pStyle w:val="DGALTW"/>
        <w:numPr>
          <w:ilvl w:val="0"/>
          <w:numId w:val="32"/>
        </w:numPr>
        <w:ind w:firstLineChars="0"/>
      </w:pPr>
      <w:r>
        <w:rPr>
          <w:rFonts w:hint="eastAsia"/>
        </w:rPr>
        <w:t>左键点击工具图标即可使用。</w:t>
      </w:r>
    </w:p>
    <w:p w14:paraId="665B477D" w14:textId="343AD4E4" w:rsidR="00D00EC8" w:rsidRDefault="00D00EC8" w:rsidP="00D00EC8">
      <w:pPr>
        <w:pStyle w:val="DGALTW"/>
        <w:ind w:left="480" w:firstLineChars="0" w:firstLine="0"/>
      </w:pPr>
      <w:r>
        <w:rPr>
          <w:noProof/>
        </w:rPr>
        <w:drawing>
          <wp:inline distT="0" distB="0" distL="0" distR="0" wp14:anchorId="6E75DE03" wp14:editId="3AD31D6A">
            <wp:extent cx="3495238" cy="371429"/>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95238" cy="371429"/>
                    </a:xfrm>
                    <a:prstGeom prst="rect">
                      <a:avLst/>
                    </a:prstGeom>
                  </pic:spPr>
                </pic:pic>
              </a:graphicData>
            </a:graphic>
          </wp:inline>
        </w:drawing>
      </w:r>
    </w:p>
    <w:p w14:paraId="5006115C" w14:textId="1DDC6774" w:rsidR="00E46884" w:rsidRPr="00E46884" w:rsidRDefault="00345564" w:rsidP="00D00EC8">
      <w:pPr>
        <w:pStyle w:val="DGALTW"/>
        <w:ind w:left="480" w:firstLineChars="0" w:firstLine="0"/>
        <w:rPr>
          <w:b/>
        </w:rPr>
      </w:pPr>
      <w:r>
        <w:rPr>
          <w:rFonts w:hint="eastAsia"/>
          <w:b/>
        </w:rPr>
        <w:t>地图工具介绍</w:t>
      </w:r>
      <w:r w:rsidR="00E46884" w:rsidRPr="00E46884">
        <w:rPr>
          <w:rFonts w:hint="eastAsia"/>
          <w:b/>
        </w:rPr>
        <w:t>：</w:t>
      </w:r>
    </w:p>
    <w:p w14:paraId="1CB27FE2" w14:textId="584E46A9" w:rsidR="00E46884" w:rsidRDefault="007231B3" w:rsidP="00D945A8">
      <w:pPr>
        <w:pStyle w:val="DGALTW"/>
        <w:numPr>
          <w:ilvl w:val="0"/>
          <w:numId w:val="33"/>
        </w:numPr>
        <w:ind w:firstLineChars="0"/>
      </w:pPr>
      <w:r>
        <w:rPr>
          <w:rFonts w:hint="eastAsia"/>
          <w:noProof/>
        </w:rPr>
        <w:t>放大缩小地图：点击生效</w:t>
      </w:r>
      <w:r>
        <w:rPr>
          <w:noProof/>
        </w:rPr>
        <w:drawing>
          <wp:inline distT="0" distB="0" distL="0" distR="0" wp14:anchorId="4DF99DA1" wp14:editId="7C211A54">
            <wp:extent cx="647619" cy="333333"/>
            <wp:effectExtent l="0" t="0" r="63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7619" cy="333333"/>
                    </a:xfrm>
                    <a:prstGeom prst="rect">
                      <a:avLst/>
                    </a:prstGeom>
                  </pic:spPr>
                </pic:pic>
              </a:graphicData>
            </a:graphic>
          </wp:inline>
        </w:drawing>
      </w:r>
    </w:p>
    <w:p w14:paraId="032303F6" w14:textId="35A3BFE8" w:rsidR="007231B3" w:rsidRDefault="007231B3" w:rsidP="00D945A8">
      <w:pPr>
        <w:pStyle w:val="DGALTW"/>
        <w:numPr>
          <w:ilvl w:val="0"/>
          <w:numId w:val="33"/>
        </w:numPr>
        <w:ind w:firstLineChars="0"/>
      </w:pPr>
      <w:r>
        <w:rPr>
          <w:rFonts w:hint="eastAsia"/>
        </w:rPr>
        <w:t>地图复位：</w:t>
      </w:r>
      <w:r>
        <w:rPr>
          <w:noProof/>
        </w:rPr>
        <w:drawing>
          <wp:inline distT="0" distB="0" distL="0" distR="0" wp14:anchorId="6BC9B17B" wp14:editId="33AAAC60">
            <wp:extent cx="352381" cy="314286"/>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2381" cy="314286"/>
                    </a:xfrm>
                    <a:prstGeom prst="rect">
                      <a:avLst/>
                    </a:prstGeom>
                  </pic:spPr>
                </pic:pic>
              </a:graphicData>
            </a:graphic>
          </wp:inline>
        </w:drawing>
      </w:r>
    </w:p>
    <w:p w14:paraId="660609BC" w14:textId="5E6A8073" w:rsidR="007231B3" w:rsidRDefault="007231B3" w:rsidP="00D945A8">
      <w:pPr>
        <w:pStyle w:val="DGALTW"/>
        <w:numPr>
          <w:ilvl w:val="0"/>
          <w:numId w:val="33"/>
        </w:numPr>
        <w:ind w:firstLineChars="0"/>
      </w:pPr>
      <w:r>
        <w:rPr>
          <w:rFonts w:hint="eastAsia"/>
        </w:rPr>
        <w:t>测距：</w:t>
      </w:r>
      <w:r>
        <w:rPr>
          <w:rFonts w:hint="eastAsia"/>
          <w:noProof/>
        </w:rPr>
        <w:t>选择地图上两个点测量距离</w:t>
      </w:r>
      <w:r>
        <w:rPr>
          <w:noProof/>
        </w:rPr>
        <w:drawing>
          <wp:inline distT="0" distB="0" distL="0" distR="0" wp14:anchorId="6A90B836" wp14:editId="4CF7EDCC">
            <wp:extent cx="361905" cy="285714"/>
            <wp:effectExtent l="0" t="0" r="63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1905" cy="285714"/>
                    </a:xfrm>
                    <a:prstGeom prst="rect">
                      <a:avLst/>
                    </a:prstGeom>
                  </pic:spPr>
                </pic:pic>
              </a:graphicData>
            </a:graphic>
          </wp:inline>
        </w:drawing>
      </w:r>
    </w:p>
    <w:p w14:paraId="36CEB7B6" w14:textId="0A08522D" w:rsidR="007231B3" w:rsidRDefault="007231B3" w:rsidP="00D945A8">
      <w:pPr>
        <w:pStyle w:val="DGALTW"/>
        <w:numPr>
          <w:ilvl w:val="0"/>
          <w:numId w:val="33"/>
        </w:numPr>
        <w:ind w:firstLineChars="0"/>
      </w:pPr>
      <w:r>
        <w:rPr>
          <w:rFonts w:hint="eastAsia"/>
        </w:rPr>
        <w:t>半径测量：以所选点为圆心，测量画出圆形的半径</w:t>
      </w:r>
      <w:r>
        <w:rPr>
          <w:noProof/>
        </w:rPr>
        <w:drawing>
          <wp:inline distT="0" distB="0" distL="0" distR="0" wp14:anchorId="7DA0E3F0" wp14:editId="205578CF">
            <wp:extent cx="390476" cy="314286"/>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0476" cy="314286"/>
                    </a:xfrm>
                    <a:prstGeom prst="rect">
                      <a:avLst/>
                    </a:prstGeom>
                  </pic:spPr>
                </pic:pic>
              </a:graphicData>
            </a:graphic>
          </wp:inline>
        </w:drawing>
      </w:r>
    </w:p>
    <w:p w14:paraId="7C454BEE" w14:textId="04FAB79C" w:rsidR="007231B3" w:rsidRDefault="007231B3" w:rsidP="00D945A8">
      <w:pPr>
        <w:pStyle w:val="DGALTW"/>
        <w:numPr>
          <w:ilvl w:val="0"/>
          <w:numId w:val="33"/>
        </w:numPr>
        <w:ind w:firstLineChars="0"/>
      </w:pPr>
      <w:r>
        <w:rPr>
          <w:rFonts w:hint="eastAsia"/>
        </w:rPr>
        <w:t>方位角测量：画一个折角，计算方位角</w:t>
      </w:r>
      <w:r>
        <w:rPr>
          <w:noProof/>
        </w:rPr>
        <w:drawing>
          <wp:inline distT="0" distB="0" distL="0" distR="0" wp14:anchorId="6BD07B7E" wp14:editId="381E7EFE">
            <wp:extent cx="342857" cy="304762"/>
            <wp:effectExtent l="0" t="0" r="63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2857" cy="304762"/>
                    </a:xfrm>
                    <a:prstGeom prst="rect">
                      <a:avLst/>
                    </a:prstGeom>
                  </pic:spPr>
                </pic:pic>
              </a:graphicData>
            </a:graphic>
          </wp:inline>
        </w:drawing>
      </w:r>
    </w:p>
    <w:p w14:paraId="21628D47" w14:textId="1D8AA774" w:rsidR="007231B3" w:rsidRDefault="007231B3" w:rsidP="00D945A8">
      <w:pPr>
        <w:pStyle w:val="DGALTW"/>
        <w:numPr>
          <w:ilvl w:val="0"/>
          <w:numId w:val="33"/>
        </w:numPr>
        <w:ind w:firstLineChars="0"/>
      </w:pPr>
      <w:r>
        <w:rPr>
          <w:rFonts w:hint="eastAsia"/>
        </w:rPr>
        <w:t>面积测量：计算所画矩形的面积</w:t>
      </w:r>
      <w:r>
        <w:rPr>
          <w:noProof/>
        </w:rPr>
        <w:drawing>
          <wp:inline distT="0" distB="0" distL="0" distR="0" wp14:anchorId="6B46BFF1" wp14:editId="143E603D">
            <wp:extent cx="333333" cy="352381"/>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3333" cy="352381"/>
                    </a:xfrm>
                    <a:prstGeom prst="rect">
                      <a:avLst/>
                    </a:prstGeom>
                  </pic:spPr>
                </pic:pic>
              </a:graphicData>
            </a:graphic>
          </wp:inline>
        </w:drawing>
      </w:r>
    </w:p>
    <w:p w14:paraId="62BACE2E" w14:textId="77777777" w:rsidR="00DC5ED2" w:rsidRPr="00CD2B08" w:rsidRDefault="00DC5ED2" w:rsidP="00CD2B08">
      <w:pPr>
        <w:pStyle w:val="DGALTW"/>
        <w:ind w:firstLine="480"/>
      </w:pPr>
    </w:p>
    <w:p w14:paraId="06D6A33A" w14:textId="0F124D41" w:rsidR="003D1C36" w:rsidRDefault="003D1C36">
      <w:pPr>
        <w:pStyle w:val="DG2ALT2"/>
      </w:pPr>
      <w:r>
        <w:rPr>
          <w:rFonts w:hint="eastAsia"/>
        </w:rPr>
        <w:lastRenderedPageBreak/>
        <w:t>配置管理</w:t>
      </w:r>
    </w:p>
    <w:p w14:paraId="4C2A5ED9" w14:textId="61AA20E3" w:rsidR="003D1C36" w:rsidRDefault="003D1C36" w:rsidP="003D1C36">
      <w:pPr>
        <w:pStyle w:val="DG3ALT3"/>
      </w:pPr>
      <w:r>
        <w:rPr>
          <w:rFonts w:hint="eastAsia"/>
        </w:rPr>
        <w:t>系统配置</w:t>
      </w:r>
    </w:p>
    <w:p w14:paraId="56BC8B57" w14:textId="3012E8F3" w:rsidR="003D1C36" w:rsidRDefault="003D1C36" w:rsidP="003D1C36">
      <w:pPr>
        <w:pStyle w:val="DGALTW"/>
        <w:ind w:firstLine="482"/>
      </w:pPr>
      <w:r w:rsidRPr="003D1AA1">
        <w:rPr>
          <w:rFonts w:hint="eastAsia"/>
          <w:b/>
        </w:rPr>
        <w:t>功能介绍</w:t>
      </w:r>
      <w:r>
        <w:rPr>
          <w:rFonts w:hint="eastAsia"/>
        </w:rPr>
        <w:t>：配置系统的地图，数据库等信息。</w:t>
      </w:r>
    </w:p>
    <w:p w14:paraId="607F836C" w14:textId="1BB42E64" w:rsidR="003D1C36" w:rsidRDefault="003D1C36" w:rsidP="003D1C36">
      <w:pPr>
        <w:pStyle w:val="DGALTW"/>
        <w:ind w:firstLine="482"/>
      </w:pPr>
      <w:r w:rsidRPr="003D1AA1">
        <w:rPr>
          <w:rFonts w:hint="eastAsia"/>
          <w:b/>
        </w:rPr>
        <w:t>使用方法</w:t>
      </w:r>
      <w:r>
        <w:rPr>
          <w:rFonts w:hint="eastAsia"/>
        </w:rPr>
        <w:t>：</w:t>
      </w:r>
    </w:p>
    <w:p w14:paraId="6A6463A1" w14:textId="2B2B2861" w:rsidR="003D1C36" w:rsidRDefault="00292DB8" w:rsidP="00D945A8">
      <w:pPr>
        <w:pStyle w:val="DGALTW"/>
        <w:numPr>
          <w:ilvl w:val="0"/>
          <w:numId w:val="34"/>
        </w:numPr>
        <w:ind w:firstLineChars="0"/>
      </w:pPr>
      <w:r>
        <w:rPr>
          <w:rFonts w:hint="eastAsia"/>
        </w:rPr>
        <w:t>打开配置界面：点击最上面导航【配置管理】→【系统配置】。</w:t>
      </w:r>
    </w:p>
    <w:p w14:paraId="31B8EA8E" w14:textId="2DC47757" w:rsidR="00292DB8" w:rsidRDefault="001B03D8" w:rsidP="00292DB8">
      <w:pPr>
        <w:pStyle w:val="DGALTW"/>
        <w:ind w:left="480" w:firstLineChars="0" w:firstLine="0"/>
      </w:pPr>
      <w:r>
        <w:rPr>
          <w:noProof/>
        </w:rPr>
        <w:drawing>
          <wp:inline distT="0" distB="0" distL="0" distR="0" wp14:anchorId="65230A5D" wp14:editId="0EA2BF21">
            <wp:extent cx="5759450" cy="3119755"/>
            <wp:effectExtent l="0" t="0" r="0" b="444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9450" cy="3119755"/>
                    </a:xfrm>
                    <a:prstGeom prst="rect">
                      <a:avLst/>
                    </a:prstGeom>
                  </pic:spPr>
                </pic:pic>
              </a:graphicData>
            </a:graphic>
          </wp:inline>
        </w:drawing>
      </w:r>
    </w:p>
    <w:p w14:paraId="778FDFB7" w14:textId="0AA77B6C" w:rsidR="00292DB8" w:rsidRDefault="00292DB8" w:rsidP="00292DB8">
      <w:pPr>
        <w:pStyle w:val="a9"/>
        <w:widowControl w:val="0"/>
        <w:numPr>
          <w:ilvl w:val="0"/>
          <w:numId w:val="24"/>
        </w:numPr>
        <w:spacing w:line="400" w:lineRule="exact"/>
      </w:pPr>
      <w:r>
        <w:rPr>
          <w:rFonts w:hint="eastAsia"/>
        </w:rPr>
        <w:t>系统配置菜单</w:t>
      </w:r>
    </w:p>
    <w:p w14:paraId="2483376E" w14:textId="25F28C3F" w:rsidR="00292DB8" w:rsidRPr="009A4BB5" w:rsidRDefault="00292DB8" w:rsidP="00292DB8">
      <w:pPr>
        <w:pStyle w:val="DGALTW"/>
        <w:ind w:left="480" w:firstLineChars="0" w:firstLine="0"/>
        <w:rPr>
          <w:b/>
        </w:rPr>
      </w:pPr>
      <w:r w:rsidRPr="009A4BB5">
        <w:rPr>
          <w:rFonts w:hint="eastAsia"/>
          <w:b/>
        </w:rPr>
        <w:t>电子地图</w:t>
      </w:r>
      <w:r w:rsidR="00143BA0">
        <w:rPr>
          <w:rFonts w:hint="eastAsia"/>
          <w:b/>
        </w:rPr>
        <w:t>配置</w:t>
      </w:r>
      <w:r w:rsidR="009A4BB5">
        <w:rPr>
          <w:rFonts w:hint="eastAsia"/>
          <w:b/>
        </w:rPr>
        <w:t>：</w:t>
      </w:r>
    </w:p>
    <w:p w14:paraId="0DD0DA89" w14:textId="77777777" w:rsidR="0086704A" w:rsidRDefault="001B03D8" w:rsidP="00D945A8">
      <w:pPr>
        <w:pStyle w:val="DGALTW"/>
        <w:numPr>
          <w:ilvl w:val="0"/>
          <w:numId w:val="35"/>
        </w:numPr>
        <w:ind w:firstLineChars="0"/>
      </w:pPr>
      <w:r>
        <w:rPr>
          <w:rFonts w:hint="eastAsia"/>
        </w:rPr>
        <w:t>地图区域配置</w:t>
      </w:r>
    </w:p>
    <w:p w14:paraId="16CEE4EE" w14:textId="50955ADF" w:rsidR="0086704A" w:rsidRDefault="00114D8C" w:rsidP="00D945A8">
      <w:pPr>
        <w:pStyle w:val="DGALTW"/>
        <w:numPr>
          <w:ilvl w:val="1"/>
          <w:numId w:val="35"/>
        </w:numPr>
        <w:ind w:firstLineChars="0"/>
      </w:pPr>
      <w:r>
        <w:rPr>
          <w:rFonts w:hint="eastAsia"/>
        </w:rPr>
        <w:t>打开区域配置：</w:t>
      </w:r>
      <w:r w:rsidR="001B03D8">
        <w:rPr>
          <w:rFonts w:hint="eastAsia"/>
        </w:rPr>
        <w:t>点击</w:t>
      </w:r>
      <w:r w:rsidR="0086704A">
        <w:rPr>
          <w:rFonts w:hint="eastAsia"/>
        </w:rPr>
        <w:t>【地图区域配置】打开配置页</w:t>
      </w:r>
      <w:r>
        <w:rPr>
          <w:rFonts w:hint="eastAsia"/>
        </w:rPr>
        <w:t>；</w:t>
      </w:r>
    </w:p>
    <w:p w14:paraId="295D8B09" w14:textId="6AA54D02" w:rsidR="006F5FB2" w:rsidRDefault="006F5FB2" w:rsidP="006F5FB2">
      <w:pPr>
        <w:pStyle w:val="DGALTW"/>
        <w:ind w:left="900" w:firstLineChars="0" w:firstLine="0"/>
      </w:pPr>
      <w:r>
        <w:rPr>
          <w:noProof/>
        </w:rPr>
        <w:drawing>
          <wp:inline distT="0" distB="0" distL="0" distR="0" wp14:anchorId="029D8484" wp14:editId="6FF173D9">
            <wp:extent cx="4333333" cy="187619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33333" cy="1876190"/>
                    </a:xfrm>
                    <a:prstGeom prst="rect">
                      <a:avLst/>
                    </a:prstGeom>
                  </pic:spPr>
                </pic:pic>
              </a:graphicData>
            </a:graphic>
          </wp:inline>
        </w:drawing>
      </w:r>
    </w:p>
    <w:p w14:paraId="628828B4" w14:textId="45FB6BC2" w:rsidR="006F5FB2" w:rsidRDefault="006F5FB2" w:rsidP="006F5FB2">
      <w:pPr>
        <w:pStyle w:val="a9"/>
        <w:widowControl w:val="0"/>
        <w:numPr>
          <w:ilvl w:val="0"/>
          <w:numId w:val="24"/>
        </w:numPr>
        <w:spacing w:line="400" w:lineRule="exact"/>
      </w:pPr>
      <w:r>
        <w:rPr>
          <w:rFonts w:hint="eastAsia"/>
        </w:rPr>
        <w:t>地图区域配置</w:t>
      </w:r>
    </w:p>
    <w:p w14:paraId="731111B4" w14:textId="5D10C0C5" w:rsidR="0086704A" w:rsidRDefault="00114D8C" w:rsidP="00D945A8">
      <w:pPr>
        <w:pStyle w:val="DGALTW"/>
        <w:numPr>
          <w:ilvl w:val="1"/>
          <w:numId w:val="35"/>
        </w:numPr>
        <w:ind w:firstLineChars="0"/>
      </w:pPr>
      <w:r>
        <w:rPr>
          <w:rFonts w:hint="eastAsia"/>
        </w:rPr>
        <w:lastRenderedPageBreak/>
        <w:t>新增区域配置：点击【添加】增加一个区域配置，修改【地图区域名称】，修改地图级别；</w:t>
      </w:r>
    </w:p>
    <w:p w14:paraId="5FEE2417" w14:textId="4284F24B" w:rsidR="00114D8C" w:rsidRDefault="00114D8C" w:rsidP="00114D8C">
      <w:pPr>
        <w:pStyle w:val="DGALTW"/>
        <w:ind w:left="900" w:firstLineChars="0" w:firstLine="0"/>
      </w:pPr>
      <w:r>
        <w:rPr>
          <w:noProof/>
        </w:rPr>
        <w:drawing>
          <wp:inline distT="0" distB="0" distL="0" distR="0" wp14:anchorId="758BAED0" wp14:editId="0ABE461F">
            <wp:extent cx="3857143" cy="2552381"/>
            <wp:effectExtent l="0" t="0" r="0"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57143" cy="2552381"/>
                    </a:xfrm>
                    <a:prstGeom prst="rect">
                      <a:avLst/>
                    </a:prstGeom>
                  </pic:spPr>
                </pic:pic>
              </a:graphicData>
            </a:graphic>
          </wp:inline>
        </w:drawing>
      </w:r>
    </w:p>
    <w:p w14:paraId="014FF45A" w14:textId="132DE320" w:rsidR="00114D8C" w:rsidRDefault="00114D8C" w:rsidP="00114D8C">
      <w:pPr>
        <w:pStyle w:val="a9"/>
        <w:widowControl w:val="0"/>
        <w:numPr>
          <w:ilvl w:val="0"/>
          <w:numId w:val="24"/>
        </w:numPr>
        <w:spacing w:line="400" w:lineRule="exact"/>
      </w:pPr>
      <w:r>
        <w:rPr>
          <w:rFonts w:hint="eastAsia"/>
        </w:rPr>
        <w:t>增加地图区域</w:t>
      </w:r>
    </w:p>
    <w:p w14:paraId="5AF452DB" w14:textId="32260CAE" w:rsidR="00114D8C" w:rsidRDefault="00114D8C" w:rsidP="00D945A8">
      <w:pPr>
        <w:pStyle w:val="DGALTW"/>
        <w:numPr>
          <w:ilvl w:val="1"/>
          <w:numId w:val="35"/>
        </w:numPr>
        <w:ind w:firstLineChars="0"/>
      </w:pPr>
      <w:r>
        <w:rPr>
          <w:rFonts w:hint="eastAsia"/>
        </w:rPr>
        <w:t>框选区域范围：点击【框选】，在地图上画出一个矩形区域；</w:t>
      </w:r>
    </w:p>
    <w:p w14:paraId="27260237" w14:textId="626EEC95" w:rsidR="00114D8C" w:rsidRDefault="00114D8C" w:rsidP="00114D8C">
      <w:pPr>
        <w:pStyle w:val="DGALTW"/>
        <w:ind w:left="900" w:firstLineChars="0" w:firstLine="0"/>
      </w:pPr>
      <w:r>
        <w:rPr>
          <w:noProof/>
        </w:rPr>
        <w:drawing>
          <wp:inline distT="0" distB="0" distL="0" distR="0" wp14:anchorId="405990DF" wp14:editId="43CC1FA8">
            <wp:extent cx="5759450" cy="26543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9450" cy="2654300"/>
                    </a:xfrm>
                    <a:prstGeom prst="rect">
                      <a:avLst/>
                    </a:prstGeom>
                  </pic:spPr>
                </pic:pic>
              </a:graphicData>
            </a:graphic>
          </wp:inline>
        </w:drawing>
      </w:r>
    </w:p>
    <w:p w14:paraId="5477058A" w14:textId="68561696" w:rsidR="00114D8C" w:rsidRDefault="00114D8C" w:rsidP="00114D8C">
      <w:pPr>
        <w:pStyle w:val="a9"/>
        <w:widowControl w:val="0"/>
        <w:numPr>
          <w:ilvl w:val="0"/>
          <w:numId w:val="24"/>
        </w:numPr>
        <w:spacing w:line="400" w:lineRule="exact"/>
      </w:pPr>
      <w:r>
        <w:rPr>
          <w:rFonts w:hint="eastAsia"/>
        </w:rPr>
        <w:t>框选区域范围</w:t>
      </w:r>
    </w:p>
    <w:p w14:paraId="357BB2A8" w14:textId="6AA504E2" w:rsidR="00114D8C" w:rsidRDefault="00114D8C" w:rsidP="00D945A8">
      <w:pPr>
        <w:pStyle w:val="DGALTW"/>
        <w:numPr>
          <w:ilvl w:val="1"/>
          <w:numId w:val="35"/>
        </w:numPr>
        <w:ind w:firstLineChars="0"/>
      </w:pPr>
      <w:r>
        <w:rPr>
          <w:rFonts w:hint="eastAsia"/>
        </w:rPr>
        <w:t>预览区域范围：点击【定位】预览；</w:t>
      </w:r>
    </w:p>
    <w:p w14:paraId="57B94C02" w14:textId="41166739" w:rsidR="00114D8C" w:rsidRDefault="00501AC9" w:rsidP="00D945A8">
      <w:pPr>
        <w:pStyle w:val="DGALTW"/>
        <w:numPr>
          <w:ilvl w:val="1"/>
          <w:numId w:val="35"/>
        </w:numPr>
        <w:ind w:firstLineChars="0"/>
      </w:pPr>
      <w:r>
        <w:rPr>
          <w:rFonts w:hint="eastAsia"/>
        </w:rPr>
        <w:t>点击【确定】生效</w:t>
      </w:r>
      <w:r w:rsidR="003146C5">
        <w:rPr>
          <w:rFonts w:hint="eastAsia"/>
        </w:rPr>
        <w:t>。</w:t>
      </w:r>
    </w:p>
    <w:p w14:paraId="6A4A7DDB" w14:textId="13D7600A" w:rsidR="0086704A" w:rsidRDefault="003146C5" w:rsidP="00D945A8">
      <w:pPr>
        <w:pStyle w:val="DGALTW"/>
        <w:numPr>
          <w:ilvl w:val="0"/>
          <w:numId w:val="35"/>
        </w:numPr>
        <w:ind w:firstLineChars="0"/>
      </w:pPr>
      <w:r>
        <w:rPr>
          <w:rFonts w:hint="eastAsia"/>
        </w:rPr>
        <w:t>选择地图区域：在下拉框中选择前面设置的地图区域配置；</w:t>
      </w:r>
    </w:p>
    <w:p w14:paraId="488C1535" w14:textId="2D64EAF6" w:rsidR="003146C5" w:rsidRDefault="003146C5" w:rsidP="00D945A8">
      <w:pPr>
        <w:pStyle w:val="DGALTW"/>
        <w:numPr>
          <w:ilvl w:val="0"/>
          <w:numId w:val="35"/>
        </w:numPr>
        <w:ind w:firstLineChars="0"/>
      </w:pPr>
      <w:r>
        <w:rPr>
          <w:rFonts w:hint="eastAsia"/>
        </w:rPr>
        <w:t>配置地图链接：在【瓦片服务地址】中输入地图的链接地址；</w:t>
      </w:r>
    </w:p>
    <w:p w14:paraId="1396AE58" w14:textId="665881AE" w:rsidR="003146C5" w:rsidRDefault="003146C5" w:rsidP="00D945A8">
      <w:pPr>
        <w:pStyle w:val="DGALTW"/>
        <w:numPr>
          <w:ilvl w:val="0"/>
          <w:numId w:val="35"/>
        </w:numPr>
        <w:ind w:firstLineChars="0"/>
      </w:pPr>
      <w:r>
        <w:rPr>
          <w:rFonts w:hint="eastAsia"/>
        </w:rPr>
        <w:t>地图纠偏：勾选后启用纠偏功能；</w:t>
      </w:r>
    </w:p>
    <w:p w14:paraId="6C73DBE1" w14:textId="75E4CC34" w:rsidR="003146C5" w:rsidRDefault="003146C5" w:rsidP="00D945A8">
      <w:pPr>
        <w:pStyle w:val="DGALTW"/>
        <w:numPr>
          <w:ilvl w:val="0"/>
          <w:numId w:val="35"/>
        </w:numPr>
        <w:ind w:firstLineChars="0"/>
      </w:pPr>
      <w:r>
        <w:rPr>
          <w:rFonts w:hint="eastAsia"/>
        </w:rPr>
        <w:t>点击【保存生效】。</w:t>
      </w:r>
    </w:p>
    <w:p w14:paraId="657AE751" w14:textId="0F4D1277" w:rsidR="003146C5" w:rsidRDefault="00774317" w:rsidP="003146C5">
      <w:pPr>
        <w:pStyle w:val="DGALTW"/>
        <w:ind w:left="480" w:firstLineChars="0" w:firstLine="0"/>
      </w:pPr>
      <w:r w:rsidRPr="00774317">
        <w:rPr>
          <w:rFonts w:hint="eastAsia"/>
          <w:b/>
        </w:rPr>
        <w:lastRenderedPageBreak/>
        <w:t>实时数据库和任务调度中心配置</w:t>
      </w:r>
      <w:r>
        <w:rPr>
          <w:rFonts w:hint="eastAsia"/>
        </w:rPr>
        <w:t>：</w:t>
      </w:r>
    </w:p>
    <w:p w14:paraId="66B6F658" w14:textId="16BD4509" w:rsidR="00086F18" w:rsidRDefault="004E358E" w:rsidP="00D945A8">
      <w:pPr>
        <w:pStyle w:val="DGALTW"/>
        <w:numPr>
          <w:ilvl w:val="0"/>
          <w:numId w:val="36"/>
        </w:numPr>
        <w:ind w:firstLineChars="0"/>
      </w:pPr>
      <w:r>
        <w:rPr>
          <w:rFonts w:hint="eastAsia"/>
        </w:rPr>
        <w:t>输入</w:t>
      </w:r>
      <w:proofErr w:type="spellStart"/>
      <w:r>
        <w:rPr>
          <w:rFonts w:hint="eastAsia"/>
        </w:rPr>
        <w:t>ip</w:t>
      </w:r>
      <w:proofErr w:type="spellEnd"/>
      <w:r>
        <w:rPr>
          <w:rFonts w:hint="eastAsia"/>
        </w:rPr>
        <w:t>地址和端口，点击【保存】即可</w:t>
      </w:r>
      <w:r w:rsidR="00086F18">
        <w:rPr>
          <w:rFonts w:hint="eastAsia"/>
        </w:rPr>
        <w:t>；</w:t>
      </w:r>
    </w:p>
    <w:p w14:paraId="1ACA139C" w14:textId="3F2E1A62" w:rsidR="004E358E" w:rsidRPr="003D1C36" w:rsidRDefault="00513A75" w:rsidP="00D945A8">
      <w:pPr>
        <w:pStyle w:val="DGALTW"/>
        <w:numPr>
          <w:ilvl w:val="0"/>
          <w:numId w:val="36"/>
        </w:numPr>
        <w:ind w:firstLineChars="0"/>
      </w:pPr>
      <w:r>
        <w:rPr>
          <w:rFonts w:hint="eastAsia"/>
        </w:rPr>
        <w:t>注意每配置一项后立即保存，不能两个都配置完再保存</w:t>
      </w:r>
      <w:r w:rsidR="004E358E">
        <w:rPr>
          <w:rFonts w:hint="eastAsia"/>
        </w:rPr>
        <w:t>。</w:t>
      </w:r>
    </w:p>
    <w:p w14:paraId="390C2128" w14:textId="1B0624C4" w:rsidR="006879D4" w:rsidRDefault="006879D4">
      <w:pPr>
        <w:pStyle w:val="DG2ALT2"/>
      </w:pPr>
      <w:r>
        <w:rPr>
          <w:rFonts w:hint="eastAsia"/>
        </w:rPr>
        <w:t>权限管理</w:t>
      </w:r>
    </w:p>
    <w:p w14:paraId="55BD3C8F" w14:textId="3167C132" w:rsidR="006879D4" w:rsidRDefault="006879D4" w:rsidP="006879D4">
      <w:pPr>
        <w:pStyle w:val="DG3ALT3"/>
      </w:pPr>
      <w:r>
        <w:rPr>
          <w:rFonts w:hint="eastAsia"/>
        </w:rPr>
        <w:t>角色管理</w:t>
      </w:r>
    </w:p>
    <w:p w14:paraId="746B66C4" w14:textId="02E342AE" w:rsidR="0086166E" w:rsidRDefault="0086166E" w:rsidP="0086166E">
      <w:pPr>
        <w:pStyle w:val="DGALTW"/>
        <w:ind w:firstLine="482"/>
      </w:pPr>
      <w:r w:rsidRPr="0086166E">
        <w:rPr>
          <w:rFonts w:hint="eastAsia"/>
          <w:b/>
        </w:rPr>
        <w:t>功能介绍</w:t>
      </w:r>
      <w:r>
        <w:rPr>
          <w:rFonts w:hint="eastAsia"/>
        </w:rPr>
        <w:t>：管理和维护系统的角色信息。</w:t>
      </w:r>
    </w:p>
    <w:p w14:paraId="69A1E536" w14:textId="055CBC30" w:rsidR="0086166E" w:rsidRDefault="0086166E" w:rsidP="0086166E">
      <w:pPr>
        <w:pStyle w:val="DGALTW"/>
        <w:ind w:firstLine="482"/>
      </w:pPr>
      <w:r w:rsidRPr="00EF27FC">
        <w:rPr>
          <w:rFonts w:hint="eastAsia"/>
          <w:b/>
        </w:rPr>
        <w:t>使用方法</w:t>
      </w:r>
      <w:r>
        <w:rPr>
          <w:rFonts w:hint="eastAsia"/>
        </w:rPr>
        <w:t>：</w:t>
      </w:r>
    </w:p>
    <w:p w14:paraId="0ED90831" w14:textId="2D4259AE" w:rsidR="008352A7" w:rsidRDefault="008352A7" w:rsidP="00D945A8">
      <w:pPr>
        <w:pStyle w:val="DGALTW"/>
        <w:numPr>
          <w:ilvl w:val="0"/>
          <w:numId w:val="37"/>
        </w:numPr>
        <w:ind w:firstLineChars="0"/>
      </w:pPr>
      <w:r>
        <w:rPr>
          <w:rFonts w:hint="eastAsia"/>
        </w:rPr>
        <w:t>功能入口：点击最上方的功能菜单【权限管理】→【角色管理】</w:t>
      </w:r>
      <w:r w:rsidR="00EF27FC">
        <w:rPr>
          <w:rFonts w:hint="eastAsia"/>
        </w:rPr>
        <w:t>；</w:t>
      </w:r>
    </w:p>
    <w:p w14:paraId="65772161" w14:textId="7AE61125" w:rsidR="00EF27FC" w:rsidRDefault="00EF27FC" w:rsidP="00EF27FC">
      <w:pPr>
        <w:pStyle w:val="DGALTW"/>
        <w:ind w:left="480" w:firstLineChars="0" w:firstLine="0"/>
      </w:pPr>
      <w:r>
        <w:rPr>
          <w:noProof/>
        </w:rPr>
        <w:drawing>
          <wp:inline distT="0" distB="0" distL="0" distR="0" wp14:anchorId="4228E51D" wp14:editId="45DCF23A">
            <wp:extent cx="5759450" cy="471170"/>
            <wp:effectExtent l="0" t="0" r="0" b="50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9450" cy="471170"/>
                    </a:xfrm>
                    <a:prstGeom prst="rect">
                      <a:avLst/>
                    </a:prstGeom>
                  </pic:spPr>
                </pic:pic>
              </a:graphicData>
            </a:graphic>
          </wp:inline>
        </w:drawing>
      </w:r>
    </w:p>
    <w:p w14:paraId="672CB57F" w14:textId="674562C6" w:rsidR="00EF27FC" w:rsidRDefault="00EF27FC" w:rsidP="00EF27FC">
      <w:pPr>
        <w:pStyle w:val="a9"/>
        <w:widowControl w:val="0"/>
        <w:numPr>
          <w:ilvl w:val="0"/>
          <w:numId w:val="24"/>
        </w:numPr>
        <w:spacing w:line="400" w:lineRule="exact"/>
      </w:pPr>
      <w:r>
        <w:rPr>
          <w:rFonts w:hint="eastAsia"/>
        </w:rPr>
        <w:t>角色管理入口</w:t>
      </w:r>
    </w:p>
    <w:p w14:paraId="51AC3C87" w14:textId="04FB64BE" w:rsidR="0086166E" w:rsidRDefault="008352A7" w:rsidP="00D945A8">
      <w:pPr>
        <w:pStyle w:val="DGALTW"/>
        <w:numPr>
          <w:ilvl w:val="0"/>
          <w:numId w:val="37"/>
        </w:numPr>
        <w:ind w:firstLineChars="0"/>
      </w:pPr>
      <w:r>
        <w:rPr>
          <w:rFonts w:hint="eastAsia"/>
        </w:rPr>
        <w:t>添加角色：</w:t>
      </w:r>
      <w:r w:rsidR="00EF27FC">
        <w:rPr>
          <w:rFonts w:hint="eastAsia"/>
        </w:rPr>
        <w:t>点击【</w:t>
      </w:r>
      <w:r w:rsidR="00EF27FC">
        <w:rPr>
          <w:rFonts w:hint="eastAsia"/>
        </w:rPr>
        <w:t>+</w:t>
      </w:r>
      <w:r w:rsidR="00EF27FC">
        <w:rPr>
          <w:rFonts w:hint="eastAsia"/>
        </w:rPr>
        <w:t>添加】，输入角色名称，点击【确定】；</w:t>
      </w:r>
    </w:p>
    <w:p w14:paraId="3B548AB1" w14:textId="34C9784D" w:rsidR="00EF27FC" w:rsidRDefault="00925615" w:rsidP="00EF27FC">
      <w:pPr>
        <w:pStyle w:val="DGALTW"/>
        <w:ind w:left="480" w:firstLineChars="0" w:firstLine="0"/>
      </w:pPr>
      <w:r>
        <w:rPr>
          <w:noProof/>
        </w:rPr>
        <w:drawing>
          <wp:inline distT="0" distB="0" distL="0" distR="0" wp14:anchorId="2A1F3B72" wp14:editId="6FEB3CE0">
            <wp:extent cx="5759450" cy="273240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59450" cy="2732405"/>
                    </a:xfrm>
                    <a:prstGeom prst="rect">
                      <a:avLst/>
                    </a:prstGeom>
                  </pic:spPr>
                </pic:pic>
              </a:graphicData>
            </a:graphic>
          </wp:inline>
        </w:drawing>
      </w:r>
    </w:p>
    <w:p w14:paraId="3018E975" w14:textId="2891BF3F" w:rsidR="00084B28" w:rsidRDefault="00084B28" w:rsidP="00084B28">
      <w:pPr>
        <w:pStyle w:val="a9"/>
        <w:widowControl w:val="0"/>
        <w:numPr>
          <w:ilvl w:val="0"/>
          <w:numId w:val="24"/>
        </w:numPr>
        <w:spacing w:line="400" w:lineRule="exact"/>
      </w:pPr>
      <w:r>
        <w:rPr>
          <w:rFonts w:hint="eastAsia"/>
        </w:rPr>
        <w:t>添加角色</w:t>
      </w:r>
    </w:p>
    <w:p w14:paraId="79531FE4" w14:textId="295BF597" w:rsidR="00EF27FC" w:rsidRDefault="00807674" w:rsidP="00D945A8">
      <w:pPr>
        <w:pStyle w:val="DGALTW"/>
        <w:numPr>
          <w:ilvl w:val="0"/>
          <w:numId w:val="37"/>
        </w:numPr>
        <w:ind w:firstLineChars="0"/>
      </w:pPr>
      <w:r>
        <w:rPr>
          <w:rFonts w:hint="eastAsia"/>
        </w:rPr>
        <w:t>修改角色：点击角色信息操作菜单中的编辑按钮；</w:t>
      </w:r>
    </w:p>
    <w:p w14:paraId="6FAEAAB0" w14:textId="200E2B15" w:rsidR="00AF114F" w:rsidRDefault="00807674" w:rsidP="00D945A8">
      <w:pPr>
        <w:pStyle w:val="DGALTW"/>
        <w:numPr>
          <w:ilvl w:val="0"/>
          <w:numId w:val="37"/>
        </w:numPr>
        <w:ind w:firstLineChars="0"/>
      </w:pPr>
      <w:r>
        <w:rPr>
          <w:rFonts w:hint="eastAsia"/>
        </w:rPr>
        <w:t>删除角色：勾选角色信息，点击【删除】</w:t>
      </w:r>
      <w:r w:rsidR="00AF114F">
        <w:rPr>
          <w:rFonts w:hint="eastAsia"/>
        </w:rPr>
        <w:t>；</w:t>
      </w:r>
    </w:p>
    <w:p w14:paraId="51AB5716" w14:textId="77777777" w:rsidR="00AF114F" w:rsidRDefault="00AF114F" w:rsidP="00D945A8">
      <w:pPr>
        <w:pStyle w:val="DGALTW"/>
        <w:numPr>
          <w:ilvl w:val="0"/>
          <w:numId w:val="37"/>
        </w:numPr>
        <w:ind w:firstLineChars="0"/>
      </w:pPr>
      <w:r>
        <w:rPr>
          <w:rFonts w:hint="eastAsia"/>
        </w:rPr>
        <w:t>配置角色权限：</w:t>
      </w:r>
    </w:p>
    <w:p w14:paraId="5904D8E5" w14:textId="68FEF434" w:rsidR="00AF114F" w:rsidRDefault="00EA5C80" w:rsidP="00D945A8">
      <w:pPr>
        <w:pStyle w:val="DGALTW"/>
        <w:numPr>
          <w:ilvl w:val="1"/>
          <w:numId w:val="37"/>
        </w:numPr>
        <w:ind w:firstLineChars="0"/>
      </w:pPr>
      <w:r>
        <w:rPr>
          <w:rFonts w:hint="eastAsia"/>
        </w:rPr>
        <w:t>打开配置：</w:t>
      </w:r>
      <w:r w:rsidR="00AF114F">
        <w:rPr>
          <w:rFonts w:hint="eastAsia"/>
        </w:rPr>
        <w:t>点击角色信息操作菜单中的【齿轮】</w:t>
      </w:r>
      <w:r>
        <w:rPr>
          <w:rFonts w:hint="eastAsia"/>
        </w:rPr>
        <w:t>；</w:t>
      </w:r>
    </w:p>
    <w:p w14:paraId="47C503CD" w14:textId="08C729CC" w:rsidR="00EA5C80" w:rsidRDefault="00EA5C80" w:rsidP="00D945A8">
      <w:pPr>
        <w:pStyle w:val="DGALTW"/>
        <w:numPr>
          <w:ilvl w:val="1"/>
          <w:numId w:val="37"/>
        </w:numPr>
        <w:ind w:firstLineChars="0"/>
      </w:pPr>
      <w:r>
        <w:rPr>
          <w:rFonts w:hint="eastAsia"/>
        </w:rPr>
        <w:t>分配权限：勾选功能，分配给角色；</w:t>
      </w:r>
    </w:p>
    <w:p w14:paraId="5B9B263D" w14:textId="7A629778" w:rsidR="00EA5C80" w:rsidRDefault="00EA5C80" w:rsidP="00EA5C80">
      <w:pPr>
        <w:pStyle w:val="DGALTW"/>
        <w:ind w:left="900" w:firstLineChars="0" w:firstLine="0"/>
      </w:pPr>
      <w:r>
        <w:rPr>
          <w:noProof/>
        </w:rPr>
        <w:lastRenderedPageBreak/>
        <w:drawing>
          <wp:inline distT="0" distB="0" distL="0" distR="0" wp14:anchorId="6B197108" wp14:editId="4A123804">
            <wp:extent cx="4838095" cy="533333"/>
            <wp:effectExtent l="0" t="0" r="635"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38095" cy="533333"/>
                    </a:xfrm>
                    <a:prstGeom prst="rect">
                      <a:avLst/>
                    </a:prstGeom>
                  </pic:spPr>
                </pic:pic>
              </a:graphicData>
            </a:graphic>
          </wp:inline>
        </w:drawing>
      </w:r>
    </w:p>
    <w:p w14:paraId="3359D0A7" w14:textId="4489EAA2" w:rsidR="00084B28" w:rsidRDefault="00084B28" w:rsidP="00084B28">
      <w:pPr>
        <w:pStyle w:val="a9"/>
        <w:widowControl w:val="0"/>
        <w:numPr>
          <w:ilvl w:val="0"/>
          <w:numId w:val="24"/>
        </w:numPr>
        <w:spacing w:line="400" w:lineRule="exact"/>
      </w:pPr>
      <w:r>
        <w:rPr>
          <w:rFonts w:hint="eastAsia"/>
        </w:rPr>
        <w:t>分配权限</w:t>
      </w:r>
    </w:p>
    <w:p w14:paraId="3C1203A1" w14:textId="70A487D9" w:rsidR="000315FC" w:rsidRDefault="000315FC" w:rsidP="00D945A8">
      <w:pPr>
        <w:pStyle w:val="DGALTW"/>
        <w:numPr>
          <w:ilvl w:val="1"/>
          <w:numId w:val="37"/>
        </w:numPr>
        <w:ind w:firstLineChars="0"/>
      </w:pPr>
      <w:r>
        <w:rPr>
          <w:rFonts w:hint="eastAsia"/>
        </w:rPr>
        <w:t>点击【保存】生效。</w:t>
      </w:r>
    </w:p>
    <w:p w14:paraId="112447C4" w14:textId="64CA169F" w:rsidR="000315FC" w:rsidRDefault="00C07BB9" w:rsidP="000315FC">
      <w:pPr>
        <w:pStyle w:val="DGALTW"/>
        <w:ind w:left="480" w:firstLineChars="0" w:firstLine="0"/>
      </w:pPr>
      <w:r>
        <w:rPr>
          <w:rFonts w:hint="eastAsia"/>
          <w:b/>
        </w:rPr>
        <w:t>进阶用法</w:t>
      </w:r>
      <w:r w:rsidR="000315FC">
        <w:rPr>
          <w:rFonts w:hint="eastAsia"/>
        </w:rPr>
        <w:t>：</w:t>
      </w:r>
    </w:p>
    <w:p w14:paraId="37D2B3C5" w14:textId="3ED8AE5D" w:rsidR="00C07BB9" w:rsidRPr="0086166E" w:rsidRDefault="00C07BB9" w:rsidP="00D945A8">
      <w:pPr>
        <w:pStyle w:val="DGALTW"/>
        <w:numPr>
          <w:ilvl w:val="0"/>
          <w:numId w:val="38"/>
        </w:numPr>
        <w:ind w:firstLineChars="0"/>
      </w:pPr>
      <w:r>
        <w:rPr>
          <w:rFonts w:hint="eastAsia"/>
        </w:rPr>
        <w:t>重置权限：一键清空权限设置，恢复系统初始值。</w:t>
      </w:r>
    </w:p>
    <w:p w14:paraId="2B20C275" w14:textId="0D4DE46D" w:rsidR="006879D4" w:rsidRDefault="006879D4">
      <w:pPr>
        <w:pStyle w:val="DG3ALT3"/>
      </w:pPr>
      <w:r>
        <w:rPr>
          <w:rFonts w:hint="eastAsia"/>
        </w:rPr>
        <w:t>部门管理</w:t>
      </w:r>
    </w:p>
    <w:p w14:paraId="0040F2A8" w14:textId="62E26AFF" w:rsidR="00287F36" w:rsidRDefault="00287F36" w:rsidP="00287F36">
      <w:pPr>
        <w:pStyle w:val="DGALTW"/>
        <w:ind w:firstLine="482"/>
      </w:pPr>
      <w:r w:rsidRPr="00DC10F2">
        <w:rPr>
          <w:rFonts w:hint="eastAsia"/>
          <w:b/>
        </w:rPr>
        <w:t>功能介绍</w:t>
      </w:r>
      <w:r>
        <w:rPr>
          <w:rFonts w:hint="eastAsia"/>
        </w:rPr>
        <w:t>：</w:t>
      </w:r>
      <w:r w:rsidR="00A96D47">
        <w:rPr>
          <w:rFonts w:hint="eastAsia"/>
        </w:rPr>
        <w:t>管理和维护部门信息。</w:t>
      </w:r>
    </w:p>
    <w:p w14:paraId="232FB3F9" w14:textId="0D32083E" w:rsidR="00A96D47" w:rsidRDefault="00A96D47" w:rsidP="00287F36">
      <w:pPr>
        <w:pStyle w:val="DGALTW"/>
        <w:ind w:firstLine="482"/>
      </w:pPr>
      <w:r w:rsidRPr="00DC10F2">
        <w:rPr>
          <w:rFonts w:hint="eastAsia"/>
          <w:b/>
        </w:rPr>
        <w:t>使用方法</w:t>
      </w:r>
      <w:r>
        <w:rPr>
          <w:rFonts w:hint="eastAsia"/>
        </w:rPr>
        <w:t>：</w:t>
      </w:r>
    </w:p>
    <w:p w14:paraId="5372FB21" w14:textId="0BB5EBEA" w:rsidR="00A96D47" w:rsidRDefault="00084B28" w:rsidP="00D945A8">
      <w:pPr>
        <w:pStyle w:val="DGALTW"/>
        <w:numPr>
          <w:ilvl w:val="0"/>
          <w:numId w:val="39"/>
        </w:numPr>
        <w:ind w:firstLineChars="0"/>
      </w:pPr>
      <w:r>
        <w:rPr>
          <w:rFonts w:hint="eastAsia"/>
        </w:rPr>
        <w:t>功能入口：点击最上方的功能菜单【权限管理】→【部门管理】；</w:t>
      </w:r>
    </w:p>
    <w:p w14:paraId="5D281AA4" w14:textId="57D084F1" w:rsidR="00084B28" w:rsidRDefault="000C52A9" w:rsidP="00084B28">
      <w:pPr>
        <w:pStyle w:val="DGALTW"/>
        <w:ind w:left="480" w:firstLineChars="0" w:firstLine="0"/>
      </w:pPr>
      <w:r>
        <w:rPr>
          <w:noProof/>
        </w:rPr>
        <w:drawing>
          <wp:inline distT="0" distB="0" distL="0" distR="0" wp14:anchorId="3399A5B6" wp14:editId="279FC975">
            <wp:extent cx="5759450" cy="38671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9450" cy="386715"/>
                    </a:xfrm>
                    <a:prstGeom prst="rect">
                      <a:avLst/>
                    </a:prstGeom>
                  </pic:spPr>
                </pic:pic>
              </a:graphicData>
            </a:graphic>
          </wp:inline>
        </w:drawing>
      </w:r>
    </w:p>
    <w:p w14:paraId="75890790" w14:textId="1007C513" w:rsidR="000C52A9" w:rsidRDefault="000C52A9" w:rsidP="000C52A9">
      <w:pPr>
        <w:pStyle w:val="a9"/>
        <w:widowControl w:val="0"/>
        <w:numPr>
          <w:ilvl w:val="0"/>
          <w:numId w:val="24"/>
        </w:numPr>
        <w:spacing w:line="400" w:lineRule="exact"/>
      </w:pPr>
      <w:r>
        <w:rPr>
          <w:rFonts w:hint="eastAsia"/>
        </w:rPr>
        <w:t>功能入口</w:t>
      </w:r>
    </w:p>
    <w:p w14:paraId="0DB5D519" w14:textId="227D7BC3" w:rsidR="00084B28" w:rsidRDefault="00D87BEB" w:rsidP="00D945A8">
      <w:pPr>
        <w:pStyle w:val="DGALTW"/>
        <w:numPr>
          <w:ilvl w:val="0"/>
          <w:numId w:val="39"/>
        </w:numPr>
        <w:ind w:firstLineChars="0"/>
      </w:pPr>
      <w:r>
        <w:rPr>
          <w:rFonts w:hint="eastAsia"/>
        </w:rPr>
        <w:t>添加部门：点击【添加】，输入部门信息，点击确定；</w:t>
      </w:r>
    </w:p>
    <w:p w14:paraId="43019AF1" w14:textId="26F763C6" w:rsidR="00D87BEB" w:rsidRDefault="00D87BEB" w:rsidP="00D87BEB">
      <w:pPr>
        <w:pStyle w:val="DGALTW"/>
        <w:ind w:left="480" w:firstLineChars="0" w:firstLine="0"/>
      </w:pPr>
      <w:r>
        <w:rPr>
          <w:noProof/>
        </w:rPr>
        <w:drawing>
          <wp:inline distT="0" distB="0" distL="0" distR="0" wp14:anchorId="0D818731" wp14:editId="19DFD277">
            <wp:extent cx="5759450" cy="2738755"/>
            <wp:effectExtent l="0" t="0" r="0" b="444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59450" cy="2738755"/>
                    </a:xfrm>
                    <a:prstGeom prst="rect">
                      <a:avLst/>
                    </a:prstGeom>
                  </pic:spPr>
                </pic:pic>
              </a:graphicData>
            </a:graphic>
          </wp:inline>
        </w:drawing>
      </w:r>
    </w:p>
    <w:p w14:paraId="7BBB7B7E" w14:textId="520C75B7" w:rsidR="00D87BEB" w:rsidRDefault="00D87BEB" w:rsidP="00D87BEB">
      <w:pPr>
        <w:pStyle w:val="a9"/>
        <w:widowControl w:val="0"/>
        <w:numPr>
          <w:ilvl w:val="0"/>
          <w:numId w:val="24"/>
        </w:numPr>
        <w:spacing w:line="400" w:lineRule="exact"/>
      </w:pPr>
      <w:r>
        <w:rPr>
          <w:rFonts w:hint="eastAsia"/>
        </w:rPr>
        <w:t>添加部门</w:t>
      </w:r>
    </w:p>
    <w:p w14:paraId="25D1FB2C" w14:textId="0D8A1683" w:rsidR="00D87BEB" w:rsidRDefault="00141DDD" w:rsidP="00D945A8">
      <w:pPr>
        <w:pStyle w:val="DGALTW"/>
        <w:numPr>
          <w:ilvl w:val="0"/>
          <w:numId w:val="39"/>
        </w:numPr>
        <w:ind w:firstLineChars="0"/>
      </w:pPr>
      <w:r>
        <w:rPr>
          <w:rFonts w:hint="eastAsia"/>
        </w:rPr>
        <w:t>修改部门信息：点击部门信息操作菜单中的编辑图标来修改；</w:t>
      </w:r>
    </w:p>
    <w:p w14:paraId="5FE2537E" w14:textId="28CA4B93" w:rsidR="00141DDD" w:rsidRPr="00287F36" w:rsidRDefault="00141DDD" w:rsidP="00D945A8">
      <w:pPr>
        <w:pStyle w:val="DGALTW"/>
        <w:numPr>
          <w:ilvl w:val="0"/>
          <w:numId w:val="39"/>
        </w:numPr>
        <w:ind w:firstLineChars="0"/>
      </w:pPr>
      <w:r>
        <w:rPr>
          <w:rFonts w:hint="eastAsia"/>
        </w:rPr>
        <w:t>删除部门信息：勾选部门信息后，点击【删除】。</w:t>
      </w:r>
    </w:p>
    <w:p w14:paraId="00328850" w14:textId="43D75FCB" w:rsidR="006879D4" w:rsidRDefault="006879D4">
      <w:pPr>
        <w:pStyle w:val="DG3ALT3"/>
      </w:pPr>
      <w:r>
        <w:rPr>
          <w:rFonts w:hint="eastAsia"/>
        </w:rPr>
        <w:t>用户管理</w:t>
      </w:r>
    </w:p>
    <w:p w14:paraId="3882BF85" w14:textId="620F9B9C" w:rsidR="00DC10F2" w:rsidRDefault="00DC10F2" w:rsidP="00DC10F2">
      <w:pPr>
        <w:pStyle w:val="DGALTW"/>
        <w:ind w:firstLine="482"/>
      </w:pPr>
      <w:r w:rsidRPr="00175234">
        <w:rPr>
          <w:rFonts w:hint="eastAsia"/>
          <w:b/>
        </w:rPr>
        <w:lastRenderedPageBreak/>
        <w:t>功能介绍</w:t>
      </w:r>
      <w:r>
        <w:rPr>
          <w:rFonts w:hint="eastAsia"/>
        </w:rPr>
        <w:t>：</w:t>
      </w:r>
      <w:r w:rsidR="009E1160">
        <w:rPr>
          <w:rFonts w:hint="eastAsia"/>
        </w:rPr>
        <w:t>管理和维护用户信息，分配用户权限。</w:t>
      </w:r>
    </w:p>
    <w:p w14:paraId="0BD18D1C" w14:textId="0CC1B4DD" w:rsidR="009E1160" w:rsidRDefault="009E1160" w:rsidP="00DC10F2">
      <w:pPr>
        <w:pStyle w:val="DGALTW"/>
        <w:ind w:firstLine="482"/>
      </w:pPr>
      <w:r w:rsidRPr="00175234">
        <w:rPr>
          <w:rFonts w:hint="eastAsia"/>
          <w:b/>
        </w:rPr>
        <w:t>使用方法</w:t>
      </w:r>
      <w:r>
        <w:rPr>
          <w:rFonts w:hint="eastAsia"/>
        </w:rPr>
        <w:t>：</w:t>
      </w:r>
    </w:p>
    <w:p w14:paraId="7E443EF9" w14:textId="61FA684D" w:rsidR="009E1160" w:rsidRDefault="00CC4A4A" w:rsidP="00D945A8">
      <w:pPr>
        <w:pStyle w:val="DGALTW"/>
        <w:numPr>
          <w:ilvl w:val="0"/>
          <w:numId w:val="40"/>
        </w:numPr>
        <w:ind w:firstLineChars="0"/>
      </w:pPr>
      <w:r>
        <w:rPr>
          <w:rFonts w:hint="eastAsia"/>
        </w:rPr>
        <w:t>功能入口：点击最上方的功能菜单【权限管理】→【用户管理】；</w:t>
      </w:r>
    </w:p>
    <w:p w14:paraId="5E802FDB" w14:textId="265EA926" w:rsidR="00CC4A4A" w:rsidRDefault="00CC4A4A" w:rsidP="00CC4A4A">
      <w:pPr>
        <w:pStyle w:val="DGALTW"/>
        <w:ind w:left="480" w:firstLineChars="0" w:firstLine="0"/>
      </w:pPr>
      <w:r>
        <w:rPr>
          <w:noProof/>
        </w:rPr>
        <w:drawing>
          <wp:inline distT="0" distB="0" distL="0" distR="0" wp14:anchorId="1BB44D24" wp14:editId="3352EAAD">
            <wp:extent cx="5759450" cy="38989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59450" cy="389890"/>
                    </a:xfrm>
                    <a:prstGeom prst="rect">
                      <a:avLst/>
                    </a:prstGeom>
                  </pic:spPr>
                </pic:pic>
              </a:graphicData>
            </a:graphic>
          </wp:inline>
        </w:drawing>
      </w:r>
    </w:p>
    <w:p w14:paraId="188BEEC6" w14:textId="26703385" w:rsidR="00CC4A4A" w:rsidRDefault="00CC4A4A" w:rsidP="00CC4A4A">
      <w:pPr>
        <w:pStyle w:val="a9"/>
        <w:widowControl w:val="0"/>
        <w:numPr>
          <w:ilvl w:val="0"/>
          <w:numId w:val="24"/>
        </w:numPr>
        <w:spacing w:line="400" w:lineRule="exact"/>
      </w:pPr>
      <w:r>
        <w:rPr>
          <w:rFonts w:hint="eastAsia"/>
        </w:rPr>
        <w:t>功能入口</w:t>
      </w:r>
    </w:p>
    <w:p w14:paraId="5F7181AF" w14:textId="6D84AE41" w:rsidR="00CC4A4A" w:rsidRDefault="0010144D" w:rsidP="00D945A8">
      <w:pPr>
        <w:pStyle w:val="DGALTW"/>
        <w:numPr>
          <w:ilvl w:val="0"/>
          <w:numId w:val="40"/>
        </w:numPr>
        <w:ind w:firstLineChars="0"/>
      </w:pPr>
      <w:r>
        <w:rPr>
          <w:rFonts w:hint="eastAsia"/>
        </w:rPr>
        <w:t>添加用户：点击【添加】，输入用户信息，点击【确定】</w:t>
      </w:r>
      <w:r w:rsidR="000A21F6">
        <w:rPr>
          <w:rFonts w:hint="eastAsia"/>
        </w:rPr>
        <w:t>，注意用户的权限跟所选角色有关</w:t>
      </w:r>
      <w:r>
        <w:rPr>
          <w:rFonts w:hint="eastAsia"/>
        </w:rPr>
        <w:t>；</w:t>
      </w:r>
    </w:p>
    <w:p w14:paraId="6D018CF4" w14:textId="150A5C0F" w:rsidR="0010144D" w:rsidRDefault="0010144D" w:rsidP="0010144D">
      <w:pPr>
        <w:pStyle w:val="DGALTW"/>
        <w:ind w:left="480" w:firstLineChars="0" w:firstLine="0"/>
      </w:pPr>
      <w:r>
        <w:rPr>
          <w:noProof/>
        </w:rPr>
        <w:drawing>
          <wp:inline distT="0" distB="0" distL="0" distR="0" wp14:anchorId="045C7F9B" wp14:editId="57850DC1">
            <wp:extent cx="5759450" cy="2738755"/>
            <wp:effectExtent l="0" t="0" r="0" b="444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59450" cy="2738755"/>
                    </a:xfrm>
                    <a:prstGeom prst="rect">
                      <a:avLst/>
                    </a:prstGeom>
                  </pic:spPr>
                </pic:pic>
              </a:graphicData>
            </a:graphic>
          </wp:inline>
        </w:drawing>
      </w:r>
    </w:p>
    <w:p w14:paraId="497A6EBC" w14:textId="2FBB8E1F" w:rsidR="0010144D" w:rsidRDefault="0010144D" w:rsidP="0010144D">
      <w:pPr>
        <w:pStyle w:val="a9"/>
        <w:widowControl w:val="0"/>
        <w:numPr>
          <w:ilvl w:val="0"/>
          <w:numId w:val="24"/>
        </w:numPr>
        <w:spacing w:line="400" w:lineRule="exact"/>
      </w:pPr>
      <w:r>
        <w:rPr>
          <w:rFonts w:hint="eastAsia"/>
        </w:rPr>
        <w:t>添加用户</w:t>
      </w:r>
    </w:p>
    <w:p w14:paraId="38DE1C72" w14:textId="6A6CD334" w:rsidR="0010144D" w:rsidRDefault="00F44119" w:rsidP="00D945A8">
      <w:pPr>
        <w:pStyle w:val="DGALTW"/>
        <w:numPr>
          <w:ilvl w:val="0"/>
          <w:numId w:val="40"/>
        </w:numPr>
        <w:ind w:firstLineChars="0"/>
      </w:pPr>
      <w:r>
        <w:rPr>
          <w:rFonts w:hint="eastAsia"/>
        </w:rPr>
        <w:t>编辑用户信息：点击用户信息操作菜单中的编辑图标即可编辑；</w:t>
      </w:r>
    </w:p>
    <w:p w14:paraId="6BEF595D" w14:textId="369ECA62" w:rsidR="00F44119" w:rsidRPr="00DC10F2" w:rsidRDefault="00F44119" w:rsidP="00D945A8">
      <w:pPr>
        <w:pStyle w:val="DGALTW"/>
        <w:numPr>
          <w:ilvl w:val="0"/>
          <w:numId w:val="40"/>
        </w:numPr>
        <w:ind w:firstLineChars="0"/>
      </w:pPr>
      <w:r>
        <w:rPr>
          <w:rFonts w:hint="eastAsia"/>
        </w:rPr>
        <w:t>删除用户信息：</w:t>
      </w:r>
      <w:r w:rsidR="002C3353">
        <w:rPr>
          <w:rFonts w:hint="eastAsia"/>
        </w:rPr>
        <w:t>勾选需要删除的用户信息，点击【删除】。</w:t>
      </w:r>
    </w:p>
    <w:p w14:paraId="2731DD7C" w14:textId="03497188" w:rsidR="00D0412A" w:rsidRDefault="00D0412A">
      <w:pPr>
        <w:pStyle w:val="DG2ALT2"/>
      </w:pPr>
      <w:r>
        <w:rPr>
          <w:rFonts w:hint="eastAsia"/>
        </w:rPr>
        <w:t>监测测向</w:t>
      </w:r>
    </w:p>
    <w:p w14:paraId="164CD15C" w14:textId="7329B354" w:rsidR="00D61784" w:rsidRPr="00D61784" w:rsidRDefault="00D0412A" w:rsidP="0028510E">
      <w:pPr>
        <w:pStyle w:val="DG3ALT3"/>
      </w:pPr>
      <w:r>
        <w:rPr>
          <w:rFonts w:hint="eastAsia"/>
        </w:rPr>
        <w:t>单频测量</w:t>
      </w:r>
    </w:p>
    <w:p w14:paraId="710C749B" w14:textId="5E875F50" w:rsidR="0028510E" w:rsidRDefault="00370C5F" w:rsidP="0028510E">
      <w:pPr>
        <w:pStyle w:val="DG4ALT4"/>
      </w:pPr>
      <w:r>
        <w:rPr>
          <w:rFonts w:hint="eastAsia"/>
        </w:rPr>
        <w:t>基本</w:t>
      </w:r>
      <w:r w:rsidR="0028510E">
        <w:rPr>
          <w:rFonts w:hint="eastAsia"/>
        </w:rPr>
        <w:t>用法</w:t>
      </w:r>
    </w:p>
    <w:p w14:paraId="54087008" w14:textId="3F837F69" w:rsidR="0095111A" w:rsidRDefault="004451BA" w:rsidP="0095111A">
      <w:pPr>
        <w:pStyle w:val="DGALTW"/>
        <w:ind w:firstLine="482"/>
      </w:pPr>
      <w:r>
        <w:rPr>
          <w:rFonts w:hint="eastAsia"/>
          <w:b/>
        </w:rPr>
        <w:t>启动</w:t>
      </w:r>
      <w:r w:rsidR="0095111A" w:rsidRPr="00BC1AB8">
        <w:rPr>
          <w:rFonts w:hint="eastAsia"/>
          <w:b/>
        </w:rPr>
        <w:t>测量</w:t>
      </w:r>
      <w:r w:rsidR="0095111A">
        <w:rPr>
          <w:rFonts w:hint="eastAsia"/>
        </w:rPr>
        <w:t>：</w:t>
      </w:r>
    </w:p>
    <w:p w14:paraId="10EFB9BA" w14:textId="5FFD0AA2" w:rsidR="00B5169B" w:rsidRDefault="00B5169B" w:rsidP="00D945A8">
      <w:pPr>
        <w:pStyle w:val="DGALTW"/>
        <w:numPr>
          <w:ilvl w:val="0"/>
          <w:numId w:val="41"/>
        </w:numPr>
        <w:ind w:firstLineChars="0"/>
      </w:pPr>
      <w:r>
        <w:rPr>
          <w:rFonts w:hint="eastAsia"/>
        </w:rPr>
        <w:t>功能入口：右键设备名，在弹出的功能菜单中选择【单频测量】；</w:t>
      </w:r>
    </w:p>
    <w:p w14:paraId="098DC910" w14:textId="7C752A45" w:rsidR="00F02D31" w:rsidRDefault="00F02D31" w:rsidP="00F02D31">
      <w:pPr>
        <w:pStyle w:val="DGALTW"/>
        <w:ind w:left="480" w:firstLineChars="0" w:firstLine="0"/>
      </w:pPr>
      <w:r>
        <w:rPr>
          <w:noProof/>
        </w:rPr>
        <w:lastRenderedPageBreak/>
        <w:drawing>
          <wp:inline distT="0" distB="0" distL="0" distR="0" wp14:anchorId="3A91B1CA" wp14:editId="306D0A6E">
            <wp:extent cx="5759450" cy="2720340"/>
            <wp:effectExtent l="0" t="0" r="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9450" cy="2720340"/>
                    </a:xfrm>
                    <a:prstGeom prst="rect">
                      <a:avLst/>
                    </a:prstGeom>
                  </pic:spPr>
                </pic:pic>
              </a:graphicData>
            </a:graphic>
          </wp:inline>
        </w:drawing>
      </w:r>
    </w:p>
    <w:p w14:paraId="35E38ABC" w14:textId="502BB66B" w:rsidR="00F02D31" w:rsidRDefault="00F02D31" w:rsidP="00F02D31">
      <w:pPr>
        <w:pStyle w:val="a9"/>
        <w:widowControl w:val="0"/>
        <w:numPr>
          <w:ilvl w:val="0"/>
          <w:numId w:val="24"/>
        </w:numPr>
        <w:spacing w:line="400" w:lineRule="exact"/>
      </w:pPr>
      <w:r>
        <w:rPr>
          <w:rFonts w:hint="eastAsia"/>
        </w:rPr>
        <w:t>单频测量功能入口</w:t>
      </w:r>
    </w:p>
    <w:p w14:paraId="5B83258F" w14:textId="5AE8B0F1" w:rsidR="000B7EC5" w:rsidRDefault="00B5169B" w:rsidP="00D945A8">
      <w:pPr>
        <w:pStyle w:val="DGALTW"/>
        <w:numPr>
          <w:ilvl w:val="0"/>
          <w:numId w:val="41"/>
        </w:numPr>
        <w:ind w:firstLineChars="0"/>
      </w:pPr>
      <w:r>
        <w:rPr>
          <w:rFonts w:hint="eastAsia"/>
        </w:rPr>
        <w:t>配置参数：在右侧的参数</w:t>
      </w:r>
      <w:r w:rsidR="000B7EC5">
        <w:rPr>
          <w:rFonts w:hint="eastAsia"/>
        </w:rPr>
        <w:t>配置区域，设置频点、带宽</w:t>
      </w:r>
      <w:r w:rsidR="007C2AB6">
        <w:rPr>
          <w:rFonts w:hint="eastAsia"/>
        </w:rPr>
        <w:t>等</w:t>
      </w:r>
      <w:r w:rsidR="000B7EC5">
        <w:rPr>
          <w:rFonts w:hint="eastAsia"/>
        </w:rPr>
        <w:t>参数；</w:t>
      </w:r>
    </w:p>
    <w:p w14:paraId="54A5430D" w14:textId="2B3F1347" w:rsidR="000B7EC5" w:rsidRDefault="000B7EC5" w:rsidP="00D945A8">
      <w:pPr>
        <w:pStyle w:val="DGALTW"/>
        <w:numPr>
          <w:ilvl w:val="0"/>
          <w:numId w:val="41"/>
        </w:numPr>
        <w:ind w:firstLineChars="0"/>
      </w:pPr>
      <w:r>
        <w:rPr>
          <w:rFonts w:hint="eastAsia"/>
        </w:rPr>
        <w:t>启动：点击左上角的开始按钮，开始测量；</w:t>
      </w:r>
    </w:p>
    <w:p w14:paraId="12985A9D" w14:textId="3F25A09B" w:rsidR="000B7EC5" w:rsidRDefault="000B7EC5" w:rsidP="00D945A8">
      <w:pPr>
        <w:pStyle w:val="DGALTW"/>
        <w:numPr>
          <w:ilvl w:val="0"/>
          <w:numId w:val="41"/>
        </w:numPr>
        <w:ind w:firstLineChars="0"/>
      </w:pPr>
      <w:r>
        <w:rPr>
          <w:rFonts w:hint="eastAsia"/>
        </w:rPr>
        <w:t>频谱图：在中间区域绘制出单频频谱图。</w:t>
      </w:r>
    </w:p>
    <w:p w14:paraId="218F35E0" w14:textId="2358B268" w:rsidR="000B7EC5" w:rsidRDefault="000B7EC5" w:rsidP="000B7EC5">
      <w:pPr>
        <w:pStyle w:val="DGALTW"/>
        <w:ind w:left="480" w:firstLineChars="0" w:firstLine="0"/>
      </w:pPr>
      <w:r>
        <w:rPr>
          <w:noProof/>
        </w:rPr>
        <w:drawing>
          <wp:inline distT="0" distB="0" distL="0" distR="0" wp14:anchorId="6FE9D470" wp14:editId="718B23EC">
            <wp:extent cx="5759450" cy="2738755"/>
            <wp:effectExtent l="0" t="0" r="0" b="444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59450" cy="2738755"/>
                    </a:xfrm>
                    <a:prstGeom prst="rect">
                      <a:avLst/>
                    </a:prstGeom>
                  </pic:spPr>
                </pic:pic>
              </a:graphicData>
            </a:graphic>
          </wp:inline>
        </w:drawing>
      </w:r>
    </w:p>
    <w:p w14:paraId="18468E5B" w14:textId="2B9AEF13" w:rsidR="00A74169" w:rsidRDefault="000B7EC5" w:rsidP="000918B6">
      <w:pPr>
        <w:pStyle w:val="a9"/>
        <w:widowControl w:val="0"/>
        <w:numPr>
          <w:ilvl w:val="0"/>
          <w:numId w:val="24"/>
        </w:numPr>
        <w:spacing w:line="400" w:lineRule="exact"/>
      </w:pPr>
      <w:r>
        <w:rPr>
          <w:rFonts w:hint="eastAsia"/>
        </w:rPr>
        <w:t>单频测量</w:t>
      </w:r>
    </w:p>
    <w:p w14:paraId="71D2673E" w14:textId="30090E80" w:rsidR="007A2F38" w:rsidRDefault="0011493C" w:rsidP="007A2F38">
      <w:pPr>
        <w:pStyle w:val="DGALTW"/>
        <w:ind w:firstLine="482"/>
      </w:pPr>
      <w:r>
        <w:rPr>
          <w:rFonts w:hint="eastAsia"/>
          <w:b/>
        </w:rPr>
        <w:t>打开</w:t>
      </w:r>
      <w:r w:rsidR="007A2F38" w:rsidRPr="007A2F38">
        <w:rPr>
          <w:rFonts w:hint="eastAsia"/>
          <w:b/>
        </w:rPr>
        <w:t>更多分析图表</w:t>
      </w:r>
      <w:r w:rsidR="007A2F38">
        <w:rPr>
          <w:rFonts w:hint="eastAsia"/>
        </w:rPr>
        <w:t>：</w:t>
      </w:r>
    </w:p>
    <w:p w14:paraId="667E0815" w14:textId="6D3184B3" w:rsidR="005C76CB" w:rsidRDefault="005C76CB" w:rsidP="00D945A8">
      <w:pPr>
        <w:pStyle w:val="DGALTW"/>
        <w:numPr>
          <w:ilvl w:val="0"/>
          <w:numId w:val="42"/>
        </w:numPr>
        <w:ind w:firstLineChars="0"/>
      </w:pPr>
      <w:r>
        <w:rPr>
          <w:rFonts w:hint="eastAsia"/>
        </w:rPr>
        <w:t>I</w:t>
      </w:r>
      <w:r>
        <w:t>Q</w:t>
      </w:r>
      <w:r>
        <w:rPr>
          <w:rFonts w:hint="eastAsia"/>
        </w:rPr>
        <w:t>图：显示</w:t>
      </w:r>
      <w:r>
        <w:rPr>
          <w:rFonts w:hint="eastAsia"/>
        </w:rPr>
        <w:t>I</w:t>
      </w:r>
      <w:r>
        <w:t>Q</w:t>
      </w:r>
      <w:r>
        <w:rPr>
          <w:rFonts w:hint="eastAsia"/>
        </w:rPr>
        <w:t>和星座图</w:t>
      </w:r>
    </w:p>
    <w:p w14:paraId="1FBCCB34" w14:textId="7B8970BE" w:rsidR="005C76CB" w:rsidRDefault="005C76CB" w:rsidP="00D945A8">
      <w:pPr>
        <w:pStyle w:val="DGALTW"/>
        <w:numPr>
          <w:ilvl w:val="0"/>
          <w:numId w:val="42"/>
        </w:numPr>
        <w:ind w:firstLineChars="0"/>
      </w:pPr>
      <w:r>
        <w:rPr>
          <w:rFonts w:hint="eastAsia"/>
        </w:rPr>
        <w:t>电平图：显示时域电平图和电平概率分布图</w:t>
      </w:r>
    </w:p>
    <w:p w14:paraId="62B733A4" w14:textId="4B6B11E7" w:rsidR="005C76CB" w:rsidRDefault="005C76CB" w:rsidP="00D945A8">
      <w:pPr>
        <w:pStyle w:val="DGALTW"/>
        <w:numPr>
          <w:ilvl w:val="0"/>
          <w:numId w:val="42"/>
        </w:numPr>
        <w:ind w:firstLineChars="0"/>
      </w:pPr>
      <w:r>
        <w:rPr>
          <w:rFonts w:hint="eastAsia"/>
        </w:rPr>
        <w:t>I</w:t>
      </w:r>
      <w:r>
        <w:t>TU</w:t>
      </w:r>
      <w:r>
        <w:rPr>
          <w:rFonts w:hint="eastAsia"/>
        </w:rPr>
        <w:t>：显示</w:t>
      </w:r>
      <w:r>
        <w:rPr>
          <w:rFonts w:hint="eastAsia"/>
        </w:rPr>
        <w:t>I</w:t>
      </w:r>
      <w:r>
        <w:t>TU</w:t>
      </w:r>
      <w:r>
        <w:rPr>
          <w:rFonts w:hint="eastAsia"/>
        </w:rPr>
        <w:t>测量结果</w:t>
      </w:r>
    </w:p>
    <w:p w14:paraId="3FC52F3A" w14:textId="4F8927D2" w:rsidR="007A2F38" w:rsidRDefault="00B268E6" w:rsidP="00933F85">
      <w:pPr>
        <w:pStyle w:val="DGALTW"/>
        <w:ind w:left="480" w:firstLineChars="0" w:firstLine="0"/>
      </w:pPr>
      <w:r>
        <w:rPr>
          <w:rFonts w:hint="eastAsia"/>
        </w:rPr>
        <w:lastRenderedPageBreak/>
        <w:t>通过</w:t>
      </w:r>
      <w:r w:rsidR="002339D6">
        <w:rPr>
          <w:rFonts w:hint="eastAsia"/>
        </w:rPr>
        <w:t>勾选顶部工具栏中的对应图表名来打开</w:t>
      </w:r>
      <w:r w:rsidR="008E3E4C">
        <w:rPr>
          <w:rFonts w:hint="eastAsia"/>
        </w:rPr>
        <w:t>，注意需要提前开启参数配置中的相应开关</w:t>
      </w:r>
      <w:r w:rsidR="00C52CD1">
        <w:rPr>
          <w:rFonts w:hint="eastAsia"/>
        </w:rPr>
        <w:t>。</w:t>
      </w:r>
    </w:p>
    <w:p w14:paraId="1F73BB65" w14:textId="21AA67AE" w:rsidR="002339D6" w:rsidRDefault="008E3E4C" w:rsidP="008E3E4C">
      <w:pPr>
        <w:pStyle w:val="DGALTW"/>
        <w:ind w:left="480" w:firstLineChars="0" w:firstLine="0"/>
      </w:pPr>
      <w:r>
        <w:rPr>
          <w:noProof/>
        </w:rPr>
        <w:drawing>
          <wp:inline distT="0" distB="0" distL="0" distR="0" wp14:anchorId="609E1411" wp14:editId="67D3B850">
            <wp:extent cx="5759450" cy="2735580"/>
            <wp:effectExtent l="0" t="0" r="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59450" cy="2735580"/>
                    </a:xfrm>
                    <a:prstGeom prst="rect">
                      <a:avLst/>
                    </a:prstGeom>
                  </pic:spPr>
                </pic:pic>
              </a:graphicData>
            </a:graphic>
          </wp:inline>
        </w:drawing>
      </w:r>
    </w:p>
    <w:p w14:paraId="6EDF5A98" w14:textId="3AFA78B1" w:rsidR="00296B53" w:rsidRDefault="008E3E4C" w:rsidP="00751E3F">
      <w:pPr>
        <w:pStyle w:val="a9"/>
        <w:widowControl w:val="0"/>
        <w:numPr>
          <w:ilvl w:val="0"/>
          <w:numId w:val="24"/>
        </w:numPr>
        <w:spacing w:line="400" w:lineRule="exact"/>
        <w:ind w:firstLine="420"/>
      </w:pPr>
      <w:r>
        <w:rPr>
          <w:rFonts w:hint="eastAsia"/>
        </w:rPr>
        <w:t>更多图表</w:t>
      </w:r>
    </w:p>
    <w:p w14:paraId="35F4F13F" w14:textId="2AABFAD5" w:rsidR="00751E3F" w:rsidRDefault="00751E3F" w:rsidP="00751E3F">
      <w:pPr>
        <w:ind w:firstLine="482"/>
        <w:rPr>
          <w:rFonts w:ascii="Times New Roman" w:hAnsi="Times New Roman"/>
          <w:b/>
          <w:sz w:val="24"/>
          <w:szCs w:val="32"/>
        </w:rPr>
      </w:pPr>
      <w:r w:rsidRPr="00751E3F">
        <w:rPr>
          <w:rFonts w:ascii="Times New Roman" w:hAnsi="Times New Roman" w:hint="eastAsia"/>
          <w:b/>
          <w:sz w:val="24"/>
          <w:szCs w:val="32"/>
        </w:rPr>
        <w:t>实用工具：</w:t>
      </w:r>
    </w:p>
    <w:p w14:paraId="22C27940" w14:textId="281D478A" w:rsidR="00C51D0F" w:rsidRDefault="00C51D0F" w:rsidP="00C51D0F">
      <w:pPr>
        <w:pStyle w:val="DGALTW"/>
        <w:ind w:firstLine="480"/>
      </w:pPr>
      <w:r>
        <w:rPr>
          <w:rFonts w:hint="eastAsia"/>
        </w:rPr>
        <w:t>开始按钮右侧提供了多个实用工具的按钮</w:t>
      </w:r>
    </w:p>
    <w:p w14:paraId="064E3F7F" w14:textId="677A40ED" w:rsidR="00C51D0F" w:rsidRPr="00751E3F" w:rsidRDefault="00C51D0F" w:rsidP="00C51D0F">
      <w:pPr>
        <w:pStyle w:val="DGALTW"/>
        <w:ind w:firstLine="480"/>
      </w:pPr>
      <w:r>
        <w:rPr>
          <w:noProof/>
        </w:rPr>
        <w:drawing>
          <wp:inline distT="0" distB="0" distL="0" distR="0" wp14:anchorId="5819B7C9" wp14:editId="6DAC853D">
            <wp:extent cx="2590476" cy="342857"/>
            <wp:effectExtent l="0" t="0" r="63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90476" cy="342857"/>
                    </a:xfrm>
                    <a:prstGeom prst="rect">
                      <a:avLst/>
                    </a:prstGeom>
                  </pic:spPr>
                </pic:pic>
              </a:graphicData>
            </a:graphic>
          </wp:inline>
        </w:drawing>
      </w:r>
    </w:p>
    <w:p w14:paraId="79816518" w14:textId="6FEE626A" w:rsidR="00751E3F" w:rsidRDefault="00C51D0F" w:rsidP="005739B0">
      <w:pPr>
        <w:pStyle w:val="DGALTW"/>
        <w:numPr>
          <w:ilvl w:val="0"/>
          <w:numId w:val="43"/>
        </w:numPr>
        <w:ind w:firstLineChars="0"/>
      </w:pPr>
      <w:r>
        <w:rPr>
          <w:rFonts w:hint="eastAsia"/>
        </w:rPr>
        <w:t>记录数据：点击</w:t>
      </w:r>
      <w:r>
        <w:rPr>
          <w:noProof/>
        </w:rPr>
        <w:drawing>
          <wp:inline distT="0" distB="0" distL="0" distR="0" wp14:anchorId="10030EB4" wp14:editId="6057C650">
            <wp:extent cx="409524" cy="295238"/>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9524" cy="295238"/>
                    </a:xfrm>
                    <a:prstGeom prst="rect">
                      <a:avLst/>
                    </a:prstGeom>
                  </pic:spPr>
                </pic:pic>
              </a:graphicData>
            </a:graphic>
          </wp:inline>
        </w:drawing>
      </w:r>
      <w:r>
        <w:rPr>
          <w:rFonts w:hint="eastAsia"/>
        </w:rPr>
        <w:t>变为</w:t>
      </w:r>
      <w:r>
        <w:rPr>
          <w:noProof/>
        </w:rPr>
        <w:drawing>
          <wp:inline distT="0" distB="0" distL="0" distR="0" wp14:anchorId="046D6DE7" wp14:editId="751DE5F8">
            <wp:extent cx="371429" cy="285714"/>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1429" cy="285714"/>
                    </a:xfrm>
                    <a:prstGeom prst="rect">
                      <a:avLst/>
                    </a:prstGeom>
                  </pic:spPr>
                </pic:pic>
              </a:graphicData>
            </a:graphic>
          </wp:inline>
        </w:drawing>
      </w:r>
      <w:r>
        <w:rPr>
          <w:rFonts w:hint="eastAsia"/>
        </w:rPr>
        <w:t>后即可开始记录监测数据，快捷键</w:t>
      </w:r>
      <w:proofErr w:type="spellStart"/>
      <w:r w:rsidR="004A0D73">
        <w:rPr>
          <w:rFonts w:hint="eastAsia"/>
        </w:rPr>
        <w:t>Ctrl</w:t>
      </w:r>
      <w:r w:rsidR="004A0D73">
        <w:t>+S</w:t>
      </w:r>
      <w:proofErr w:type="spellEnd"/>
      <w:r w:rsidR="004A0D73">
        <w:t>;</w:t>
      </w:r>
    </w:p>
    <w:p w14:paraId="6371424D" w14:textId="2742749F" w:rsidR="004A0D73" w:rsidRDefault="004A0D73" w:rsidP="005739B0">
      <w:pPr>
        <w:pStyle w:val="DGALTW"/>
        <w:numPr>
          <w:ilvl w:val="0"/>
          <w:numId w:val="43"/>
        </w:numPr>
        <w:ind w:firstLineChars="0"/>
      </w:pPr>
      <w:r>
        <w:rPr>
          <w:rFonts w:hint="eastAsia"/>
        </w:rPr>
        <w:t>记录图片：点击</w:t>
      </w:r>
      <w:r>
        <w:rPr>
          <w:noProof/>
        </w:rPr>
        <w:drawing>
          <wp:inline distT="0" distB="0" distL="0" distR="0" wp14:anchorId="438010C3" wp14:editId="230FCF33">
            <wp:extent cx="342857" cy="266667"/>
            <wp:effectExtent l="0" t="0" r="635"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2857" cy="266667"/>
                    </a:xfrm>
                    <a:prstGeom prst="rect">
                      <a:avLst/>
                    </a:prstGeom>
                  </pic:spPr>
                </pic:pic>
              </a:graphicData>
            </a:graphic>
          </wp:inline>
        </w:drawing>
      </w:r>
      <w:r>
        <w:rPr>
          <w:rFonts w:hint="eastAsia"/>
        </w:rPr>
        <w:t>截取当前监测界面快照，快捷键</w:t>
      </w:r>
      <w:proofErr w:type="spellStart"/>
      <w:r>
        <w:rPr>
          <w:rFonts w:hint="eastAsia"/>
        </w:rPr>
        <w:t>Ctrl</w:t>
      </w:r>
      <w:r>
        <w:t>+D</w:t>
      </w:r>
      <w:proofErr w:type="spellEnd"/>
      <w:r>
        <w:rPr>
          <w:rFonts w:hint="eastAsia"/>
        </w:rPr>
        <w:t>；</w:t>
      </w:r>
    </w:p>
    <w:p w14:paraId="169316FD" w14:textId="68585EF1" w:rsidR="004A0D73" w:rsidRDefault="004A0D73" w:rsidP="005739B0">
      <w:pPr>
        <w:pStyle w:val="DGALTW"/>
        <w:numPr>
          <w:ilvl w:val="0"/>
          <w:numId w:val="43"/>
        </w:numPr>
        <w:ind w:firstLineChars="0"/>
      </w:pPr>
      <w:r>
        <w:rPr>
          <w:rFonts w:hint="eastAsia"/>
        </w:rPr>
        <w:t>导出报表：点击</w:t>
      </w:r>
      <w:r>
        <w:rPr>
          <w:noProof/>
        </w:rPr>
        <w:drawing>
          <wp:inline distT="0" distB="0" distL="0" distR="0" wp14:anchorId="14387353" wp14:editId="54AD00CF">
            <wp:extent cx="352381" cy="257143"/>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2381" cy="257143"/>
                    </a:xfrm>
                    <a:prstGeom prst="rect">
                      <a:avLst/>
                    </a:prstGeom>
                  </pic:spPr>
                </pic:pic>
              </a:graphicData>
            </a:graphic>
          </wp:inline>
        </w:drawing>
      </w:r>
      <w:r>
        <w:rPr>
          <w:rFonts w:hint="eastAsia"/>
        </w:rPr>
        <w:t>导出监测结果</w:t>
      </w:r>
      <w:r>
        <w:rPr>
          <w:rFonts w:hint="eastAsia"/>
        </w:rPr>
        <w:t>excel</w:t>
      </w:r>
      <w:r>
        <w:rPr>
          <w:rFonts w:hint="eastAsia"/>
        </w:rPr>
        <w:t>报表，快捷键</w:t>
      </w:r>
      <w:proofErr w:type="spellStart"/>
      <w:r>
        <w:rPr>
          <w:rFonts w:hint="eastAsia"/>
        </w:rPr>
        <w:t>Ctr</w:t>
      </w:r>
      <w:r>
        <w:t>l+E</w:t>
      </w:r>
      <w:proofErr w:type="spellEnd"/>
      <w:r>
        <w:t>;</w:t>
      </w:r>
    </w:p>
    <w:p w14:paraId="213F3D63" w14:textId="753BF745" w:rsidR="004A0D73" w:rsidRDefault="004A0D73" w:rsidP="005739B0">
      <w:pPr>
        <w:pStyle w:val="DGALTW"/>
        <w:numPr>
          <w:ilvl w:val="0"/>
          <w:numId w:val="43"/>
        </w:numPr>
        <w:ind w:firstLineChars="0"/>
      </w:pPr>
      <w:r>
        <w:rPr>
          <w:rFonts w:hint="eastAsia"/>
        </w:rPr>
        <w:t>静音：点击</w:t>
      </w:r>
      <w:r>
        <w:rPr>
          <w:noProof/>
        </w:rPr>
        <w:drawing>
          <wp:inline distT="0" distB="0" distL="0" distR="0" wp14:anchorId="11BC0720" wp14:editId="756A1BA2">
            <wp:extent cx="333333" cy="266667"/>
            <wp:effectExtent l="0" t="0" r="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3333" cy="266667"/>
                    </a:xfrm>
                    <a:prstGeom prst="rect">
                      <a:avLst/>
                    </a:prstGeom>
                  </pic:spPr>
                </pic:pic>
              </a:graphicData>
            </a:graphic>
          </wp:inline>
        </w:drawing>
      </w:r>
      <w:r>
        <w:rPr>
          <w:rFonts w:hint="eastAsia"/>
        </w:rPr>
        <w:t>关闭声音；</w:t>
      </w:r>
    </w:p>
    <w:p w14:paraId="188A077B" w14:textId="2ED99EDF" w:rsidR="004A0D73" w:rsidRPr="00751E3F" w:rsidRDefault="004A0D73" w:rsidP="005739B0">
      <w:pPr>
        <w:pStyle w:val="DGALTW"/>
        <w:numPr>
          <w:ilvl w:val="0"/>
          <w:numId w:val="43"/>
        </w:numPr>
        <w:ind w:firstLineChars="0"/>
      </w:pPr>
      <w:r>
        <w:rPr>
          <w:rFonts w:hint="eastAsia"/>
        </w:rPr>
        <w:t>天线信息：鼠标放到</w:t>
      </w:r>
      <w:r>
        <w:rPr>
          <w:noProof/>
        </w:rPr>
        <w:drawing>
          <wp:inline distT="0" distB="0" distL="0" distR="0" wp14:anchorId="7CAEE37B" wp14:editId="5C59DE04">
            <wp:extent cx="428571" cy="27619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28571" cy="276190"/>
                    </a:xfrm>
                    <a:prstGeom prst="rect">
                      <a:avLst/>
                    </a:prstGeom>
                  </pic:spPr>
                </pic:pic>
              </a:graphicData>
            </a:graphic>
          </wp:inline>
        </w:drawing>
      </w:r>
      <w:r>
        <w:rPr>
          <w:rFonts w:hint="eastAsia"/>
        </w:rPr>
        <w:t>上，查看天线信息。</w:t>
      </w:r>
    </w:p>
    <w:p w14:paraId="3C695333" w14:textId="067D5036" w:rsidR="0028510E" w:rsidRDefault="00024982">
      <w:pPr>
        <w:pStyle w:val="DG4ALT4"/>
      </w:pPr>
      <w:r>
        <w:rPr>
          <w:rFonts w:hint="eastAsia"/>
        </w:rPr>
        <w:t>更多用法</w:t>
      </w:r>
    </w:p>
    <w:p w14:paraId="5FAC4B56" w14:textId="6AAA8129" w:rsidR="00751E3F" w:rsidRDefault="00701B76" w:rsidP="00751E3F">
      <w:pPr>
        <w:pStyle w:val="DGALTW"/>
        <w:ind w:firstLine="482"/>
        <w:rPr>
          <w:b/>
        </w:rPr>
      </w:pPr>
      <w:r>
        <w:rPr>
          <w:rFonts w:hint="eastAsia"/>
          <w:b/>
        </w:rPr>
        <w:t>频谱模板：</w:t>
      </w:r>
    </w:p>
    <w:p w14:paraId="70D5997B" w14:textId="39DD627D" w:rsidR="003C0BEA" w:rsidRDefault="00275DEA" w:rsidP="00907690">
      <w:pPr>
        <w:pStyle w:val="DGALTW"/>
        <w:ind w:firstLine="480"/>
      </w:pPr>
      <w:r>
        <w:rPr>
          <w:rFonts w:hint="eastAsia"/>
        </w:rPr>
        <w:t>保存、管理、启用单频频谱的模板，通过比对实时频谱和模板，发现电平</w:t>
      </w:r>
      <w:r w:rsidR="003C0BEA">
        <w:rPr>
          <w:rFonts w:hint="eastAsia"/>
        </w:rPr>
        <w:t>、功率、带宽、偏移等异常情况，并告警提示。</w:t>
      </w:r>
    </w:p>
    <w:p w14:paraId="7D182D39" w14:textId="513FD3A3" w:rsidR="00907690" w:rsidRDefault="00907690" w:rsidP="00907690">
      <w:pPr>
        <w:pStyle w:val="DGALTW"/>
        <w:ind w:firstLine="480"/>
      </w:pPr>
      <w:r>
        <w:rPr>
          <w:noProof/>
        </w:rPr>
        <w:drawing>
          <wp:inline distT="0" distB="0" distL="0" distR="0" wp14:anchorId="18A6FF4A" wp14:editId="599C8303">
            <wp:extent cx="1990476" cy="295238"/>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990476" cy="295238"/>
                    </a:xfrm>
                    <a:prstGeom prst="rect">
                      <a:avLst/>
                    </a:prstGeom>
                  </pic:spPr>
                </pic:pic>
              </a:graphicData>
            </a:graphic>
          </wp:inline>
        </w:drawing>
      </w:r>
    </w:p>
    <w:p w14:paraId="138542ED" w14:textId="4E499017" w:rsidR="003C0BEA" w:rsidRDefault="003C0BEA" w:rsidP="005739B0">
      <w:pPr>
        <w:pStyle w:val="DGALTW"/>
        <w:numPr>
          <w:ilvl w:val="0"/>
          <w:numId w:val="44"/>
        </w:numPr>
        <w:ind w:firstLineChars="0"/>
      </w:pPr>
      <w:r>
        <w:rPr>
          <w:rFonts w:hint="eastAsia"/>
        </w:rPr>
        <w:t>保存模板：点击</w:t>
      </w:r>
      <w:r w:rsidR="00907690">
        <w:rPr>
          <w:rFonts w:hint="eastAsia"/>
        </w:rPr>
        <w:t>界面右上角【保存模板】，输入模板名称后，点击【确定】；</w:t>
      </w:r>
    </w:p>
    <w:p w14:paraId="107EE78A" w14:textId="41D022A2" w:rsidR="00907690" w:rsidRDefault="00907690" w:rsidP="005739B0">
      <w:pPr>
        <w:pStyle w:val="DGALTW"/>
        <w:numPr>
          <w:ilvl w:val="0"/>
          <w:numId w:val="44"/>
        </w:numPr>
        <w:ind w:firstLineChars="0"/>
      </w:pPr>
      <w:r>
        <w:rPr>
          <w:rFonts w:hint="eastAsia"/>
        </w:rPr>
        <w:lastRenderedPageBreak/>
        <w:t>管理模板：点击界面右上角【管理模板】打开管理界面</w:t>
      </w:r>
    </w:p>
    <w:p w14:paraId="68CD8661" w14:textId="14DB6FFC" w:rsidR="00907690" w:rsidRDefault="00907690" w:rsidP="00907690">
      <w:pPr>
        <w:pStyle w:val="DGALTW"/>
        <w:ind w:left="480" w:firstLineChars="0" w:firstLine="0"/>
      </w:pPr>
      <w:r>
        <w:rPr>
          <w:noProof/>
        </w:rPr>
        <w:drawing>
          <wp:inline distT="0" distB="0" distL="0" distR="0" wp14:anchorId="27C2DD65" wp14:editId="6F2F4B4F">
            <wp:extent cx="5759450" cy="2585085"/>
            <wp:effectExtent l="0" t="0" r="0" b="571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59450" cy="2585085"/>
                    </a:xfrm>
                    <a:prstGeom prst="rect">
                      <a:avLst/>
                    </a:prstGeom>
                  </pic:spPr>
                </pic:pic>
              </a:graphicData>
            </a:graphic>
          </wp:inline>
        </w:drawing>
      </w:r>
    </w:p>
    <w:p w14:paraId="4163E273" w14:textId="13F4F4A9" w:rsidR="00907690" w:rsidRDefault="00907690" w:rsidP="00907690">
      <w:pPr>
        <w:pStyle w:val="a9"/>
        <w:widowControl w:val="0"/>
        <w:numPr>
          <w:ilvl w:val="0"/>
          <w:numId w:val="24"/>
        </w:numPr>
        <w:spacing w:line="400" w:lineRule="exact"/>
        <w:ind w:firstLine="420"/>
      </w:pPr>
      <w:r>
        <w:rPr>
          <w:rFonts w:hint="eastAsia"/>
        </w:rPr>
        <w:t>管理模板</w:t>
      </w:r>
    </w:p>
    <w:p w14:paraId="559A13A0" w14:textId="7A9FC05B" w:rsidR="00907690" w:rsidRDefault="00907690" w:rsidP="005739B0">
      <w:pPr>
        <w:pStyle w:val="DGALTW"/>
        <w:numPr>
          <w:ilvl w:val="1"/>
          <w:numId w:val="44"/>
        </w:numPr>
        <w:ind w:firstLineChars="0"/>
      </w:pPr>
      <w:r>
        <w:rPr>
          <w:rFonts w:hint="eastAsia"/>
        </w:rPr>
        <w:t>告警设置：在左侧设置告警的触发条件，勾选后生效，每项设置均有详细说明；</w:t>
      </w:r>
    </w:p>
    <w:p w14:paraId="5DA35E8A" w14:textId="18825BC6" w:rsidR="00E05405" w:rsidRDefault="00E05405" w:rsidP="005739B0">
      <w:pPr>
        <w:pStyle w:val="DGALTW"/>
        <w:numPr>
          <w:ilvl w:val="1"/>
          <w:numId w:val="44"/>
        </w:numPr>
        <w:ind w:firstLineChars="0"/>
      </w:pPr>
      <w:r>
        <w:rPr>
          <w:rFonts w:hint="eastAsia"/>
        </w:rPr>
        <w:t>删除：勾选告警模板后，点击右上角【删除】来删除模板；</w:t>
      </w:r>
    </w:p>
    <w:p w14:paraId="5C0773B9" w14:textId="2217D3E1" w:rsidR="00E05405" w:rsidRDefault="00E05405" w:rsidP="005739B0">
      <w:pPr>
        <w:pStyle w:val="DGALTW"/>
        <w:numPr>
          <w:ilvl w:val="1"/>
          <w:numId w:val="44"/>
        </w:numPr>
        <w:ind w:firstLineChars="0"/>
      </w:pPr>
      <w:r>
        <w:rPr>
          <w:rFonts w:hint="eastAsia"/>
        </w:rPr>
        <w:t>设为模板：勾选告警模板后，点击右上角【设为模板】来使模板生效；</w:t>
      </w:r>
    </w:p>
    <w:p w14:paraId="07281B5C" w14:textId="65DAA9AD" w:rsidR="00E05405" w:rsidRDefault="00E05405" w:rsidP="005739B0">
      <w:pPr>
        <w:pStyle w:val="DGALTW"/>
        <w:numPr>
          <w:ilvl w:val="1"/>
          <w:numId w:val="44"/>
        </w:numPr>
        <w:ind w:firstLineChars="0"/>
      </w:pPr>
      <w:r>
        <w:rPr>
          <w:rFonts w:hint="eastAsia"/>
        </w:rPr>
        <w:t>取消模板：点击右上角【取消模板】，让模板失效；</w:t>
      </w:r>
    </w:p>
    <w:p w14:paraId="10AC4F0E" w14:textId="3700B32C" w:rsidR="004B57E2" w:rsidRDefault="004B57E2" w:rsidP="005739B0">
      <w:pPr>
        <w:pStyle w:val="DGALTW"/>
        <w:numPr>
          <w:ilvl w:val="0"/>
          <w:numId w:val="44"/>
        </w:numPr>
        <w:ind w:firstLineChars="0"/>
      </w:pPr>
      <w:r>
        <w:rPr>
          <w:rFonts w:hint="eastAsia"/>
        </w:rPr>
        <w:t>实时告警：设置好模板后，执行任务过程中在界面中上位置用文字实时告警；</w:t>
      </w:r>
    </w:p>
    <w:p w14:paraId="4834B3E9" w14:textId="74C123CE" w:rsidR="004B57E2" w:rsidRPr="00360709" w:rsidRDefault="004B57E2" w:rsidP="005739B0">
      <w:pPr>
        <w:pStyle w:val="DGALTW"/>
        <w:numPr>
          <w:ilvl w:val="0"/>
          <w:numId w:val="44"/>
        </w:numPr>
        <w:ind w:firstLineChars="0"/>
      </w:pPr>
      <w:r>
        <w:rPr>
          <w:rFonts w:hint="eastAsia"/>
        </w:rPr>
        <w:t>告警详情：点击右上角【告警详情】，可以查看历史告警信息。</w:t>
      </w:r>
    </w:p>
    <w:p w14:paraId="3055A16C" w14:textId="17806063" w:rsidR="00095D2D" w:rsidRPr="002A3786" w:rsidRDefault="00D0412A" w:rsidP="00A61FC3">
      <w:pPr>
        <w:pStyle w:val="DG3ALT3"/>
      </w:pPr>
      <w:r>
        <w:rPr>
          <w:rFonts w:hint="eastAsia"/>
        </w:rPr>
        <w:t>信号分析</w:t>
      </w:r>
    </w:p>
    <w:p w14:paraId="4262822F" w14:textId="32FE8098" w:rsidR="00A61FC3" w:rsidRDefault="00A61FC3" w:rsidP="00A61FC3">
      <w:pPr>
        <w:pStyle w:val="DG4ALT4"/>
      </w:pPr>
      <w:r>
        <w:rPr>
          <w:rFonts w:hint="eastAsia"/>
        </w:rPr>
        <w:t>基本用法</w:t>
      </w:r>
    </w:p>
    <w:p w14:paraId="2EBA93D0" w14:textId="77777777" w:rsidR="00A61FC3" w:rsidRPr="002A3786" w:rsidRDefault="00A61FC3" w:rsidP="00A61FC3">
      <w:pPr>
        <w:pStyle w:val="DGALTW"/>
        <w:ind w:firstLine="482"/>
        <w:rPr>
          <w:b/>
        </w:rPr>
      </w:pPr>
      <w:r w:rsidRPr="002A3786">
        <w:rPr>
          <w:rFonts w:hint="eastAsia"/>
          <w:b/>
        </w:rPr>
        <w:t>启动测量：</w:t>
      </w:r>
    </w:p>
    <w:p w14:paraId="46C56176" w14:textId="77777777" w:rsidR="00A61FC3" w:rsidRDefault="00A61FC3" w:rsidP="00A61FC3">
      <w:pPr>
        <w:pStyle w:val="DGALTW"/>
        <w:numPr>
          <w:ilvl w:val="0"/>
          <w:numId w:val="56"/>
        </w:numPr>
        <w:ind w:firstLineChars="0"/>
      </w:pPr>
      <w:r>
        <w:rPr>
          <w:rFonts w:hint="eastAsia"/>
        </w:rPr>
        <w:t>功能入口：右键设备名，在弹出菜单中点击【信号分析】；</w:t>
      </w:r>
    </w:p>
    <w:p w14:paraId="1D38CFF9" w14:textId="77777777" w:rsidR="00A61FC3" w:rsidRDefault="00A61FC3" w:rsidP="00A61FC3">
      <w:pPr>
        <w:pStyle w:val="DGALTW"/>
        <w:ind w:left="480" w:firstLineChars="0" w:firstLine="0"/>
      </w:pPr>
      <w:r>
        <w:rPr>
          <w:noProof/>
        </w:rPr>
        <w:lastRenderedPageBreak/>
        <w:drawing>
          <wp:inline distT="0" distB="0" distL="0" distR="0" wp14:anchorId="6750BCC1" wp14:editId="1F661FAB">
            <wp:extent cx="5759450" cy="2747010"/>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59450" cy="2747010"/>
                    </a:xfrm>
                    <a:prstGeom prst="rect">
                      <a:avLst/>
                    </a:prstGeom>
                  </pic:spPr>
                </pic:pic>
              </a:graphicData>
            </a:graphic>
          </wp:inline>
        </w:drawing>
      </w:r>
    </w:p>
    <w:p w14:paraId="278F50B6" w14:textId="77777777" w:rsidR="00A61FC3" w:rsidRDefault="00A61FC3" w:rsidP="00A61FC3">
      <w:pPr>
        <w:pStyle w:val="a9"/>
        <w:widowControl w:val="0"/>
        <w:numPr>
          <w:ilvl w:val="0"/>
          <w:numId w:val="24"/>
        </w:numPr>
        <w:spacing w:line="400" w:lineRule="exact"/>
        <w:ind w:firstLine="420"/>
      </w:pPr>
      <w:r>
        <w:rPr>
          <w:rFonts w:hint="eastAsia"/>
        </w:rPr>
        <w:t>信号分析入口</w:t>
      </w:r>
    </w:p>
    <w:p w14:paraId="40181402" w14:textId="77777777" w:rsidR="00A61FC3" w:rsidRDefault="00A61FC3" w:rsidP="00A61FC3">
      <w:pPr>
        <w:pStyle w:val="DGALTW"/>
        <w:numPr>
          <w:ilvl w:val="0"/>
          <w:numId w:val="56"/>
        </w:numPr>
        <w:ind w:firstLineChars="0"/>
      </w:pPr>
      <w:r>
        <w:rPr>
          <w:rFonts w:hint="eastAsia"/>
        </w:rPr>
        <w:t>参数配置：在右侧参数表中设置频率、带宽、衰减等参数；</w:t>
      </w:r>
    </w:p>
    <w:p w14:paraId="76C46BE9" w14:textId="77777777" w:rsidR="00A61FC3" w:rsidRDefault="00A61FC3" w:rsidP="00A61FC3">
      <w:pPr>
        <w:pStyle w:val="DGALTW"/>
        <w:numPr>
          <w:ilvl w:val="0"/>
          <w:numId w:val="56"/>
        </w:numPr>
        <w:ind w:firstLineChars="0"/>
      </w:pPr>
      <w:r>
        <w:rPr>
          <w:rFonts w:hint="eastAsia"/>
        </w:rPr>
        <w:t>启动：点击【开始】按钮开启测量；</w:t>
      </w:r>
    </w:p>
    <w:p w14:paraId="686CCC05" w14:textId="77777777" w:rsidR="00A61FC3" w:rsidRDefault="00A61FC3" w:rsidP="00A61FC3">
      <w:pPr>
        <w:pStyle w:val="DGALTW"/>
        <w:ind w:left="480" w:firstLineChars="0" w:firstLine="0"/>
      </w:pPr>
      <w:r>
        <w:rPr>
          <w:noProof/>
        </w:rPr>
        <w:drawing>
          <wp:inline distT="0" distB="0" distL="0" distR="0" wp14:anchorId="2BD9A31D" wp14:editId="575347A8">
            <wp:extent cx="5759450" cy="2735580"/>
            <wp:effectExtent l="0" t="0" r="0" b="762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59450" cy="2735580"/>
                    </a:xfrm>
                    <a:prstGeom prst="rect">
                      <a:avLst/>
                    </a:prstGeom>
                  </pic:spPr>
                </pic:pic>
              </a:graphicData>
            </a:graphic>
          </wp:inline>
        </w:drawing>
      </w:r>
    </w:p>
    <w:p w14:paraId="30DBB7C1" w14:textId="77777777" w:rsidR="00A61FC3" w:rsidRDefault="00A61FC3" w:rsidP="00A61FC3">
      <w:pPr>
        <w:pStyle w:val="a9"/>
        <w:widowControl w:val="0"/>
        <w:numPr>
          <w:ilvl w:val="0"/>
          <w:numId w:val="24"/>
        </w:numPr>
        <w:spacing w:line="400" w:lineRule="exact"/>
        <w:ind w:firstLine="420"/>
      </w:pPr>
      <w:r>
        <w:rPr>
          <w:rFonts w:hint="eastAsia"/>
        </w:rPr>
        <w:t>信号分析</w:t>
      </w:r>
    </w:p>
    <w:p w14:paraId="78253C14" w14:textId="77777777" w:rsidR="00A61FC3" w:rsidRDefault="00A61FC3" w:rsidP="00A61FC3">
      <w:pPr>
        <w:pStyle w:val="DGALTW"/>
        <w:numPr>
          <w:ilvl w:val="0"/>
          <w:numId w:val="56"/>
        </w:numPr>
        <w:ind w:firstLineChars="0"/>
      </w:pPr>
      <w:r>
        <w:rPr>
          <w:rFonts w:hint="eastAsia"/>
        </w:rPr>
        <w:t>频谱图：绘制该频率的实时频谱图；</w:t>
      </w:r>
    </w:p>
    <w:p w14:paraId="477ECAB8" w14:textId="77777777" w:rsidR="00A61FC3" w:rsidRDefault="00A61FC3" w:rsidP="00A61FC3">
      <w:pPr>
        <w:pStyle w:val="DGALTW"/>
        <w:numPr>
          <w:ilvl w:val="0"/>
          <w:numId w:val="56"/>
        </w:numPr>
        <w:ind w:firstLineChars="0"/>
      </w:pPr>
      <w:r>
        <w:rPr>
          <w:rFonts w:hint="eastAsia"/>
        </w:rPr>
        <w:t>信号分析结果：频谱图下方用列表展示信号的识别结果，包括：传输系统、调制方式等等；</w:t>
      </w:r>
    </w:p>
    <w:p w14:paraId="6633CDA2" w14:textId="77777777" w:rsidR="00A61FC3" w:rsidRDefault="00A61FC3" w:rsidP="00A61FC3">
      <w:pPr>
        <w:pStyle w:val="DGALTW"/>
        <w:numPr>
          <w:ilvl w:val="1"/>
          <w:numId w:val="56"/>
        </w:numPr>
        <w:ind w:firstLineChars="0"/>
      </w:pPr>
      <w:r>
        <w:rPr>
          <w:rFonts w:hint="eastAsia"/>
        </w:rPr>
        <w:t>实时值：瞬时分析结果；</w:t>
      </w:r>
    </w:p>
    <w:p w14:paraId="6C64A30E" w14:textId="77777777" w:rsidR="00A61FC3" w:rsidRDefault="00A61FC3" w:rsidP="00A61FC3">
      <w:pPr>
        <w:pStyle w:val="DGALTW"/>
        <w:numPr>
          <w:ilvl w:val="1"/>
          <w:numId w:val="56"/>
        </w:numPr>
        <w:ind w:firstLineChars="0"/>
      </w:pPr>
      <w:r>
        <w:rPr>
          <w:rFonts w:hint="eastAsia"/>
        </w:rPr>
        <w:t>最高概率：识别结果的最优值。</w:t>
      </w:r>
    </w:p>
    <w:p w14:paraId="6BD03CCE" w14:textId="0396A771" w:rsidR="00A61FC3" w:rsidRDefault="00A61FC3" w:rsidP="00A61FC3">
      <w:pPr>
        <w:pStyle w:val="DGALTW"/>
        <w:numPr>
          <w:ilvl w:val="0"/>
          <w:numId w:val="56"/>
        </w:numPr>
        <w:ind w:firstLineChars="0"/>
      </w:pPr>
      <w:r>
        <w:rPr>
          <w:rFonts w:hint="eastAsia"/>
        </w:rPr>
        <w:t>组合图表：在频谱图右侧展示多种</w:t>
      </w:r>
      <w:r w:rsidR="003937C9">
        <w:rPr>
          <w:rFonts w:hint="eastAsia"/>
        </w:rPr>
        <w:t>分析图表</w:t>
      </w:r>
      <w:r>
        <w:rPr>
          <w:rFonts w:hint="eastAsia"/>
        </w:rPr>
        <w:t>，单击图表名称切换展示</w:t>
      </w:r>
      <w:r w:rsidR="00073ABE">
        <w:rPr>
          <w:rFonts w:hint="eastAsia"/>
        </w:rPr>
        <w:t>。</w:t>
      </w:r>
    </w:p>
    <w:p w14:paraId="2EB99A41" w14:textId="77777777" w:rsidR="00A61FC3" w:rsidRDefault="00A61FC3" w:rsidP="00A61FC3">
      <w:pPr>
        <w:ind w:firstLine="482"/>
        <w:rPr>
          <w:rFonts w:ascii="Times New Roman" w:hAnsi="Times New Roman"/>
          <w:b/>
          <w:sz w:val="24"/>
          <w:szCs w:val="32"/>
        </w:rPr>
      </w:pPr>
      <w:r w:rsidRPr="00751E3F">
        <w:rPr>
          <w:rFonts w:ascii="Times New Roman" w:hAnsi="Times New Roman" w:hint="eastAsia"/>
          <w:b/>
          <w:sz w:val="24"/>
          <w:szCs w:val="32"/>
        </w:rPr>
        <w:lastRenderedPageBreak/>
        <w:t>实用工具：</w:t>
      </w:r>
    </w:p>
    <w:p w14:paraId="215F8D5A" w14:textId="77777777" w:rsidR="00A61FC3" w:rsidRDefault="00A61FC3" w:rsidP="00A61FC3">
      <w:pPr>
        <w:pStyle w:val="DGALTW"/>
        <w:ind w:firstLine="480"/>
      </w:pPr>
      <w:r>
        <w:rPr>
          <w:rFonts w:hint="eastAsia"/>
        </w:rPr>
        <w:t>开始按钮右侧提供了多个实用工具的按钮</w:t>
      </w:r>
    </w:p>
    <w:p w14:paraId="69BE7216" w14:textId="77777777" w:rsidR="00A61FC3" w:rsidRPr="00751E3F" w:rsidRDefault="00A61FC3" w:rsidP="00A61FC3">
      <w:pPr>
        <w:pStyle w:val="DGALTW"/>
        <w:ind w:firstLine="480"/>
      </w:pPr>
      <w:r>
        <w:rPr>
          <w:noProof/>
        </w:rPr>
        <w:drawing>
          <wp:inline distT="0" distB="0" distL="0" distR="0" wp14:anchorId="30F0D3BF" wp14:editId="21F80674">
            <wp:extent cx="1761905" cy="323810"/>
            <wp:effectExtent l="0" t="0" r="0" b="635"/>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761905" cy="323810"/>
                    </a:xfrm>
                    <a:prstGeom prst="rect">
                      <a:avLst/>
                    </a:prstGeom>
                  </pic:spPr>
                </pic:pic>
              </a:graphicData>
            </a:graphic>
          </wp:inline>
        </w:drawing>
      </w:r>
    </w:p>
    <w:p w14:paraId="4A2B9F44" w14:textId="77777777" w:rsidR="00A61FC3" w:rsidRDefault="00A61FC3" w:rsidP="00A61FC3">
      <w:pPr>
        <w:pStyle w:val="DGALTW"/>
        <w:numPr>
          <w:ilvl w:val="0"/>
          <w:numId w:val="57"/>
        </w:numPr>
        <w:ind w:firstLineChars="0"/>
      </w:pPr>
      <w:r>
        <w:rPr>
          <w:rFonts w:hint="eastAsia"/>
        </w:rPr>
        <w:t>记录数据：点击</w:t>
      </w:r>
      <w:r>
        <w:rPr>
          <w:noProof/>
        </w:rPr>
        <w:drawing>
          <wp:inline distT="0" distB="0" distL="0" distR="0" wp14:anchorId="431C4F3B" wp14:editId="30186207">
            <wp:extent cx="409524" cy="295238"/>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9524" cy="295238"/>
                    </a:xfrm>
                    <a:prstGeom prst="rect">
                      <a:avLst/>
                    </a:prstGeom>
                  </pic:spPr>
                </pic:pic>
              </a:graphicData>
            </a:graphic>
          </wp:inline>
        </w:drawing>
      </w:r>
      <w:r>
        <w:rPr>
          <w:rFonts w:hint="eastAsia"/>
        </w:rPr>
        <w:t>变为</w:t>
      </w:r>
      <w:r>
        <w:rPr>
          <w:noProof/>
        </w:rPr>
        <w:drawing>
          <wp:inline distT="0" distB="0" distL="0" distR="0" wp14:anchorId="327566FC" wp14:editId="5CFC8D1D">
            <wp:extent cx="371429" cy="285714"/>
            <wp:effectExtent l="0" t="0" r="0" b="63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1429" cy="285714"/>
                    </a:xfrm>
                    <a:prstGeom prst="rect">
                      <a:avLst/>
                    </a:prstGeom>
                  </pic:spPr>
                </pic:pic>
              </a:graphicData>
            </a:graphic>
          </wp:inline>
        </w:drawing>
      </w:r>
      <w:r>
        <w:rPr>
          <w:rFonts w:hint="eastAsia"/>
        </w:rPr>
        <w:t>后即可开始记录监测数据，快捷键</w:t>
      </w:r>
      <w:proofErr w:type="spellStart"/>
      <w:r>
        <w:rPr>
          <w:rFonts w:hint="eastAsia"/>
        </w:rPr>
        <w:t>Ctrl</w:t>
      </w:r>
      <w:r>
        <w:t>+S</w:t>
      </w:r>
      <w:proofErr w:type="spellEnd"/>
      <w:r>
        <w:t>;</w:t>
      </w:r>
    </w:p>
    <w:p w14:paraId="0689D56A" w14:textId="77777777" w:rsidR="00A61FC3" w:rsidRDefault="00A61FC3" w:rsidP="00A61FC3">
      <w:pPr>
        <w:pStyle w:val="DGALTW"/>
        <w:numPr>
          <w:ilvl w:val="0"/>
          <w:numId w:val="57"/>
        </w:numPr>
        <w:ind w:firstLineChars="0"/>
      </w:pPr>
      <w:r>
        <w:rPr>
          <w:rFonts w:hint="eastAsia"/>
        </w:rPr>
        <w:t>记录图片：点击</w:t>
      </w:r>
      <w:r>
        <w:rPr>
          <w:noProof/>
        </w:rPr>
        <w:drawing>
          <wp:inline distT="0" distB="0" distL="0" distR="0" wp14:anchorId="5FBE7AE2" wp14:editId="297D18C7">
            <wp:extent cx="342857" cy="266667"/>
            <wp:effectExtent l="0" t="0" r="635" b="63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2857" cy="266667"/>
                    </a:xfrm>
                    <a:prstGeom prst="rect">
                      <a:avLst/>
                    </a:prstGeom>
                  </pic:spPr>
                </pic:pic>
              </a:graphicData>
            </a:graphic>
          </wp:inline>
        </w:drawing>
      </w:r>
      <w:r>
        <w:rPr>
          <w:rFonts w:hint="eastAsia"/>
        </w:rPr>
        <w:t>截取当前监测界面快照，快捷键</w:t>
      </w:r>
      <w:proofErr w:type="spellStart"/>
      <w:r>
        <w:rPr>
          <w:rFonts w:hint="eastAsia"/>
        </w:rPr>
        <w:t>Ctrl</w:t>
      </w:r>
      <w:r>
        <w:t>+D</w:t>
      </w:r>
      <w:proofErr w:type="spellEnd"/>
      <w:r>
        <w:rPr>
          <w:rFonts w:hint="eastAsia"/>
        </w:rPr>
        <w:t>；</w:t>
      </w:r>
    </w:p>
    <w:p w14:paraId="70CCF196" w14:textId="77777777" w:rsidR="00A61FC3" w:rsidRDefault="00A61FC3" w:rsidP="00A61FC3">
      <w:pPr>
        <w:pStyle w:val="DGALTW"/>
        <w:numPr>
          <w:ilvl w:val="0"/>
          <w:numId w:val="57"/>
        </w:numPr>
        <w:ind w:firstLineChars="0"/>
      </w:pPr>
      <w:r>
        <w:rPr>
          <w:rFonts w:hint="eastAsia"/>
        </w:rPr>
        <w:t>导出报表：点击</w:t>
      </w:r>
      <w:r>
        <w:rPr>
          <w:noProof/>
        </w:rPr>
        <w:drawing>
          <wp:inline distT="0" distB="0" distL="0" distR="0" wp14:anchorId="3F2C5A9E" wp14:editId="239D2E73">
            <wp:extent cx="352381" cy="257143"/>
            <wp:effectExtent l="0" t="0" r="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2381" cy="257143"/>
                    </a:xfrm>
                    <a:prstGeom prst="rect">
                      <a:avLst/>
                    </a:prstGeom>
                  </pic:spPr>
                </pic:pic>
              </a:graphicData>
            </a:graphic>
          </wp:inline>
        </w:drawing>
      </w:r>
      <w:r>
        <w:rPr>
          <w:rFonts w:hint="eastAsia"/>
        </w:rPr>
        <w:t>导出监测结果</w:t>
      </w:r>
      <w:r>
        <w:rPr>
          <w:rFonts w:hint="eastAsia"/>
        </w:rPr>
        <w:t>excel</w:t>
      </w:r>
      <w:r>
        <w:rPr>
          <w:rFonts w:hint="eastAsia"/>
        </w:rPr>
        <w:t>报表，快捷键</w:t>
      </w:r>
      <w:proofErr w:type="spellStart"/>
      <w:r>
        <w:rPr>
          <w:rFonts w:hint="eastAsia"/>
        </w:rPr>
        <w:t>Ctr</w:t>
      </w:r>
      <w:r>
        <w:t>l+E</w:t>
      </w:r>
      <w:proofErr w:type="spellEnd"/>
      <w:r>
        <w:t>;</w:t>
      </w:r>
    </w:p>
    <w:p w14:paraId="015CFC89" w14:textId="487539D6" w:rsidR="00A61FC3" w:rsidRDefault="00A61FC3" w:rsidP="00A61FC3">
      <w:pPr>
        <w:pStyle w:val="DGALTW"/>
        <w:numPr>
          <w:ilvl w:val="0"/>
          <w:numId w:val="57"/>
        </w:numPr>
        <w:ind w:firstLineChars="0"/>
      </w:pPr>
      <w:r>
        <w:rPr>
          <w:rFonts w:hint="eastAsia"/>
        </w:rPr>
        <w:t>天线信息：鼠标放到</w:t>
      </w:r>
      <w:r>
        <w:rPr>
          <w:noProof/>
        </w:rPr>
        <w:drawing>
          <wp:inline distT="0" distB="0" distL="0" distR="0" wp14:anchorId="600BBD74" wp14:editId="3D6FF683">
            <wp:extent cx="428571" cy="27619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28571" cy="276190"/>
                    </a:xfrm>
                    <a:prstGeom prst="rect">
                      <a:avLst/>
                    </a:prstGeom>
                  </pic:spPr>
                </pic:pic>
              </a:graphicData>
            </a:graphic>
          </wp:inline>
        </w:drawing>
      </w:r>
      <w:r>
        <w:rPr>
          <w:rFonts w:hint="eastAsia"/>
        </w:rPr>
        <w:t>上，查看天线信息。</w:t>
      </w:r>
    </w:p>
    <w:p w14:paraId="5438A66D" w14:textId="77777777" w:rsidR="00BF265D" w:rsidRPr="000C06FC" w:rsidRDefault="00BF265D" w:rsidP="00BF265D">
      <w:pPr>
        <w:pStyle w:val="DGALTW"/>
        <w:ind w:left="480" w:firstLineChars="0" w:firstLine="0"/>
      </w:pPr>
    </w:p>
    <w:p w14:paraId="68981DC2" w14:textId="311252B0" w:rsidR="00A61FC3" w:rsidRPr="00F77996" w:rsidRDefault="00EC73C0" w:rsidP="00A61FC3">
      <w:pPr>
        <w:pStyle w:val="DGALTW"/>
        <w:ind w:firstLine="482"/>
        <w:rPr>
          <w:b/>
        </w:rPr>
      </w:pPr>
      <w:r>
        <w:rPr>
          <w:rFonts w:hint="eastAsia"/>
          <w:b/>
        </w:rPr>
        <w:t>分析图表</w:t>
      </w:r>
      <w:r w:rsidR="00A90C9E">
        <w:rPr>
          <w:rFonts w:hint="eastAsia"/>
          <w:b/>
        </w:rPr>
        <w:t>设置</w:t>
      </w:r>
      <w:r w:rsidR="00BF265D" w:rsidRPr="00F77996">
        <w:rPr>
          <w:rFonts w:hint="eastAsia"/>
          <w:b/>
        </w:rPr>
        <w:t>：</w:t>
      </w:r>
    </w:p>
    <w:p w14:paraId="10E0ACE3" w14:textId="0B5A081C" w:rsidR="00A90C9E" w:rsidRDefault="00A90C9E" w:rsidP="00F77996">
      <w:pPr>
        <w:pStyle w:val="DGALTW"/>
        <w:numPr>
          <w:ilvl w:val="0"/>
          <w:numId w:val="58"/>
        </w:numPr>
        <w:ind w:firstLineChars="0"/>
      </w:pPr>
      <w:r>
        <w:rPr>
          <w:rFonts w:hint="eastAsia"/>
        </w:rPr>
        <w:t>精细化：</w:t>
      </w:r>
      <w:r w:rsidRPr="00A90C9E">
        <w:rPr>
          <w:rFonts w:hint="eastAsia"/>
        </w:rPr>
        <w:t>显示</w:t>
      </w:r>
      <w:r w:rsidRPr="00A90C9E">
        <w:rPr>
          <w:rFonts w:hint="eastAsia"/>
        </w:rPr>
        <w:t>/</w:t>
      </w:r>
      <w:r w:rsidRPr="00A90C9E">
        <w:rPr>
          <w:rFonts w:hint="eastAsia"/>
        </w:rPr>
        <w:t>隐藏更多的分析图表</w:t>
      </w:r>
      <w:r>
        <w:rPr>
          <w:rFonts w:hint="eastAsia"/>
        </w:rPr>
        <w:t>；</w:t>
      </w:r>
    </w:p>
    <w:p w14:paraId="162F7B95" w14:textId="547468AE" w:rsidR="00F77996" w:rsidRDefault="00F77996" w:rsidP="00A90C9E">
      <w:pPr>
        <w:pStyle w:val="DGALTW"/>
        <w:numPr>
          <w:ilvl w:val="1"/>
          <w:numId w:val="58"/>
        </w:numPr>
        <w:ind w:firstLineChars="0"/>
      </w:pPr>
      <w:r>
        <w:rPr>
          <w:rFonts w:hint="eastAsia"/>
        </w:rPr>
        <w:t>通过勾选右上角【精细化】来显示隐藏的图表</w:t>
      </w:r>
    </w:p>
    <w:p w14:paraId="4FEFD3EC" w14:textId="66A09BC6" w:rsidR="00F77996" w:rsidRDefault="00F77996" w:rsidP="00F77996">
      <w:pPr>
        <w:pStyle w:val="DGALTW"/>
        <w:ind w:left="480" w:firstLineChars="0" w:firstLine="0"/>
      </w:pPr>
      <w:r>
        <w:rPr>
          <w:noProof/>
        </w:rPr>
        <w:drawing>
          <wp:inline distT="0" distB="0" distL="0" distR="0" wp14:anchorId="49332BDB" wp14:editId="2466FC00">
            <wp:extent cx="5759450" cy="3187065"/>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59450" cy="3187065"/>
                    </a:xfrm>
                    <a:prstGeom prst="rect">
                      <a:avLst/>
                    </a:prstGeom>
                  </pic:spPr>
                </pic:pic>
              </a:graphicData>
            </a:graphic>
          </wp:inline>
        </w:drawing>
      </w:r>
    </w:p>
    <w:p w14:paraId="3EDBDD62" w14:textId="17F5CD93" w:rsidR="00EC73C0" w:rsidRDefault="0031345B" w:rsidP="00EC73C0">
      <w:pPr>
        <w:pStyle w:val="a9"/>
        <w:widowControl w:val="0"/>
        <w:numPr>
          <w:ilvl w:val="0"/>
          <w:numId w:val="24"/>
        </w:numPr>
        <w:spacing w:line="400" w:lineRule="exact"/>
        <w:ind w:firstLine="420"/>
      </w:pPr>
      <w:r>
        <w:rPr>
          <w:rFonts w:hint="eastAsia"/>
        </w:rPr>
        <w:t>精细化图表</w:t>
      </w:r>
    </w:p>
    <w:p w14:paraId="4BDC4B1B" w14:textId="4F1546FD" w:rsidR="00A90C9E" w:rsidRDefault="00A90C9E" w:rsidP="00A90C9E">
      <w:pPr>
        <w:pStyle w:val="DGALTW"/>
        <w:numPr>
          <w:ilvl w:val="0"/>
          <w:numId w:val="58"/>
        </w:numPr>
        <w:ind w:firstLineChars="0"/>
      </w:pPr>
      <w:r>
        <w:rPr>
          <w:rFonts w:hint="eastAsia"/>
        </w:rPr>
        <w:t>切换组合：</w:t>
      </w:r>
      <w:r w:rsidR="00630135">
        <w:rPr>
          <w:rFonts w:hint="eastAsia"/>
        </w:rPr>
        <w:t>自定义分析图表组合；</w:t>
      </w:r>
    </w:p>
    <w:p w14:paraId="7E513D82" w14:textId="36973E5E" w:rsidR="00630135" w:rsidRDefault="00630135" w:rsidP="00630135">
      <w:pPr>
        <w:pStyle w:val="DGALTW"/>
        <w:numPr>
          <w:ilvl w:val="1"/>
          <w:numId w:val="58"/>
        </w:numPr>
        <w:ind w:firstLineChars="0"/>
      </w:pPr>
      <w:r>
        <w:rPr>
          <w:rFonts w:hint="eastAsia"/>
        </w:rPr>
        <w:t>点击【切换组合】，在弹出的多选框中勾选想要的图表，点击【确定】即可。</w:t>
      </w:r>
    </w:p>
    <w:p w14:paraId="63405DDC" w14:textId="086CC2CE" w:rsidR="00630135" w:rsidRDefault="00630135" w:rsidP="00630135">
      <w:pPr>
        <w:pStyle w:val="DGALTW"/>
        <w:ind w:left="220" w:firstLineChars="0"/>
      </w:pPr>
      <w:r>
        <w:rPr>
          <w:noProof/>
        </w:rPr>
        <w:lastRenderedPageBreak/>
        <w:drawing>
          <wp:inline distT="0" distB="0" distL="0" distR="0" wp14:anchorId="2314622C" wp14:editId="0300BA65">
            <wp:extent cx="5759450" cy="2738755"/>
            <wp:effectExtent l="0" t="0" r="0" b="444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59450" cy="2738755"/>
                    </a:xfrm>
                    <a:prstGeom prst="rect">
                      <a:avLst/>
                    </a:prstGeom>
                  </pic:spPr>
                </pic:pic>
              </a:graphicData>
            </a:graphic>
          </wp:inline>
        </w:drawing>
      </w:r>
    </w:p>
    <w:p w14:paraId="4F7A17ED" w14:textId="2D8827F0" w:rsidR="00630135" w:rsidRPr="00A90C9E" w:rsidRDefault="00630135" w:rsidP="00630135">
      <w:pPr>
        <w:pStyle w:val="a9"/>
        <w:widowControl w:val="0"/>
        <w:numPr>
          <w:ilvl w:val="0"/>
          <w:numId w:val="24"/>
        </w:numPr>
        <w:spacing w:line="400" w:lineRule="exact"/>
        <w:ind w:firstLine="420"/>
      </w:pPr>
      <w:r>
        <w:rPr>
          <w:rFonts w:hint="eastAsia"/>
        </w:rPr>
        <w:t>切换组合</w:t>
      </w:r>
    </w:p>
    <w:p w14:paraId="6B0B4EEC" w14:textId="7A1D35CC" w:rsidR="00EC73C0" w:rsidRDefault="00230F6B">
      <w:pPr>
        <w:pStyle w:val="DG4ALT4"/>
      </w:pPr>
      <w:r>
        <w:rPr>
          <w:rFonts w:hint="eastAsia"/>
        </w:rPr>
        <w:t>信号样本</w:t>
      </w:r>
    </w:p>
    <w:p w14:paraId="4DA5CFB7" w14:textId="22683C79" w:rsidR="005802ED" w:rsidRPr="005802ED" w:rsidRDefault="005802ED" w:rsidP="005802ED">
      <w:pPr>
        <w:pStyle w:val="DGALTW"/>
        <w:ind w:firstLine="482"/>
        <w:rPr>
          <w:b/>
        </w:rPr>
      </w:pPr>
      <w:r w:rsidRPr="005802ED">
        <w:rPr>
          <w:rFonts w:hint="eastAsia"/>
          <w:b/>
        </w:rPr>
        <w:t>功能介绍：</w:t>
      </w:r>
    </w:p>
    <w:p w14:paraId="2A377BE0" w14:textId="6CCD724D" w:rsidR="00230F6B" w:rsidRDefault="005802ED" w:rsidP="00230F6B">
      <w:pPr>
        <w:pStyle w:val="DGALTW"/>
        <w:ind w:firstLine="480"/>
      </w:pPr>
      <w:r>
        <w:rPr>
          <w:rFonts w:hint="eastAsia"/>
        </w:rPr>
        <w:t>提供各种调制方式信号的频谱、</w:t>
      </w:r>
      <w:r>
        <w:rPr>
          <w:rFonts w:hint="eastAsia"/>
        </w:rPr>
        <w:t>I</w:t>
      </w:r>
      <w:r>
        <w:t>Q</w:t>
      </w:r>
      <w:r>
        <w:rPr>
          <w:rFonts w:hint="eastAsia"/>
        </w:rPr>
        <w:t>、星座图的标准样本文件，可用于对比分析。</w:t>
      </w:r>
    </w:p>
    <w:p w14:paraId="20A6D934" w14:textId="6CC9982F" w:rsidR="005802ED" w:rsidRPr="005802ED" w:rsidRDefault="005802ED" w:rsidP="00230F6B">
      <w:pPr>
        <w:pStyle w:val="DGALTW"/>
        <w:ind w:firstLine="482"/>
        <w:rPr>
          <w:b/>
        </w:rPr>
      </w:pPr>
      <w:r w:rsidRPr="005802ED">
        <w:rPr>
          <w:rFonts w:hint="eastAsia"/>
          <w:b/>
        </w:rPr>
        <w:t>使用方法：</w:t>
      </w:r>
    </w:p>
    <w:p w14:paraId="0CE03ABD" w14:textId="014B8207" w:rsidR="005802ED" w:rsidRDefault="005802ED" w:rsidP="005802ED">
      <w:pPr>
        <w:pStyle w:val="DGALTW"/>
        <w:numPr>
          <w:ilvl w:val="0"/>
          <w:numId w:val="59"/>
        </w:numPr>
        <w:ind w:firstLineChars="0"/>
      </w:pPr>
      <w:r>
        <w:rPr>
          <w:rFonts w:hint="eastAsia"/>
        </w:rPr>
        <w:t>打开样本对比</w:t>
      </w:r>
      <w:r w:rsidR="00C00376">
        <w:rPr>
          <w:rFonts w:hint="eastAsia"/>
        </w:rPr>
        <w:t>：在分析结果中点击任意调制方式的名字，即可打开样本对比；</w:t>
      </w:r>
    </w:p>
    <w:p w14:paraId="48C7FD2A" w14:textId="6CAC2C8E" w:rsidR="00C00376" w:rsidRDefault="00C00376" w:rsidP="00C00376">
      <w:pPr>
        <w:pStyle w:val="DGALTW"/>
        <w:ind w:left="480" w:firstLineChars="0" w:firstLine="0"/>
      </w:pPr>
      <w:r>
        <w:rPr>
          <w:noProof/>
        </w:rPr>
        <w:drawing>
          <wp:inline distT="0" distB="0" distL="0" distR="0" wp14:anchorId="6513E2E3" wp14:editId="2B111559">
            <wp:extent cx="5759450" cy="534670"/>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59450" cy="534670"/>
                    </a:xfrm>
                    <a:prstGeom prst="rect">
                      <a:avLst/>
                    </a:prstGeom>
                  </pic:spPr>
                </pic:pic>
              </a:graphicData>
            </a:graphic>
          </wp:inline>
        </w:drawing>
      </w:r>
    </w:p>
    <w:p w14:paraId="6714C619" w14:textId="40959E33" w:rsidR="003B3B70" w:rsidRPr="003B3B70" w:rsidRDefault="001F26E1" w:rsidP="003B3B70">
      <w:pPr>
        <w:pStyle w:val="a9"/>
        <w:widowControl w:val="0"/>
        <w:numPr>
          <w:ilvl w:val="0"/>
          <w:numId w:val="24"/>
        </w:numPr>
        <w:spacing w:line="400" w:lineRule="exact"/>
        <w:ind w:firstLine="420"/>
      </w:pPr>
      <w:r>
        <w:rPr>
          <w:rFonts w:hint="eastAsia"/>
        </w:rPr>
        <w:t>打开样本对比</w:t>
      </w:r>
    </w:p>
    <w:p w14:paraId="57C4FA6D" w14:textId="23B95EC9" w:rsidR="00C00376" w:rsidRDefault="003B3B70" w:rsidP="005802ED">
      <w:pPr>
        <w:pStyle w:val="DGALTW"/>
        <w:numPr>
          <w:ilvl w:val="0"/>
          <w:numId w:val="59"/>
        </w:numPr>
        <w:ind w:firstLineChars="0"/>
      </w:pPr>
      <w:r>
        <w:rPr>
          <w:rFonts w:hint="eastAsia"/>
        </w:rPr>
        <w:t>切换样本源：切换系统预设的样本和自定义存储的样本；</w:t>
      </w:r>
    </w:p>
    <w:p w14:paraId="1975FF9E" w14:textId="36B53176" w:rsidR="003B3B70" w:rsidRDefault="003B3B70" w:rsidP="003B3B70">
      <w:pPr>
        <w:pStyle w:val="DGALTW"/>
        <w:ind w:left="480" w:firstLineChars="0" w:firstLine="0"/>
      </w:pPr>
      <w:r>
        <w:rPr>
          <w:noProof/>
        </w:rPr>
        <w:drawing>
          <wp:inline distT="0" distB="0" distL="0" distR="0" wp14:anchorId="1DD91CDC" wp14:editId="2D9174F2">
            <wp:extent cx="5759450" cy="2735580"/>
            <wp:effectExtent l="0" t="0" r="0" b="762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59450" cy="2735580"/>
                    </a:xfrm>
                    <a:prstGeom prst="rect">
                      <a:avLst/>
                    </a:prstGeom>
                  </pic:spPr>
                </pic:pic>
              </a:graphicData>
            </a:graphic>
          </wp:inline>
        </w:drawing>
      </w:r>
    </w:p>
    <w:p w14:paraId="603752DB" w14:textId="3073E8FE" w:rsidR="003B3B70" w:rsidRDefault="003B3B70" w:rsidP="003B3B70">
      <w:pPr>
        <w:pStyle w:val="a9"/>
        <w:widowControl w:val="0"/>
        <w:numPr>
          <w:ilvl w:val="0"/>
          <w:numId w:val="24"/>
        </w:numPr>
        <w:spacing w:line="400" w:lineRule="exact"/>
        <w:ind w:firstLine="420"/>
      </w:pPr>
      <w:r>
        <w:rPr>
          <w:rFonts w:hint="eastAsia"/>
        </w:rPr>
        <w:lastRenderedPageBreak/>
        <w:t>样本源切换</w:t>
      </w:r>
    </w:p>
    <w:p w14:paraId="1CEF7801" w14:textId="538E327D" w:rsidR="001E4371" w:rsidRPr="00230F6B" w:rsidRDefault="001E4371" w:rsidP="00B77841">
      <w:pPr>
        <w:pStyle w:val="DGALTW"/>
        <w:numPr>
          <w:ilvl w:val="0"/>
          <w:numId w:val="59"/>
        </w:numPr>
        <w:ind w:firstLineChars="0"/>
      </w:pPr>
      <w:r>
        <w:rPr>
          <w:rFonts w:hint="eastAsia"/>
        </w:rPr>
        <w:t>存储样本：点击右上角【存储样本】即可将当前分析结果存储为样本文件。</w:t>
      </w:r>
    </w:p>
    <w:p w14:paraId="6377DFDB" w14:textId="33413DB0" w:rsidR="00C175C2" w:rsidRPr="00F379FD" w:rsidRDefault="00D0412A" w:rsidP="00C33EF3">
      <w:pPr>
        <w:pStyle w:val="DG3ALT3"/>
      </w:pPr>
      <w:r>
        <w:rPr>
          <w:rFonts w:hint="eastAsia"/>
        </w:rPr>
        <w:t>信号监听</w:t>
      </w:r>
    </w:p>
    <w:p w14:paraId="7EECF9E4" w14:textId="092282DE" w:rsidR="00C33EF3" w:rsidRDefault="00C33EF3" w:rsidP="00C33EF3">
      <w:pPr>
        <w:pStyle w:val="DG4ALT4"/>
      </w:pPr>
      <w:r>
        <w:rPr>
          <w:rFonts w:hint="eastAsia"/>
        </w:rPr>
        <w:t>基础用法</w:t>
      </w:r>
    </w:p>
    <w:p w14:paraId="6A447DF3" w14:textId="77777777" w:rsidR="00C33EF3" w:rsidRDefault="00C33EF3" w:rsidP="00C33EF3">
      <w:pPr>
        <w:pStyle w:val="DGALTW"/>
        <w:ind w:firstLine="482"/>
      </w:pPr>
      <w:r w:rsidRPr="0066265C">
        <w:rPr>
          <w:rFonts w:hint="eastAsia"/>
          <w:b/>
        </w:rPr>
        <w:t>启动测量</w:t>
      </w:r>
      <w:r>
        <w:rPr>
          <w:rFonts w:hint="eastAsia"/>
        </w:rPr>
        <w:t>：</w:t>
      </w:r>
    </w:p>
    <w:p w14:paraId="60A0C458" w14:textId="77777777" w:rsidR="00C33EF3" w:rsidRDefault="00C33EF3" w:rsidP="005739B0">
      <w:pPr>
        <w:pStyle w:val="DGALTW"/>
        <w:numPr>
          <w:ilvl w:val="0"/>
          <w:numId w:val="45"/>
        </w:numPr>
        <w:ind w:firstLineChars="0"/>
      </w:pPr>
      <w:r>
        <w:rPr>
          <w:rFonts w:hint="eastAsia"/>
        </w:rPr>
        <w:t>功能入口：右键设备名，点击【信号监听】；</w:t>
      </w:r>
    </w:p>
    <w:p w14:paraId="1299417B" w14:textId="6990F946" w:rsidR="00C33EF3" w:rsidRDefault="00C33EF3" w:rsidP="00C33EF3">
      <w:pPr>
        <w:pStyle w:val="DGALTW"/>
        <w:ind w:left="480" w:firstLineChars="0" w:firstLine="0"/>
      </w:pPr>
      <w:r>
        <w:rPr>
          <w:noProof/>
        </w:rPr>
        <w:drawing>
          <wp:inline distT="0" distB="0" distL="0" distR="0" wp14:anchorId="2ED46B75" wp14:editId="262B22C6">
            <wp:extent cx="5759450" cy="2952115"/>
            <wp:effectExtent l="0" t="0" r="0" b="6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59450" cy="2952115"/>
                    </a:xfrm>
                    <a:prstGeom prst="rect">
                      <a:avLst/>
                    </a:prstGeom>
                  </pic:spPr>
                </pic:pic>
              </a:graphicData>
            </a:graphic>
          </wp:inline>
        </w:drawing>
      </w:r>
    </w:p>
    <w:p w14:paraId="1C71D989" w14:textId="77777777" w:rsidR="00C33EF3" w:rsidRDefault="00C33EF3" w:rsidP="00C33EF3">
      <w:pPr>
        <w:pStyle w:val="a9"/>
        <w:widowControl w:val="0"/>
        <w:numPr>
          <w:ilvl w:val="0"/>
          <w:numId w:val="24"/>
        </w:numPr>
        <w:spacing w:line="400" w:lineRule="exact"/>
        <w:ind w:firstLine="420"/>
      </w:pPr>
      <w:r>
        <w:rPr>
          <w:rFonts w:hint="eastAsia"/>
        </w:rPr>
        <w:t>信号监听入口</w:t>
      </w:r>
    </w:p>
    <w:p w14:paraId="56B32C0B" w14:textId="19B70EB0" w:rsidR="00C33EF3" w:rsidRDefault="00C33EF3" w:rsidP="005739B0">
      <w:pPr>
        <w:pStyle w:val="DGALTW"/>
        <w:numPr>
          <w:ilvl w:val="0"/>
          <w:numId w:val="45"/>
        </w:numPr>
        <w:ind w:firstLineChars="0"/>
      </w:pPr>
      <w:r>
        <w:rPr>
          <w:rFonts w:hint="eastAsia"/>
        </w:rPr>
        <w:t>参数配置：在界面右侧设置测量参数，如频率、带宽等；</w:t>
      </w:r>
    </w:p>
    <w:p w14:paraId="1EBB3421" w14:textId="6E3EBBDB" w:rsidR="00A23FA3" w:rsidRDefault="00A23FA3" w:rsidP="005739B0">
      <w:pPr>
        <w:pStyle w:val="DGALTW"/>
        <w:numPr>
          <w:ilvl w:val="0"/>
          <w:numId w:val="45"/>
        </w:numPr>
        <w:ind w:firstLineChars="0"/>
      </w:pPr>
      <w:r>
        <w:rPr>
          <w:rFonts w:hint="eastAsia"/>
        </w:rPr>
        <w:t>录音门限：只有超过门限的信号才会录制音频，通过拖动门限条或设置门限值两种方式来控制；</w:t>
      </w:r>
    </w:p>
    <w:p w14:paraId="77B9AC87" w14:textId="05F416E3" w:rsidR="00A23FA3" w:rsidRDefault="00A23FA3" w:rsidP="00A23FA3">
      <w:pPr>
        <w:pStyle w:val="DGALTW"/>
        <w:ind w:left="480" w:firstLineChars="0" w:firstLine="0"/>
      </w:pPr>
      <w:r>
        <w:rPr>
          <w:noProof/>
        </w:rPr>
        <w:lastRenderedPageBreak/>
        <w:drawing>
          <wp:inline distT="0" distB="0" distL="0" distR="0" wp14:anchorId="75BA6B79" wp14:editId="5B38318D">
            <wp:extent cx="5759450" cy="2852420"/>
            <wp:effectExtent l="0" t="0" r="0" b="508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59450" cy="2852420"/>
                    </a:xfrm>
                    <a:prstGeom prst="rect">
                      <a:avLst/>
                    </a:prstGeom>
                  </pic:spPr>
                </pic:pic>
              </a:graphicData>
            </a:graphic>
          </wp:inline>
        </w:drawing>
      </w:r>
    </w:p>
    <w:p w14:paraId="001EC7C7" w14:textId="1876D7CC" w:rsidR="00177A80" w:rsidRDefault="00F87150" w:rsidP="00177A80">
      <w:pPr>
        <w:pStyle w:val="a9"/>
        <w:widowControl w:val="0"/>
        <w:numPr>
          <w:ilvl w:val="0"/>
          <w:numId w:val="24"/>
        </w:numPr>
        <w:spacing w:line="400" w:lineRule="exact"/>
        <w:ind w:firstLine="420"/>
      </w:pPr>
      <w:r>
        <w:rPr>
          <w:rFonts w:hint="eastAsia"/>
        </w:rPr>
        <w:t>录音门限</w:t>
      </w:r>
    </w:p>
    <w:p w14:paraId="32AD8294" w14:textId="77777777" w:rsidR="00C33EF3" w:rsidRDefault="00C33EF3" w:rsidP="005739B0">
      <w:pPr>
        <w:pStyle w:val="DGALTW"/>
        <w:numPr>
          <w:ilvl w:val="0"/>
          <w:numId w:val="45"/>
        </w:numPr>
        <w:ind w:firstLineChars="0"/>
      </w:pPr>
      <w:r>
        <w:rPr>
          <w:rFonts w:hint="eastAsia"/>
        </w:rPr>
        <w:t>启动：点击左上角的开始按钮开启监听；</w:t>
      </w:r>
    </w:p>
    <w:p w14:paraId="457746C6" w14:textId="77777777" w:rsidR="00C33EF3" w:rsidRDefault="00C33EF3" w:rsidP="00C33EF3">
      <w:pPr>
        <w:pStyle w:val="DGALTW"/>
        <w:ind w:left="480" w:firstLineChars="0" w:firstLine="0"/>
      </w:pPr>
      <w:r>
        <w:rPr>
          <w:noProof/>
        </w:rPr>
        <w:drawing>
          <wp:inline distT="0" distB="0" distL="0" distR="0" wp14:anchorId="5FE1D367" wp14:editId="75780F93">
            <wp:extent cx="5759450" cy="2948940"/>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59450" cy="2948940"/>
                    </a:xfrm>
                    <a:prstGeom prst="rect">
                      <a:avLst/>
                    </a:prstGeom>
                  </pic:spPr>
                </pic:pic>
              </a:graphicData>
            </a:graphic>
          </wp:inline>
        </w:drawing>
      </w:r>
    </w:p>
    <w:p w14:paraId="0BE3000F" w14:textId="77777777" w:rsidR="00C33EF3" w:rsidRDefault="00C33EF3" w:rsidP="00C33EF3">
      <w:pPr>
        <w:pStyle w:val="a9"/>
        <w:widowControl w:val="0"/>
        <w:numPr>
          <w:ilvl w:val="0"/>
          <w:numId w:val="24"/>
        </w:numPr>
        <w:spacing w:line="400" w:lineRule="exact"/>
        <w:ind w:firstLine="420"/>
      </w:pPr>
      <w:r>
        <w:rPr>
          <w:rFonts w:hint="eastAsia"/>
        </w:rPr>
        <w:t>开始测量</w:t>
      </w:r>
    </w:p>
    <w:p w14:paraId="1E860908" w14:textId="77777777" w:rsidR="00C33EF3" w:rsidRDefault="00C33EF3" w:rsidP="005739B0">
      <w:pPr>
        <w:pStyle w:val="DGALTW"/>
        <w:numPr>
          <w:ilvl w:val="0"/>
          <w:numId w:val="45"/>
        </w:numPr>
        <w:ind w:firstLineChars="0"/>
      </w:pPr>
      <w:r>
        <w:rPr>
          <w:rFonts w:hint="eastAsia"/>
        </w:rPr>
        <w:t>录制音频：界面左下角显示当前是否在录制音频；</w:t>
      </w:r>
    </w:p>
    <w:p w14:paraId="1715399F" w14:textId="77777777" w:rsidR="00C33EF3" w:rsidRDefault="00C33EF3" w:rsidP="00C33EF3">
      <w:pPr>
        <w:pStyle w:val="DGALTW"/>
        <w:ind w:left="480" w:firstLineChars="0" w:firstLine="0"/>
      </w:pPr>
      <w:r>
        <w:rPr>
          <w:noProof/>
        </w:rPr>
        <w:lastRenderedPageBreak/>
        <w:drawing>
          <wp:inline distT="0" distB="0" distL="0" distR="0" wp14:anchorId="19FA6F98" wp14:editId="3797D0FE">
            <wp:extent cx="5759450" cy="2948940"/>
            <wp:effectExtent l="0" t="0" r="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59450" cy="2948940"/>
                    </a:xfrm>
                    <a:prstGeom prst="rect">
                      <a:avLst/>
                    </a:prstGeom>
                  </pic:spPr>
                </pic:pic>
              </a:graphicData>
            </a:graphic>
          </wp:inline>
        </w:drawing>
      </w:r>
    </w:p>
    <w:p w14:paraId="245047B4" w14:textId="77777777" w:rsidR="00C33EF3" w:rsidRDefault="00C33EF3" w:rsidP="00C33EF3">
      <w:pPr>
        <w:pStyle w:val="a9"/>
        <w:widowControl w:val="0"/>
        <w:numPr>
          <w:ilvl w:val="0"/>
          <w:numId w:val="24"/>
        </w:numPr>
        <w:spacing w:line="400" w:lineRule="exact"/>
        <w:ind w:firstLine="420"/>
      </w:pPr>
      <w:r>
        <w:rPr>
          <w:rFonts w:hint="eastAsia"/>
        </w:rPr>
        <w:t>录制音频</w:t>
      </w:r>
    </w:p>
    <w:p w14:paraId="36DB8E0C" w14:textId="77777777" w:rsidR="00C33EF3" w:rsidRDefault="00C33EF3" w:rsidP="005739B0">
      <w:pPr>
        <w:pStyle w:val="DGALTW"/>
        <w:numPr>
          <w:ilvl w:val="0"/>
          <w:numId w:val="45"/>
        </w:numPr>
        <w:ind w:firstLineChars="0"/>
      </w:pPr>
      <w:r>
        <w:rPr>
          <w:rFonts w:hint="eastAsia"/>
        </w:rPr>
        <w:t>电平图：绘制时域电平图和离散图；</w:t>
      </w:r>
    </w:p>
    <w:p w14:paraId="1FE52B0B" w14:textId="77777777" w:rsidR="00C33EF3" w:rsidRDefault="00C33EF3" w:rsidP="00C33EF3">
      <w:pPr>
        <w:pStyle w:val="DGALTW"/>
        <w:ind w:left="480" w:firstLineChars="0" w:firstLine="0"/>
      </w:pPr>
      <w:r>
        <w:rPr>
          <w:noProof/>
        </w:rPr>
        <w:drawing>
          <wp:inline distT="0" distB="0" distL="0" distR="0" wp14:anchorId="563971A5" wp14:editId="74C9AAD1">
            <wp:extent cx="5759450" cy="162814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59450" cy="1628140"/>
                    </a:xfrm>
                    <a:prstGeom prst="rect">
                      <a:avLst/>
                    </a:prstGeom>
                  </pic:spPr>
                </pic:pic>
              </a:graphicData>
            </a:graphic>
          </wp:inline>
        </w:drawing>
      </w:r>
    </w:p>
    <w:p w14:paraId="35B0FFD1" w14:textId="77777777" w:rsidR="00C33EF3" w:rsidRDefault="00C33EF3" w:rsidP="00C33EF3">
      <w:pPr>
        <w:pStyle w:val="a9"/>
        <w:widowControl w:val="0"/>
        <w:numPr>
          <w:ilvl w:val="0"/>
          <w:numId w:val="24"/>
        </w:numPr>
        <w:spacing w:line="400" w:lineRule="exact"/>
        <w:ind w:firstLine="420"/>
      </w:pPr>
      <w:r>
        <w:rPr>
          <w:rFonts w:hint="eastAsia"/>
        </w:rPr>
        <w:t>电平图</w:t>
      </w:r>
    </w:p>
    <w:p w14:paraId="6252BEF4" w14:textId="77777777" w:rsidR="00C33EF3" w:rsidRDefault="00C33EF3" w:rsidP="005739B0">
      <w:pPr>
        <w:pStyle w:val="DGALTW"/>
        <w:numPr>
          <w:ilvl w:val="0"/>
          <w:numId w:val="45"/>
        </w:numPr>
        <w:ind w:firstLineChars="0"/>
      </w:pPr>
      <w:r>
        <w:rPr>
          <w:rFonts w:hint="eastAsia"/>
        </w:rPr>
        <w:t>I</w:t>
      </w:r>
      <w:r>
        <w:t>TU</w:t>
      </w:r>
      <w:r>
        <w:rPr>
          <w:rFonts w:hint="eastAsia"/>
        </w:rPr>
        <w:t>测量结果：点击右下角选项卡【</w:t>
      </w:r>
      <w:r>
        <w:rPr>
          <w:rFonts w:hint="eastAsia"/>
        </w:rPr>
        <w:t>I</w:t>
      </w:r>
      <w:r>
        <w:t>TU</w:t>
      </w:r>
      <w:r>
        <w:rPr>
          <w:rFonts w:hint="eastAsia"/>
        </w:rPr>
        <w:t>】即可切换显示；</w:t>
      </w:r>
    </w:p>
    <w:p w14:paraId="1B74822A" w14:textId="77777777" w:rsidR="00C33EF3" w:rsidRDefault="00C33EF3" w:rsidP="00C33EF3">
      <w:pPr>
        <w:pStyle w:val="DGALTW"/>
        <w:ind w:left="480" w:firstLineChars="0" w:firstLine="0"/>
      </w:pPr>
      <w:r>
        <w:rPr>
          <w:noProof/>
        </w:rPr>
        <w:drawing>
          <wp:inline distT="0" distB="0" distL="0" distR="0" wp14:anchorId="77AB18FF" wp14:editId="79EADF40">
            <wp:extent cx="5759450" cy="19939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59450" cy="199390"/>
                    </a:xfrm>
                    <a:prstGeom prst="rect">
                      <a:avLst/>
                    </a:prstGeom>
                  </pic:spPr>
                </pic:pic>
              </a:graphicData>
            </a:graphic>
          </wp:inline>
        </w:drawing>
      </w:r>
    </w:p>
    <w:p w14:paraId="5FB251D5" w14:textId="77777777" w:rsidR="00C33EF3" w:rsidRDefault="00C33EF3" w:rsidP="005739B0">
      <w:pPr>
        <w:pStyle w:val="DGALTW"/>
        <w:numPr>
          <w:ilvl w:val="0"/>
          <w:numId w:val="45"/>
        </w:numPr>
        <w:ind w:firstLineChars="0"/>
      </w:pPr>
      <w:r>
        <w:rPr>
          <w:rFonts w:hint="eastAsia"/>
        </w:rPr>
        <w:t>I</w:t>
      </w:r>
      <w:r>
        <w:t>Q</w:t>
      </w:r>
      <w:r>
        <w:rPr>
          <w:rFonts w:hint="eastAsia"/>
        </w:rPr>
        <w:t>图：点击右下角选项卡【</w:t>
      </w:r>
      <w:r>
        <w:t>IQ</w:t>
      </w:r>
      <w:r>
        <w:rPr>
          <w:rFonts w:hint="eastAsia"/>
        </w:rPr>
        <w:t>】即可切换显示；</w:t>
      </w:r>
    </w:p>
    <w:p w14:paraId="56FA4AA5" w14:textId="77777777" w:rsidR="00C33EF3" w:rsidRDefault="00C33EF3" w:rsidP="005739B0">
      <w:pPr>
        <w:pStyle w:val="DGALTW"/>
        <w:numPr>
          <w:ilvl w:val="0"/>
          <w:numId w:val="45"/>
        </w:numPr>
        <w:ind w:firstLineChars="0"/>
      </w:pPr>
      <w:r>
        <w:rPr>
          <w:rFonts w:hint="eastAsia"/>
        </w:rPr>
        <w:t>台站对比：点击右下角选项卡【台站对比】，用当前频率匹配台站库信息；</w:t>
      </w:r>
    </w:p>
    <w:p w14:paraId="5B0E75DB" w14:textId="77777777" w:rsidR="00C33EF3" w:rsidRDefault="00C33EF3" w:rsidP="005739B0">
      <w:pPr>
        <w:pStyle w:val="DGALTW"/>
        <w:numPr>
          <w:ilvl w:val="0"/>
          <w:numId w:val="45"/>
        </w:numPr>
        <w:ind w:firstLineChars="0"/>
      </w:pPr>
      <w:r>
        <w:rPr>
          <w:rFonts w:hint="eastAsia"/>
        </w:rPr>
        <w:t>音频图：点击右下角选项卡【音波图】即可切换显示实时音波图；</w:t>
      </w:r>
    </w:p>
    <w:p w14:paraId="54CC2B33" w14:textId="77777777" w:rsidR="00C33EF3" w:rsidRPr="00404041" w:rsidRDefault="00C33EF3" w:rsidP="00C33EF3">
      <w:pPr>
        <w:pStyle w:val="DGALTW"/>
        <w:ind w:left="480" w:firstLineChars="0" w:firstLine="0"/>
      </w:pPr>
      <w:r>
        <w:rPr>
          <w:noProof/>
        </w:rPr>
        <w:lastRenderedPageBreak/>
        <w:drawing>
          <wp:inline distT="0" distB="0" distL="0" distR="0" wp14:anchorId="42839AC1" wp14:editId="4DD4A55F">
            <wp:extent cx="5759450" cy="3255645"/>
            <wp:effectExtent l="0" t="0" r="0"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59450" cy="3255645"/>
                    </a:xfrm>
                    <a:prstGeom prst="rect">
                      <a:avLst/>
                    </a:prstGeom>
                  </pic:spPr>
                </pic:pic>
              </a:graphicData>
            </a:graphic>
          </wp:inline>
        </w:drawing>
      </w:r>
    </w:p>
    <w:p w14:paraId="37A218CC" w14:textId="77777777" w:rsidR="00C33EF3" w:rsidRDefault="00C33EF3" w:rsidP="00C33EF3">
      <w:pPr>
        <w:pStyle w:val="a9"/>
        <w:widowControl w:val="0"/>
        <w:numPr>
          <w:ilvl w:val="0"/>
          <w:numId w:val="24"/>
        </w:numPr>
        <w:spacing w:line="400" w:lineRule="exact"/>
        <w:ind w:firstLine="420"/>
      </w:pPr>
      <w:r>
        <w:rPr>
          <w:rFonts w:hint="eastAsia"/>
        </w:rPr>
        <w:t>音波图</w:t>
      </w:r>
    </w:p>
    <w:p w14:paraId="609E18B5" w14:textId="77777777" w:rsidR="00C33EF3" w:rsidRDefault="00C33EF3" w:rsidP="005739B0">
      <w:pPr>
        <w:pStyle w:val="DGALTW"/>
        <w:numPr>
          <w:ilvl w:val="0"/>
          <w:numId w:val="45"/>
        </w:numPr>
        <w:ind w:firstLineChars="0"/>
      </w:pPr>
      <w:r>
        <w:rPr>
          <w:rFonts w:hint="eastAsia"/>
        </w:rPr>
        <w:t>录音状态：每个频点的录音时间和录音文件大小。</w:t>
      </w:r>
    </w:p>
    <w:p w14:paraId="2C26C659" w14:textId="77EED51A" w:rsidR="00C33EF3" w:rsidRDefault="00C33EF3" w:rsidP="00C33EF3">
      <w:pPr>
        <w:pStyle w:val="DGALTW"/>
        <w:ind w:left="480" w:firstLineChars="0" w:firstLine="0"/>
      </w:pPr>
      <w:r>
        <w:rPr>
          <w:noProof/>
        </w:rPr>
        <w:drawing>
          <wp:inline distT="0" distB="0" distL="0" distR="0" wp14:anchorId="71D8FD62" wp14:editId="2C7D8A92">
            <wp:extent cx="5759450" cy="53467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59450" cy="534670"/>
                    </a:xfrm>
                    <a:prstGeom prst="rect">
                      <a:avLst/>
                    </a:prstGeom>
                  </pic:spPr>
                </pic:pic>
              </a:graphicData>
            </a:graphic>
          </wp:inline>
        </w:drawing>
      </w:r>
    </w:p>
    <w:p w14:paraId="66942211" w14:textId="187D40A9" w:rsidR="00C33EF3" w:rsidRDefault="00537888" w:rsidP="00537888">
      <w:pPr>
        <w:pStyle w:val="a9"/>
        <w:widowControl w:val="0"/>
        <w:numPr>
          <w:ilvl w:val="0"/>
          <w:numId w:val="24"/>
        </w:numPr>
        <w:spacing w:line="400" w:lineRule="exact"/>
        <w:ind w:firstLine="420"/>
      </w:pPr>
      <w:r>
        <w:rPr>
          <w:rFonts w:hint="eastAsia"/>
        </w:rPr>
        <w:t>录音状态</w:t>
      </w:r>
    </w:p>
    <w:p w14:paraId="5BEBC8EE" w14:textId="77777777" w:rsidR="00C33EF3" w:rsidRDefault="00C33EF3" w:rsidP="00C33EF3">
      <w:pPr>
        <w:ind w:firstLine="482"/>
        <w:rPr>
          <w:rFonts w:ascii="Times New Roman" w:hAnsi="Times New Roman"/>
          <w:b/>
          <w:sz w:val="24"/>
          <w:szCs w:val="32"/>
        </w:rPr>
      </w:pPr>
      <w:r w:rsidRPr="00751E3F">
        <w:rPr>
          <w:rFonts w:ascii="Times New Roman" w:hAnsi="Times New Roman" w:hint="eastAsia"/>
          <w:b/>
          <w:sz w:val="24"/>
          <w:szCs w:val="32"/>
        </w:rPr>
        <w:t>实用工具：</w:t>
      </w:r>
    </w:p>
    <w:p w14:paraId="7F883BBB" w14:textId="77777777" w:rsidR="00C33EF3" w:rsidRDefault="00C33EF3" w:rsidP="00C33EF3">
      <w:pPr>
        <w:pStyle w:val="DGALTW"/>
        <w:ind w:firstLine="480"/>
      </w:pPr>
      <w:r>
        <w:rPr>
          <w:rFonts w:hint="eastAsia"/>
        </w:rPr>
        <w:t>开始按钮右侧提供了多个实用工具的按钮</w:t>
      </w:r>
    </w:p>
    <w:p w14:paraId="28687D01" w14:textId="77777777" w:rsidR="00C33EF3" w:rsidRPr="00751E3F" w:rsidRDefault="00C33EF3" w:rsidP="00C33EF3">
      <w:pPr>
        <w:pStyle w:val="DGALTW"/>
        <w:ind w:firstLine="480"/>
      </w:pPr>
      <w:r>
        <w:rPr>
          <w:noProof/>
        </w:rPr>
        <w:drawing>
          <wp:inline distT="0" distB="0" distL="0" distR="0" wp14:anchorId="6739C127" wp14:editId="2DB3E543">
            <wp:extent cx="1866667" cy="304762"/>
            <wp:effectExtent l="0" t="0" r="635" b="63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866667" cy="304762"/>
                    </a:xfrm>
                    <a:prstGeom prst="rect">
                      <a:avLst/>
                    </a:prstGeom>
                  </pic:spPr>
                </pic:pic>
              </a:graphicData>
            </a:graphic>
          </wp:inline>
        </w:drawing>
      </w:r>
    </w:p>
    <w:p w14:paraId="4B9063CF" w14:textId="77777777" w:rsidR="00C33EF3" w:rsidRDefault="00C33EF3" w:rsidP="005739B0">
      <w:pPr>
        <w:pStyle w:val="DGALTW"/>
        <w:numPr>
          <w:ilvl w:val="0"/>
          <w:numId w:val="46"/>
        </w:numPr>
        <w:ind w:firstLineChars="0"/>
      </w:pPr>
      <w:r>
        <w:rPr>
          <w:rFonts w:hint="eastAsia"/>
        </w:rPr>
        <w:t>记录数据：点击</w:t>
      </w:r>
      <w:r>
        <w:rPr>
          <w:noProof/>
        </w:rPr>
        <w:drawing>
          <wp:inline distT="0" distB="0" distL="0" distR="0" wp14:anchorId="696F0AFD" wp14:editId="640568F8">
            <wp:extent cx="409524" cy="295238"/>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9524" cy="295238"/>
                    </a:xfrm>
                    <a:prstGeom prst="rect">
                      <a:avLst/>
                    </a:prstGeom>
                  </pic:spPr>
                </pic:pic>
              </a:graphicData>
            </a:graphic>
          </wp:inline>
        </w:drawing>
      </w:r>
      <w:r>
        <w:rPr>
          <w:rFonts w:hint="eastAsia"/>
        </w:rPr>
        <w:t>变为</w:t>
      </w:r>
      <w:r>
        <w:rPr>
          <w:noProof/>
        </w:rPr>
        <w:drawing>
          <wp:inline distT="0" distB="0" distL="0" distR="0" wp14:anchorId="3E98E2DC" wp14:editId="0A43F9ED">
            <wp:extent cx="371429" cy="285714"/>
            <wp:effectExtent l="0" t="0" r="0" b="63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1429" cy="285714"/>
                    </a:xfrm>
                    <a:prstGeom prst="rect">
                      <a:avLst/>
                    </a:prstGeom>
                  </pic:spPr>
                </pic:pic>
              </a:graphicData>
            </a:graphic>
          </wp:inline>
        </w:drawing>
      </w:r>
      <w:r>
        <w:rPr>
          <w:rFonts w:hint="eastAsia"/>
        </w:rPr>
        <w:t>后即可开始记录监测数据，快捷键</w:t>
      </w:r>
      <w:proofErr w:type="spellStart"/>
      <w:r>
        <w:rPr>
          <w:rFonts w:hint="eastAsia"/>
        </w:rPr>
        <w:t>Ctrl</w:t>
      </w:r>
      <w:r>
        <w:t>+S</w:t>
      </w:r>
      <w:proofErr w:type="spellEnd"/>
      <w:r>
        <w:t>;</w:t>
      </w:r>
    </w:p>
    <w:p w14:paraId="7D51CADF" w14:textId="77777777" w:rsidR="00C33EF3" w:rsidRDefault="00C33EF3" w:rsidP="005739B0">
      <w:pPr>
        <w:pStyle w:val="DGALTW"/>
        <w:numPr>
          <w:ilvl w:val="0"/>
          <w:numId w:val="46"/>
        </w:numPr>
        <w:ind w:firstLineChars="0"/>
      </w:pPr>
      <w:r>
        <w:rPr>
          <w:rFonts w:hint="eastAsia"/>
        </w:rPr>
        <w:t>记录图片：点击</w:t>
      </w:r>
      <w:r>
        <w:rPr>
          <w:noProof/>
        </w:rPr>
        <w:drawing>
          <wp:inline distT="0" distB="0" distL="0" distR="0" wp14:anchorId="6CD7B111" wp14:editId="29B0CD51">
            <wp:extent cx="342857" cy="266667"/>
            <wp:effectExtent l="0" t="0" r="635" b="63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2857" cy="266667"/>
                    </a:xfrm>
                    <a:prstGeom prst="rect">
                      <a:avLst/>
                    </a:prstGeom>
                  </pic:spPr>
                </pic:pic>
              </a:graphicData>
            </a:graphic>
          </wp:inline>
        </w:drawing>
      </w:r>
      <w:r>
        <w:rPr>
          <w:rFonts w:hint="eastAsia"/>
        </w:rPr>
        <w:t>截取当前监测界面快照，快捷键</w:t>
      </w:r>
      <w:proofErr w:type="spellStart"/>
      <w:r>
        <w:rPr>
          <w:rFonts w:hint="eastAsia"/>
        </w:rPr>
        <w:t>Ctrl</w:t>
      </w:r>
      <w:r>
        <w:t>+D</w:t>
      </w:r>
      <w:proofErr w:type="spellEnd"/>
      <w:r>
        <w:rPr>
          <w:rFonts w:hint="eastAsia"/>
        </w:rPr>
        <w:t>；</w:t>
      </w:r>
    </w:p>
    <w:p w14:paraId="45E0C293" w14:textId="77777777" w:rsidR="00C33EF3" w:rsidRDefault="00C33EF3" w:rsidP="005739B0">
      <w:pPr>
        <w:pStyle w:val="DGALTW"/>
        <w:numPr>
          <w:ilvl w:val="0"/>
          <w:numId w:val="46"/>
        </w:numPr>
        <w:ind w:firstLineChars="0"/>
      </w:pPr>
      <w:r>
        <w:rPr>
          <w:rFonts w:hint="eastAsia"/>
        </w:rPr>
        <w:t>导出报表：点击</w:t>
      </w:r>
      <w:r>
        <w:rPr>
          <w:noProof/>
        </w:rPr>
        <w:drawing>
          <wp:inline distT="0" distB="0" distL="0" distR="0" wp14:anchorId="7EC164E1" wp14:editId="5C47FE61">
            <wp:extent cx="352381" cy="257143"/>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2381" cy="257143"/>
                    </a:xfrm>
                    <a:prstGeom prst="rect">
                      <a:avLst/>
                    </a:prstGeom>
                  </pic:spPr>
                </pic:pic>
              </a:graphicData>
            </a:graphic>
          </wp:inline>
        </w:drawing>
      </w:r>
      <w:r>
        <w:rPr>
          <w:rFonts w:hint="eastAsia"/>
        </w:rPr>
        <w:t>导出监测结果</w:t>
      </w:r>
      <w:r>
        <w:rPr>
          <w:rFonts w:hint="eastAsia"/>
        </w:rPr>
        <w:t>excel</w:t>
      </w:r>
      <w:r>
        <w:rPr>
          <w:rFonts w:hint="eastAsia"/>
        </w:rPr>
        <w:t>报表，快捷键</w:t>
      </w:r>
      <w:proofErr w:type="spellStart"/>
      <w:r>
        <w:rPr>
          <w:rFonts w:hint="eastAsia"/>
        </w:rPr>
        <w:t>Ctr</w:t>
      </w:r>
      <w:r>
        <w:t>l+E</w:t>
      </w:r>
      <w:proofErr w:type="spellEnd"/>
      <w:r>
        <w:t>;</w:t>
      </w:r>
    </w:p>
    <w:p w14:paraId="372D91F0" w14:textId="1CB3CB94" w:rsidR="00C33EF3" w:rsidRPr="00C33EF3" w:rsidRDefault="00C33EF3" w:rsidP="005739B0">
      <w:pPr>
        <w:pStyle w:val="DGALTW"/>
        <w:numPr>
          <w:ilvl w:val="0"/>
          <w:numId w:val="46"/>
        </w:numPr>
        <w:ind w:firstLineChars="0"/>
      </w:pPr>
      <w:r>
        <w:rPr>
          <w:rFonts w:hint="eastAsia"/>
        </w:rPr>
        <w:t>天线信息：鼠标放到</w:t>
      </w:r>
      <w:r>
        <w:rPr>
          <w:noProof/>
        </w:rPr>
        <w:drawing>
          <wp:inline distT="0" distB="0" distL="0" distR="0" wp14:anchorId="50F6A5C8" wp14:editId="2142BBA1">
            <wp:extent cx="428571" cy="27619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28571" cy="276190"/>
                    </a:xfrm>
                    <a:prstGeom prst="rect">
                      <a:avLst/>
                    </a:prstGeom>
                  </pic:spPr>
                </pic:pic>
              </a:graphicData>
            </a:graphic>
          </wp:inline>
        </w:drawing>
      </w:r>
      <w:r>
        <w:rPr>
          <w:rFonts w:hint="eastAsia"/>
        </w:rPr>
        <w:t>上，查看天线信息。</w:t>
      </w:r>
    </w:p>
    <w:p w14:paraId="0C034622" w14:textId="1DFC071E" w:rsidR="00C33EF3" w:rsidRDefault="008B2412">
      <w:pPr>
        <w:pStyle w:val="DG4ALT4"/>
      </w:pPr>
      <w:r>
        <w:rPr>
          <w:rFonts w:hint="eastAsia"/>
        </w:rPr>
        <w:t>同时监听多个</w:t>
      </w:r>
      <w:r w:rsidR="00B66270">
        <w:rPr>
          <w:rFonts w:hint="eastAsia"/>
        </w:rPr>
        <w:t>频率</w:t>
      </w:r>
    </w:p>
    <w:p w14:paraId="74E9D712" w14:textId="475664B1" w:rsidR="00ED7449" w:rsidRDefault="00ED7449" w:rsidP="00ED7449">
      <w:pPr>
        <w:pStyle w:val="DGALTW"/>
        <w:ind w:firstLine="482"/>
      </w:pPr>
      <w:r w:rsidRPr="00ED7449">
        <w:rPr>
          <w:rFonts w:hint="eastAsia"/>
          <w:b/>
        </w:rPr>
        <w:t>功能介绍</w:t>
      </w:r>
      <w:r>
        <w:rPr>
          <w:rFonts w:hint="eastAsia"/>
        </w:rPr>
        <w:t>：配置多个频点，按顺序循环监听。</w:t>
      </w:r>
    </w:p>
    <w:p w14:paraId="5861B437" w14:textId="14B3B376" w:rsidR="00ED7449" w:rsidRPr="00ED7449" w:rsidRDefault="00ED7449" w:rsidP="00ED7449">
      <w:pPr>
        <w:pStyle w:val="DGALTW"/>
        <w:ind w:firstLine="482"/>
        <w:rPr>
          <w:b/>
        </w:rPr>
      </w:pPr>
      <w:r w:rsidRPr="00ED7449">
        <w:rPr>
          <w:rFonts w:hint="eastAsia"/>
          <w:b/>
        </w:rPr>
        <w:t>配置方法：</w:t>
      </w:r>
    </w:p>
    <w:p w14:paraId="4CF86D3D" w14:textId="40228028" w:rsidR="00ED7449" w:rsidRDefault="00537888" w:rsidP="005739B0">
      <w:pPr>
        <w:pStyle w:val="DGALTW"/>
        <w:numPr>
          <w:ilvl w:val="0"/>
          <w:numId w:val="47"/>
        </w:numPr>
        <w:ind w:firstLineChars="0"/>
      </w:pPr>
      <w:r>
        <w:rPr>
          <w:rFonts w:hint="eastAsia"/>
        </w:rPr>
        <w:lastRenderedPageBreak/>
        <w:t>点击【频点配置】即可打开配置页；</w:t>
      </w:r>
    </w:p>
    <w:p w14:paraId="069B4737" w14:textId="36FCDD2D" w:rsidR="00537888" w:rsidRDefault="00537888" w:rsidP="00537888">
      <w:pPr>
        <w:pStyle w:val="DGALTW"/>
        <w:ind w:left="480" w:firstLineChars="0" w:firstLine="0"/>
      </w:pPr>
      <w:r>
        <w:rPr>
          <w:noProof/>
        </w:rPr>
        <w:drawing>
          <wp:inline distT="0" distB="0" distL="0" distR="0" wp14:anchorId="01523620" wp14:editId="13EDAC83">
            <wp:extent cx="5759450" cy="2849880"/>
            <wp:effectExtent l="0" t="0" r="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59450" cy="2849880"/>
                    </a:xfrm>
                    <a:prstGeom prst="rect">
                      <a:avLst/>
                    </a:prstGeom>
                  </pic:spPr>
                </pic:pic>
              </a:graphicData>
            </a:graphic>
          </wp:inline>
        </w:drawing>
      </w:r>
    </w:p>
    <w:p w14:paraId="1DBDCB03" w14:textId="05112FA2" w:rsidR="00111087" w:rsidRDefault="00111087" w:rsidP="00111087">
      <w:pPr>
        <w:pStyle w:val="a9"/>
        <w:widowControl w:val="0"/>
        <w:numPr>
          <w:ilvl w:val="0"/>
          <w:numId w:val="24"/>
        </w:numPr>
        <w:spacing w:line="400" w:lineRule="exact"/>
        <w:ind w:firstLine="420"/>
      </w:pPr>
      <w:r>
        <w:rPr>
          <w:rFonts w:hint="eastAsia"/>
        </w:rPr>
        <w:t>频点配置</w:t>
      </w:r>
    </w:p>
    <w:p w14:paraId="2B496F06" w14:textId="0A4AE550" w:rsidR="00537888" w:rsidRDefault="00A62788" w:rsidP="005739B0">
      <w:pPr>
        <w:pStyle w:val="DGALTW"/>
        <w:numPr>
          <w:ilvl w:val="0"/>
          <w:numId w:val="47"/>
        </w:numPr>
        <w:ind w:firstLineChars="0"/>
      </w:pPr>
      <w:r>
        <w:rPr>
          <w:rFonts w:hint="eastAsia"/>
        </w:rPr>
        <w:t>添加单频点：点击【添加单频点】，然后输入频点，带宽，解调方式即可；</w:t>
      </w:r>
    </w:p>
    <w:p w14:paraId="1B3207B6" w14:textId="6A4C80D7" w:rsidR="00A62788" w:rsidRDefault="00A62788" w:rsidP="00A62788">
      <w:pPr>
        <w:pStyle w:val="DGALTW"/>
        <w:ind w:left="480" w:firstLineChars="0" w:firstLine="0"/>
      </w:pPr>
      <w:r>
        <w:rPr>
          <w:noProof/>
        </w:rPr>
        <w:drawing>
          <wp:inline distT="0" distB="0" distL="0" distR="0" wp14:anchorId="424A48A0" wp14:editId="36D0FB71">
            <wp:extent cx="5723809" cy="4142857"/>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23809" cy="4142857"/>
                    </a:xfrm>
                    <a:prstGeom prst="rect">
                      <a:avLst/>
                    </a:prstGeom>
                  </pic:spPr>
                </pic:pic>
              </a:graphicData>
            </a:graphic>
          </wp:inline>
        </w:drawing>
      </w:r>
    </w:p>
    <w:p w14:paraId="13F7A834" w14:textId="518EFAAE" w:rsidR="00A62788" w:rsidRDefault="00A62788" w:rsidP="00A62788">
      <w:pPr>
        <w:pStyle w:val="a9"/>
        <w:widowControl w:val="0"/>
        <w:numPr>
          <w:ilvl w:val="0"/>
          <w:numId w:val="24"/>
        </w:numPr>
        <w:spacing w:line="400" w:lineRule="exact"/>
        <w:ind w:firstLine="420"/>
      </w:pPr>
      <w:r>
        <w:rPr>
          <w:rFonts w:hint="eastAsia"/>
        </w:rPr>
        <w:t>添加单频点</w:t>
      </w:r>
    </w:p>
    <w:p w14:paraId="01121936" w14:textId="6BC81AFC" w:rsidR="00A62788" w:rsidRDefault="00A62788" w:rsidP="005739B0">
      <w:pPr>
        <w:pStyle w:val="DGALTW"/>
        <w:numPr>
          <w:ilvl w:val="0"/>
          <w:numId w:val="47"/>
        </w:numPr>
        <w:ind w:firstLineChars="0"/>
      </w:pPr>
      <w:r>
        <w:rPr>
          <w:rFonts w:hint="eastAsia"/>
        </w:rPr>
        <w:lastRenderedPageBreak/>
        <w:t>添加频段频点：点击【添加频段频点】，在配置页中输入频段范围，步进，解调方式，即可批量添加多个频点；</w:t>
      </w:r>
    </w:p>
    <w:p w14:paraId="76C0215E" w14:textId="2331FF7B" w:rsidR="00A62788" w:rsidRDefault="00A62788" w:rsidP="00A62788">
      <w:pPr>
        <w:pStyle w:val="DGALTW"/>
        <w:ind w:left="480" w:firstLineChars="0" w:firstLine="0"/>
      </w:pPr>
      <w:r>
        <w:rPr>
          <w:noProof/>
        </w:rPr>
        <w:drawing>
          <wp:inline distT="0" distB="0" distL="0" distR="0" wp14:anchorId="09A385FB" wp14:editId="6157B4B0">
            <wp:extent cx="5714286" cy="4142857"/>
            <wp:effectExtent l="0" t="0" r="127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14286" cy="4142857"/>
                    </a:xfrm>
                    <a:prstGeom prst="rect">
                      <a:avLst/>
                    </a:prstGeom>
                  </pic:spPr>
                </pic:pic>
              </a:graphicData>
            </a:graphic>
          </wp:inline>
        </w:drawing>
      </w:r>
    </w:p>
    <w:p w14:paraId="5022D844" w14:textId="14519858" w:rsidR="00A62788" w:rsidRDefault="00A62788" w:rsidP="00A62788">
      <w:pPr>
        <w:pStyle w:val="a9"/>
        <w:widowControl w:val="0"/>
        <w:numPr>
          <w:ilvl w:val="0"/>
          <w:numId w:val="24"/>
        </w:numPr>
        <w:spacing w:line="400" w:lineRule="exact"/>
        <w:ind w:firstLine="420"/>
      </w:pPr>
      <w:r>
        <w:rPr>
          <w:rFonts w:hint="eastAsia"/>
        </w:rPr>
        <w:t>添加频段频点</w:t>
      </w:r>
    </w:p>
    <w:p w14:paraId="0C605AF6" w14:textId="47EDDBE0" w:rsidR="00A62788" w:rsidRDefault="00A62788" w:rsidP="005739B0">
      <w:pPr>
        <w:pStyle w:val="DGALTW"/>
        <w:numPr>
          <w:ilvl w:val="0"/>
          <w:numId w:val="47"/>
        </w:numPr>
        <w:ind w:firstLineChars="0"/>
      </w:pPr>
      <w:r>
        <w:rPr>
          <w:rFonts w:hint="eastAsia"/>
        </w:rPr>
        <w:t>删除：勾选已经添加的频点，点击【删除】可以删除配置；</w:t>
      </w:r>
    </w:p>
    <w:p w14:paraId="0B190D06" w14:textId="38D87DAA" w:rsidR="00A62788" w:rsidRDefault="00A62788" w:rsidP="005739B0">
      <w:pPr>
        <w:pStyle w:val="DGALTW"/>
        <w:numPr>
          <w:ilvl w:val="0"/>
          <w:numId w:val="47"/>
        </w:numPr>
        <w:ind w:firstLineChars="0"/>
      </w:pPr>
      <w:r>
        <w:rPr>
          <w:rFonts w:hint="eastAsia"/>
        </w:rPr>
        <w:t>清空：点击【清空】，直接清空频点配置；</w:t>
      </w:r>
    </w:p>
    <w:p w14:paraId="6459ACC9" w14:textId="77829D36" w:rsidR="00A62788" w:rsidRDefault="00A62788" w:rsidP="005739B0">
      <w:pPr>
        <w:pStyle w:val="DGALTW"/>
        <w:numPr>
          <w:ilvl w:val="0"/>
          <w:numId w:val="47"/>
        </w:numPr>
        <w:ind w:firstLineChars="0"/>
      </w:pPr>
      <w:r>
        <w:rPr>
          <w:rFonts w:hint="eastAsia"/>
        </w:rPr>
        <w:t>导出：点击【导出】导出当前的频点配置，格式为</w:t>
      </w:r>
      <w:r>
        <w:rPr>
          <w:rFonts w:hint="eastAsia"/>
        </w:rPr>
        <w:t>excel</w:t>
      </w:r>
      <w:r>
        <w:rPr>
          <w:rFonts w:hint="eastAsia"/>
        </w:rPr>
        <w:t>文档；</w:t>
      </w:r>
    </w:p>
    <w:p w14:paraId="68D60671" w14:textId="4C2AD9D6" w:rsidR="00A62788" w:rsidRDefault="00A62788" w:rsidP="005739B0">
      <w:pPr>
        <w:pStyle w:val="DGALTW"/>
        <w:numPr>
          <w:ilvl w:val="0"/>
          <w:numId w:val="47"/>
        </w:numPr>
        <w:ind w:firstLineChars="0"/>
      </w:pPr>
      <w:r>
        <w:rPr>
          <w:rFonts w:hint="eastAsia"/>
        </w:rPr>
        <w:t>导入：点击【导入】可以读取频点配置，导入模板参考【导出】的文件格式；</w:t>
      </w:r>
    </w:p>
    <w:p w14:paraId="22F3B8F1" w14:textId="161DDB62" w:rsidR="00A62788" w:rsidRDefault="00A62788" w:rsidP="005739B0">
      <w:pPr>
        <w:pStyle w:val="DGALTW"/>
        <w:numPr>
          <w:ilvl w:val="0"/>
          <w:numId w:val="47"/>
        </w:numPr>
        <w:ind w:firstLineChars="0"/>
      </w:pPr>
      <w:r>
        <w:rPr>
          <w:rFonts w:hint="eastAsia"/>
        </w:rPr>
        <w:t>保存配置：点击</w:t>
      </w:r>
      <w:r w:rsidR="003E415B">
        <w:rPr>
          <w:rFonts w:hint="eastAsia"/>
        </w:rPr>
        <w:t>【确定】</w:t>
      </w:r>
      <w:r>
        <w:rPr>
          <w:rFonts w:hint="eastAsia"/>
        </w:rPr>
        <w:t>按钮即可保存频点配置，开始录音后，按照配置的频点信息，依次循环监听。</w:t>
      </w:r>
    </w:p>
    <w:p w14:paraId="1275F707" w14:textId="52927267" w:rsidR="000F1790" w:rsidRDefault="000F1790" w:rsidP="000F1790">
      <w:pPr>
        <w:pStyle w:val="DGALTW"/>
        <w:ind w:left="480" w:firstLineChars="0" w:firstLine="0"/>
      </w:pPr>
    </w:p>
    <w:p w14:paraId="573BAF5C" w14:textId="1444AAD5" w:rsidR="000F1790" w:rsidRPr="000F1790" w:rsidRDefault="000F1790" w:rsidP="000F1790">
      <w:pPr>
        <w:pStyle w:val="DGALTW"/>
        <w:ind w:left="480" w:firstLineChars="0" w:firstLine="0"/>
        <w:rPr>
          <w:b/>
        </w:rPr>
      </w:pPr>
      <w:r w:rsidRPr="000F1790">
        <w:rPr>
          <w:rFonts w:hint="eastAsia"/>
          <w:b/>
        </w:rPr>
        <w:t>设置多个频点时的常用配置：</w:t>
      </w:r>
    </w:p>
    <w:p w14:paraId="76096296" w14:textId="23C2805D" w:rsidR="000F1790" w:rsidRDefault="00D60032" w:rsidP="005739B0">
      <w:pPr>
        <w:pStyle w:val="DGALTW"/>
        <w:numPr>
          <w:ilvl w:val="0"/>
          <w:numId w:val="48"/>
        </w:numPr>
        <w:ind w:firstLineChars="0"/>
      </w:pPr>
      <w:r>
        <w:rPr>
          <w:rFonts w:hint="eastAsia"/>
        </w:rPr>
        <w:t>配置位置在【实用工具】的右侧，如下；</w:t>
      </w:r>
    </w:p>
    <w:p w14:paraId="77C33444" w14:textId="4B025C9B" w:rsidR="00D60032" w:rsidRDefault="00D60032" w:rsidP="00D60032">
      <w:pPr>
        <w:pStyle w:val="DGALTW"/>
        <w:ind w:left="480" w:firstLineChars="0" w:firstLine="0"/>
      </w:pPr>
      <w:r>
        <w:rPr>
          <w:noProof/>
        </w:rPr>
        <w:drawing>
          <wp:inline distT="0" distB="0" distL="0" distR="0" wp14:anchorId="34A776EF" wp14:editId="178A7363">
            <wp:extent cx="5257143" cy="285714"/>
            <wp:effectExtent l="0" t="0" r="0" b="63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57143" cy="285714"/>
                    </a:xfrm>
                    <a:prstGeom prst="rect">
                      <a:avLst/>
                    </a:prstGeom>
                  </pic:spPr>
                </pic:pic>
              </a:graphicData>
            </a:graphic>
          </wp:inline>
        </w:drawing>
      </w:r>
    </w:p>
    <w:p w14:paraId="76271590" w14:textId="08A0E2E6" w:rsidR="00D60032" w:rsidRDefault="00D60032" w:rsidP="005739B0">
      <w:pPr>
        <w:pStyle w:val="DGALTW"/>
        <w:numPr>
          <w:ilvl w:val="0"/>
          <w:numId w:val="48"/>
        </w:numPr>
        <w:ind w:firstLineChars="0"/>
      </w:pPr>
      <w:r>
        <w:rPr>
          <w:rFonts w:hint="eastAsia"/>
        </w:rPr>
        <w:t>驻留时间：</w:t>
      </w:r>
      <w:r w:rsidR="00BD44C0">
        <w:rPr>
          <w:rFonts w:hint="eastAsia"/>
        </w:rPr>
        <w:t>等待信号出现的时间，超过这个时间没有发现信号，自动切换到下一个频率</w:t>
      </w:r>
      <w:r>
        <w:rPr>
          <w:rFonts w:hint="eastAsia"/>
        </w:rPr>
        <w:t>；</w:t>
      </w:r>
    </w:p>
    <w:p w14:paraId="229FAEC2" w14:textId="3D547C61" w:rsidR="00D60032" w:rsidRDefault="00D60032" w:rsidP="005739B0">
      <w:pPr>
        <w:pStyle w:val="DGALTW"/>
        <w:numPr>
          <w:ilvl w:val="0"/>
          <w:numId w:val="48"/>
        </w:numPr>
        <w:ind w:firstLineChars="0"/>
      </w:pPr>
      <w:r>
        <w:rPr>
          <w:rFonts w:hint="eastAsia"/>
        </w:rPr>
        <w:lastRenderedPageBreak/>
        <w:t>录音时间：</w:t>
      </w:r>
      <w:r w:rsidR="00BD44C0">
        <w:rPr>
          <w:rFonts w:hint="eastAsia"/>
        </w:rPr>
        <w:t>录制音频的时长，也是切换频率的间隔时间；</w:t>
      </w:r>
      <w:r w:rsidR="00BD44C0">
        <w:t xml:space="preserve"> </w:t>
      </w:r>
    </w:p>
    <w:p w14:paraId="21D21532" w14:textId="4B20D5D2" w:rsidR="00D60032" w:rsidRPr="00ED7449" w:rsidRDefault="00260BA0" w:rsidP="005739B0">
      <w:pPr>
        <w:pStyle w:val="DGALTW"/>
        <w:numPr>
          <w:ilvl w:val="0"/>
          <w:numId w:val="48"/>
        </w:numPr>
        <w:ind w:firstLineChars="0"/>
      </w:pPr>
      <w:r>
        <w:rPr>
          <w:rFonts w:hint="eastAsia"/>
        </w:rPr>
        <w:t>信号消息持续时长：</w:t>
      </w:r>
      <w:r w:rsidR="00BD44C0">
        <w:rPr>
          <w:rFonts w:hint="eastAsia"/>
        </w:rPr>
        <w:t>信号消失后的等待时间，超过这个时间信号没有重新出现，自动切换到下一个频率。</w:t>
      </w:r>
    </w:p>
    <w:p w14:paraId="04E42DB2" w14:textId="30C10316" w:rsidR="00D0412A" w:rsidRDefault="00D0412A">
      <w:pPr>
        <w:pStyle w:val="DG3ALT3"/>
      </w:pPr>
      <w:r>
        <w:rPr>
          <w:rFonts w:hint="eastAsia"/>
        </w:rPr>
        <w:t>频段扫描</w:t>
      </w:r>
    </w:p>
    <w:p w14:paraId="414B64A1" w14:textId="42CE5D18" w:rsidR="00470007" w:rsidRDefault="001C554D" w:rsidP="00470007">
      <w:pPr>
        <w:pStyle w:val="DG4ALT4"/>
      </w:pPr>
      <w:r>
        <w:rPr>
          <w:rFonts w:hint="eastAsia"/>
        </w:rPr>
        <w:t>基本</w:t>
      </w:r>
      <w:r w:rsidR="00470007">
        <w:rPr>
          <w:rFonts w:hint="eastAsia"/>
        </w:rPr>
        <w:t>用法</w:t>
      </w:r>
    </w:p>
    <w:p w14:paraId="2055C1CA" w14:textId="35EAB4BC" w:rsidR="00470007" w:rsidRPr="00470007" w:rsidRDefault="00470007" w:rsidP="00470007">
      <w:pPr>
        <w:pStyle w:val="DGALTW"/>
        <w:ind w:firstLine="482"/>
        <w:rPr>
          <w:b/>
        </w:rPr>
      </w:pPr>
      <w:r w:rsidRPr="00470007">
        <w:rPr>
          <w:rFonts w:hint="eastAsia"/>
          <w:b/>
        </w:rPr>
        <w:t>启动测量：</w:t>
      </w:r>
    </w:p>
    <w:p w14:paraId="08244F51" w14:textId="5E5FDC11" w:rsidR="00470007" w:rsidRDefault="00470007" w:rsidP="005739B0">
      <w:pPr>
        <w:pStyle w:val="DGALTW"/>
        <w:numPr>
          <w:ilvl w:val="0"/>
          <w:numId w:val="49"/>
        </w:numPr>
        <w:ind w:firstLineChars="0"/>
      </w:pPr>
      <w:r>
        <w:rPr>
          <w:rFonts w:hint="eastAsia"/>
        </w:rPr>
        <w:t>功能入口：右键监测网列表中的设备，点击【频段扫描】即可打开功能界面；</w:t>
      </w:r>
    </w:p>
    <w:p w14:paraId="1E8A729C" w14:textId="1BD25C6B" w:rsidR="00470007" w:rsidRDefault="00346B4A" w:rsidP="00470007">
      <w:pPr>
        <w:pStyle w:val="DGALTW"/>
        <w:ind w:left="480" w:firstLineChars="0" w:firstLine="0"/>
      </w:pPr>
      <w:r>
        <w:rPr>
          <w:noProof/>
        </w:rPr>
        <w:drawing>
          <wp:inline distT="0" distB="0" distL="0" distR="0" wp14:anchorId="48C4B93B" wp14:editId="3A098F7C">
            <wp:extent cx="5759450" cy="2954655"/>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59450" cy="2954655"/>
                    </a:xfrm>
                    <a:prstGeom prst="rect">
                      <a:avLst/>
                    </a:prstGeom>
                  </pic:spPr>
                </pic:pic>
              </a:graphicData>
            </a:graphic>
          </wp:inline>
        </w:drawing>
      </w:r>
    </w:p>
    <w:p w14:paraId="70303C93" w14:textId="43E4054D" w:rsidR="00346B4A" w:rsidRDefault="00346B4A" w:rsidP="00346B4A">
      <w:pPr>
        <w:pStyle w:val="a9"/>
        <w:widowControl w:val="0"/>
        <w:numPr>
          <w:ilvl w:val="0"/>
          <w:numId w:val="24"/>
        </w:numPr>
        <w:spacing w:line="400" w:lineRule="exact"/>
        <w:ind w:firstLine="420"/>
      </w:pPr>
      <w:r>
        <w:rPr>
          <w:rFonts w:hint="eastAsia"/>
        </w:rPr>
        <w:t>功能入口</w:t>
      </w:r>
    </w:p>
    <w:p w14:paraId="62EC3DE1" w14:textId="016ABDF1" w:rsidR="00470007" w:rsidRDefault="005F2072" w:rsidP="005739B0">
      <w:pPr>
        <w:pStyle w:val="DGALTW"/>
        <w:numPr>
          <w:ilvl w:val="0"/>
          <w:numId w:val="49"/>
        </w:numPr>
        <w:ind w:firstLineChars="0"/>
      </w:pPr>
      <w:r>
        <w:rPr>
          <w:rFonts w:hint="eastAsia"/>
        </w:rPr>
        <w:t>参数配置：在右侧配置扫描参数：开始频率，结束频率，频率步进，衰减值等等；</w:t>
      </w:r>
    </w:p>
    <w:p w14:paraId="77057FDE" w14:textId="1F8A0563" w:rsidR="005F2072" w:rsidRDefault="005F2072" w:rsidP="005739B0">
      <w:pPr>
        <w:pStyle w:val="DGALTW"/>
        <w:numPr>
          <w:ilvl w:val="0"/>
          <w:numId w:val="49"/>
        </w:numPr>
        <w:ind w:firstLineChars="0"/>
      </w:pPr>
      <w:r>
        <w:rPr>
          <w:rFonts w:hint="eastAsia"/>
        </w:rPr>
        <w:t>扫描方式：在右侧参数列表中可以切换</w:t>
      </w:r>
      <w:r>
        <w:rPr>
          <w:rFonts w:hint="eastAsia"/>
        </w:rPr>
        <w:t>P</w:t>
      </w:r>
      <w:r>
        <w:t>SCAN</w:t>
      </w:r>
      <w:r>
        <w:rPr>
          <w:rFonts w:hint="eastAsia"/>
        </w:rPr>
        <w:t>和</w:t>
      </w:r>
      <w:r>
        <w:rPr>
          <w:rFonts w:hint="eastAsia"/>
        </w:rPr>
        <w:t>F</w:t>
      </w:r>
      <w:r>
        <w:t>SCAN</w:t>
      </w:r>
      <w:r>
        <w:rPr>
          <w:rFonts w:hint="eastAsia"/>
        </w:rPr>
        <w:t>两种扫描模式；</w:t>
      </w:r>
    </w:p>
    <w:p w14:paraId="0CFD7618" w14:textId="0945DE8C" w:rsidR="005F2072" w:rsidRDefault="005F2072" w:rsidP="005739B0">
      <w:pPr>
        <w:pStyle w:val="DGALTW"/>
        <w:numPr>
          <w:ilvl w:val="0"/>
          <w:numId w:val="49"/>
        </w:numPr>
        <w:ind w:firstLineChars="0"/>
      </w:pPr>
      <w:r>
        <w:rPr>
          <w:rFonts w:hint="eastAsia"/>
        </w:rPr>
        <w:t>启动：点击左上角的【开始】按钮启动测量；</w:t>
      </w:r>
    </w:p>
    <w:p w14:paraId="58774C18" w14:textId="64209ACB" w:rsidR="005F2072" w:rsidRDefault="005F2072" w:rsidP="005F2072">
      <w:pPr>
        <w:pStyle w:val="DGALTW"/>
        <w:ind w:left="480" w:firstLineChars="0" w:firstLine="0"/>
      </w:pPr>
      <w:r>
        <w:rPr>
          <w:noProof/>
        </w:rPr>
        <w:lastRenderedPageBreak/>
        <w:drawing>
          <wp:inline distT="0" distB="0" distL="0" distR="0" wp14:anchorId="232EA3A0" wp14:editId="50EAEBF9">
            <wp:extent cx="5759450" cy="295783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59450" cy="2957830"/>
                    </a:xfrm>
                    <a:prstGeom prst="rect">
                      <a:avLst/>
                    </a:prstGeom>
                  </pic:spPr>
                </pic:pic>
              </a:graphicData>
            </a:graphic>
          </wp:inline>
        </w:drawing>
      </w:r>
    </w:p>
    <w:p w14:paraId="51DF405A" w14:textId="247C3147" w:rsidR="005F2072" w:rsidRDefault="005F2072" w:rsidP="005F2072">
      <w:pPr>
        <w:pStyle w:val="a9"/>
        <w:widowControl w:val="0"/>
        <w:numPr>
          <w:ilvl w:val="0"/>
          <w:numId w:val="24"/>
        </w:numPr>
        <w:spacing w:line="400" w:lineRule="exact"/>
        <w:ind w:firstLine="420"/>
      </w:pPr>
      <w:r>
        <w:rPr>
          <w:rFonts w:hint="eastAsia"/>
        </w:rPr>
        <w:t>频段扫描</w:t>
      </w:r>
    </w:p>
    <w:p w14:paraId="6A7C9B0C" w14:textId="75330CF8" w:rsidR="005F2072" w:rsidRDefault="000D29B3" w:rsidP="005739B0">
      <w:pPr>
        <w:pStyle w:val="DGALTW"/>
        <w:numPr>
          <w:ilvl w:val="0"/>
          <w:numId w:val="49"/>
        </w:numPr>
        <w:ind w:firstLineChars="0"/>
      </w:pPr>
      <w:r>
        <w:rPr>
          <w:rFonts w:hint="eastAsia"/>
        </w:rPr>
        <w:t>频谱图：上方绘制出频谱图，默认同时绘制最大值，实时值；</w:t>
      </w:r>
    </w:p>
    <w:p w14:paraId="42857F41" w14:textId="204B731B" w:rsidR="000D29B3" w:rsidRDefault="000D29B3" w:rsidP="005739B0">
      <w:pPr>
        <w:pStyle w:val="DGALTW"/>
        <w:numPr>
          <w:ilvl w:val="0"/>
          <w:numId w:val="49"/>
        </w:numPr>
        <w:ind w:firstLineChars="0"/>
      </w:pPr>
      <w:r>
        <w:rPr>
          <w:rFonts w:hint="eastAsia"/>
        </w:rPr>
        <w:t>电平概率，实时电平：左键双击频谱图中某频率，左下角即可绘制该频率的电平概率统计图和时域电平图；</w:t>
      </w:r>
    </w:p>
    <w:p w14:paraId="098BA1A3" w14:textId="00AF9FEE" w:rsidR="000D29B3" w:rsidRDefault="000D29B3" w:rsidP="000D29B3">
      <w:pPr>
        <w:pStyle w:val="DGALTW"/>
        <w:ind w:left="480" w:firstLineChars="0" w:firstLine="0"/>
      </w:pPr>
      <w:r>
        <w:rPr>
          <w:noProof/>
        </w:rPr>
        <w:drawing>
          <wp:inline distT="0" distB="0" distL="0" distR="0" wp14:anchorId="6AEC748A" wp14:editId="752C14C8">
            <wp:extent cx="5759450" cy="295783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59450" cy="2957830"/>
                    </a:xfrm>
                    <a:prstGeom prst="rect">
                      <a:avLst/>
                    </a:prstGeom>
                  </pic:spPr>
                </pic:pic>
              </a:graphicData>
            </a:graphic>
          </wp:inline>
        </w:drawing>
      </w:r>
    </w:p>
    <w:p w14:paraId="6C972761" w14:textId="58D6A8C9" w:rsidR="000D29B3" w:rsidRDefault="000D29B3" w:rsidP="000D29B3">
      <w:pPr>
        <w:pStyle w:val="a9"/>
        <w:widowControl w:val="0"/>
        <w:numPr>
          <w:ilvl w:val="0"/>
          <w:numId w:val="24"/>
        </w:numPr>
        <w:spacing w:line="400" w:lineRule="exact"/>
        <w:ind w:firstLine="420"/>
      </w:pPr>
      <w:r>
        <w:rPr>
          <w:rFonts w:hint="eastAsia"/>
        </w:rPr>
        <w:t>频谱图、电平概率统计</w:t>
      </w:r>
    </w:p>
    <w:p w14:paraId="17C29E9C" w14:textId="0F2C7E28" w:rsidR="000D29B3" w:rsidRDefault="00EA2D54" w:rsidP="005739B0">
      <w:pPr>
        <w:pStyle w:val="DGALTW"/>
        <w:numPr>
          <w:ilvl w:val="0"/>
          <w:numId w:val="49"/>
        </w:numPr>
        <w:ind w:firstLineChars="0"/>
      </w:pPr>
      <w:r>
        <w:rPr>
          <w:rFonts w:hint="eastAsia"/>
        </w:rPr>
        <w:t>信号列表：扫描过程中自动提取信号，在右下列表中显示，包括频率、类型、电平等信息；</w:t>
      </w:r>
    </w:p>
    <w:p w14:paraId="38F07B28" w14:textId="0975E4CF" w:rsidR="00EA2D54" w:rsidRDefault="00EA2D54" w:rsidP="00EA2D54">
      <w:pPr>
        <w:pStyle w:val="DGALTW"/>
        <w:ind w:left="480" w:firstLineChars="0" w:firstLine="0"/>
      </w:pPr>
      <w:r>
        <w:rPr>
          <w:noProof/>
        </w:rPr>
        <w:lastRenderedPageBreak/>
        <w:drawing>
          <wp:inline distT="0" distB="0" distL="0" distR="0" wp14:anchorId="60DDE418" wp14:editId="40DA93B2">
            <wp:extent cx="5759450" cy="271335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59450" cy="2713355"/>
                    </a:xfrm>
                    <a:prstGeom prst="rect">
                      <a:avLst/>
                    </a:prstGeom>
                  </pic:spPr>
                </pic:pic>
              </a:graphicData>
            </a:graphic>
          </wp:inline>
        </w:drawing>
      </w:r>
    </w:p>
    <w:p w14:paraId="121CD845" w14:textId="6400F471" w:rsidR="00EA2D54" w:rsidRDefault="00EA2D54" w:rsidP="00253A74">
      <w:pPr>
        <w:pStyle w:val="a9"/>
        <w:widowControl w:val="0"/>
        <w:numPr>
          <w:ilvl w:val="0"/>
          <w:numId w:val="24"/>
        </w:numPr>
        <w:spacing w:line="400" w:lineRule="exact"/>
        <w:ind w:firstLine="420"/>
      </w:pPr>
      <w:r>
        <w:rPr>
          <w:rFonts w:hint="eastAsia"/>
        </w:rPr>
        <w:t>信号列表</w:t>
      </w:r>
    </w:p>
    <w:p w14:paraId="13AE6D58" w14:textId="48A01AFE" w:rsidR="00253A74" w:rsidRPr="00084CBA" w:rsidRDefault="00084CBA" w:rsidP="00084CBA">
      <w:pPr>
        <w:pStyle w:val="DGALTW"/>
        <w:ind w:firstLine="482"/>
        <w:rPr>
          <w:b/>
        </w:rPr>
      </w:pPr>
      <w:r w:rsidRPr="00084CBA">
        <w:rPr>
          <w:rFonts w:hint="eastAsia"/>
          <w:b/>
        </w:rPr>
        <w:t>扫描设置：</w:t>
      </w:r>
    </w:p>
    <w:p w14:paraId="413850B9" w14:textId="22AE6919" w:rsidR="00084CBA" w:rsidRDefault="00084CBA" w:rsidP="00084CBA">
      <w:pPr>
        <w:pStyle w:val="DGALTW"/>
        <w:ind w:firstLine="480"/>
      </w:pPr>
      <w:r>
        <w:rPr>
          <w:rFonts w:hint="eastAsia"/>
        </w:rPr>
        <w:t>在界面的右上角，有个【扫描设置】的下拉列表，可以针对不同使用场景来设置。</w:t>
      </w:r>
    </w:p>
    <w:p w14:paraId="1802AF8A" w14:textId="3662D7E1" w:rsidR="00084CBA" w:rsidRDefault="00084CBA" w:rsidP="00084CBA">
      <w:pPr>
        <w:pStyle w:val="DGALTW"/>
        <w:ind w:firstLine="480"/>
      </w:pPr>
      <w:r>
        <w:rPr>
          <w:noProof/>
        </w:rPr>
        <w:drawing>
          <wp:inline distT="0" distB="0" distL="0" distR="0" wp14:anchorId="2D62FCAA" wp14:editId="4983D5A2">
            <wp:extent cx="5247619" cy="1866667"/>
            <wp:effectExtent l="0" t="0" r="0" b="63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47619" cy="1866667"/>
                    </a:xfrm>
                    <a:prstGeom prst="rect">
                      <a:avLst/>
                    </a:prstGeom>
                  </pic:spPr>
                </pic:pic>
              </a:graphicData>
            </a:graphic>
          </wp:inline>
        </w:drawing>
      </w:r>
    </w:p>
    <w:p w14:paraId="0900B63F" w14:textId="5D0B852F" w:rsidR="00F01B62" w:rsidRDefault="00F01B62" w:rsidP="00F01B62">
      <w:pPr>
        <w:pStyle w:val="a9"/>
        <w:widowControl w:val="0"/>
        <w:numPr>
          <w:ilvl w:val="0"/>
          <w:numId w:val="24"/>
        </w:numPr>
        <w:spacing w:line="400" w:lineRule="exact"/>
        <w:ind w:firstLine="420"/>
      </w:pPr>
      <w:r>
        <w:rPr>
          <w:rFonts w:hint="eastAsia"/>
        </w:rPr>
        <w:t>扫描设置</w:t>
      </w:r>
    </w:p>
    <w:p w14:paraId="3586921F" w14:textId="361709EF" w:rsidR="00BA78D1" w:rsidRDefault="00F01B62" w:rsidP="005739B0">
      <w:pPr>
        <w:pStyle w:val="DGALTW"/>
        <w:numPr>
          <w:ilvl w:val="0"/>
          <w:numId w:val="50"/>
        </w:numPr>
        <w:ind w:firstLineChars="0"/>
      </w:pPr>
      <w:r>
        <w:rPr>
          <w:rFonts w:hint="eastAsia"/>
        </w:rPr>
        <w:t>自动切换：设置多频段扫描时生效，勾选后自动切换频谱；</w:t>
      </w:r>
    </w:p>
    <w:p w14:paraId="0331BCF8" w14:textId="30B5BD2F" w:rsidR="00F01B62" w:rsidRDefault="00F01B62" w:rsidP="005739B0">
      <w:pPr>
        <w:pStyle w:val="DGALTW"/>
        <w:numPr>
          <w:ilvl w:val="0"/>
          <w:numId w:val="50"/>
        </w:numPr>
        <w:ind w:firstLineChars="0"/>
      </w:pPr>
      <w:r>
        <w:rPr>
          <w:rFonts w:hint="eastAsia"/>
        </w:rPr>
        <w:t>触发跳转：勾选此设置，提取到信号之后自动跳转到单频测量界面测量该频率；</w:t>
      </w:r>
    </w:p>
    <w:p w14:paraId="409FF2EB" w14:textId="773F7901" w:rsidR="00F01B62" w:rsidRDefault="00F01B62" w:rsidP="005739B0">
      <w:pPr>
        <w:pStyle w:val="DGALTW"/>
        <w:numPr>
          <w:ilvl w:val="0"/>
          <w:numId w:val="50"/>
        </w:numPr>
        <w:ind w:firstLineChars="0"/>
      </w:pPr>
      <w:r>
        <w:rPr>
          <w:rFonts w:hint="eastAsia"/>
        </w:rPr>
        <w:t>频段划分信息：鼠标放到频谱上显示该段的业务划分信息，如调频广播；</w:t>
      </w:r>
    </w:p>
    <w:p w14:paraId="591214AC" w14:textId="064CAE0A" w:rsidR="00F01B62" w:rsidRDefault="00F01B62" w:rsidP="005739B0">
      <w:pPr>
        <w:pStyle w:val="DGALTW"/>
        <w:numPr>
          <w:ilvl w:val="0"/>
          <w:numId w:val="50"/>
        </w:numPr>
        <w:ind w:firstLineChars="0"/>
      </w:pPr>
      <w:r>
        <w:rPr>
          <w:rFonts w:hint="eastAsia"/>
        </w:rPr>
        <w:t>信号列表：显示</w:t>
      </w:r>
      <w:r>
        <w:rPr>
          <w:rFonts w:hint="eastAsia"/>
        </w:rPr>
        <w:t>/</w:t>
      </w:r>
      <w:r>
        <w:rPr>
          <w:rFonts w:hint="eastAsia"/>
        </w:rPr>
        <w:t>隐藏信号列表；</w:t>
      </w:r>
    </w:p>
    <w:p w14:paraId="46BD710D" w14:textId="2858BDC9" w:rsidR="00F01B62" w:rsidRDefault="00F01B62" w:rsidP="005739B0">
      <w:pPr>
        <w:pStyle w:val="DGALTW"/>
        <w:numPr>
          <w:ilvl w:val="0"/>
          <w:numId w:val="50"/>
        </w:numPr>
        <w:ind w:firstLineChars="0"/>
      </w:pPr>
      <w:r>
        <w:rPr>
          <w:rFonts w:hint="eastAsia"/>
        </w:rPr>
        <w:t>持续查询台站：勾选后不间断的查询并匹配台站，适用于长时间的扫描任务；</w:t>
      </w:r>
    </w:p>
    <w:p w14:paraId="22C4FF8C" w14:textId="028EE139" w:rsidR="00F01B62" w:rsidRDefault="00F01B62" w:rsidP="005739B0">
      <w:pPr>
        <w:pStyle w:val="DGALTW"/>
        <w:numPr>
          <w:ilvl w:val="0"/>
          <w:numId w:val="50"/>
        </w:numPr>
        <w:ind w:firstLineChars="0"/>
      </w:pPr>
      <w:r>
        <w:rPr>
          <w:rFonts w:hint="eastAsia"/>
        </w:rPr>
        <w:t>语音告警：发现异常信号后语音告警；</w:t>
      </w:r>
    </w:p>
    <w:p w14:paraId="3E62E647" w14:textId="06F59BA1" w:rsidR="00F01B62" w:rsidRDefault="00F01B62" w:rsidP="005739B0">
      <w:pPr>
        <w:pStyle w:val="DGALTW"/>
        <w:numPr>
          <w:ilvl w:val="0"/>
          <w:numId w:val="50"/>
        </w:numPr>
        <w:ind w:firstLineChars="0"/>
      </w:pPr>
      <w:r>
        <w:rPr>
          <w:rFonts w:hint="eastAsia"/>
        </w:rPr>
        <w:t>自动触发：提取信号后自动触发单频测量</w:t>
      </w:r>
      <w:r>
        <w:rPr>
          <w:rFonts w:hint="eastAsia"/>
        </w:rPr>
        <w:t>/</w:t>
      </w:r>
      <w:r>
        <w:rPr>
          <w:rFonts w:hint="eastAsia"/>
        </w:rPr>
        <w:t>单频测向任务，可调度多个设备，同时进行扫描任务和频点测量</w:t>
      </w:r>
      <w:r>
        <w:rPr>
          <w:rFonts w:hint="eastAsia"/>
        </w:rPr>
        <w:t>/</w:t>
      </w:r>
      <w:r>
        <w:rPr>
          <w:rFonts w:hint="eastAsia"/>
        </w:rPr>
        <w:t>测向任务：</w:t>
      </w:r>
    </w:p>
    <w:p w14:paraId="17603207" w14:textId="40A035A7" w:rsidR="00F01B62" w:rsidRDefault="00F01B62" w:rsidP="005739B0">
      <w:pPr>
        <w:pStyle w:val="DGALTW"/>
        <w:numPr>
          <w:ilvl w:val="1"/>
          <w:numId w:val="50"/>
        </w:numPr>
        <w:ind w:firstLineChars="0"/>
      </w:pPr>
      <w:r>
        <w:rPr>
          <w:rFonts w:hint="eastAsia"/>
        </w:rPr>
        <w:lastRenderedPageBreak/>
        <w:t>设置触发条件和通用参数：勾选【自动触发】后，弹出设置窗口，可配置触发测量的设备，触发条件，通用参数等信息；</w:t>
      </w:r>
    </w:p>
    <w:p w14:paraId="5D3722DB" w14:textId="548D0DBA" w:rsidR="00F01B62" w:rsidRDefault="00F01B62" w:rsidP="00F01B62">
      <w:pPr>
        <w:pStyle w:val="DGALTW"/>
        <w:ind w:left="900" w:firstLineChars="0" w:firstLine="0"/>
      </w:pPr>
      <w:r>
        <w:rPr>
          <w:noProof/>
        </w:rPr>
        <w:drawing>
          <wp:inline distT="0" distB="0" distL="0" distR="0" wp14:anchorId="4660555D" wp14:editId="4D2F4147">
            <wp:extent cx="5759450" cy="4666615"/>
            <wp:effectExtent l="0" t="0" r="0" b="63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59450" cy="4666615"/>
                    </a:xfrm>
                    <a:prstGeom prst="rect">
                      <a:avLst/>
                    </a:prstGeom>
                  </pic:spPr>
                </pic:pic>
              </a:graphicData>
            </a:graphic>
          </wp:inline>
        </w:drawing>
      </w:r>
    </w:p>
    <w:p w14:paraId="42547C9A" w14:textId="364FA60C" w:rsidR="00F01B62" w:rsidRDefault="00F01B62" w:rsidP="00F01B62">
      <w:pPr>
        <w:pStyle w:val="a9"/>
        <w:widowControl w:val="0"/>
        <w:numPr>
          <w:ilvl w:val="0"/>
          <w:numId w:val="24"/>
        </w:numPr>
        <w:spacing w:line="400" w:lineRule="exact"/>
        <w:ind w:firstLine="420"/>
      </w:pPr>
      <w:r>
        <w:rPr>
          <w:rFonts w:hint="eastAsia"/>
        </w:rPr>
        <w:t>自动触发设置</w:t>
      </w:r>
    </w:p>
    <w:p w14:paraId="2BF216CA" w14:textId="659FF9E0" w:rsidR="00F01B62" w:rsidRDefault="00F01B62" w:rsidP="005739B0">
      <w:pPr>
        <w:pStyle w:val="DGALTW"/>
        <w:numPr>
          <w:ilvl w:val="1"/>
          <w:numId w:val="50"/>
        </w:numPr>
        <w:ind w:firstLineChars="0"/>
      </w:pPr>
      <w:r>
        <w:rPr>
          <w:rFonts w:hint="eastAsia"/>
        </w:rPr>
        <w:t>点击【确定】确认配置；</w:t>
      </w:r>
    </w:p>
    <w:p w14:paraId="65B82CEA" w14:textId="1E782802" w:rsidR="00F01B62" w:rsidRDefault="00F01B62" w:rsidP="005739B0">
      <w:pPr>
        <w:pStyle w:val="DGALTW"/>
        <w:numPr>
          <w:ilvl w:val="1"/>
          <w:numId w:val="50"/>
        </w:numPr>
        <w:ind w:firstLineChars="0"/>
      </w:pPr>
      <w:r>
        <w:rPr>
          <w:rFonts w:hint="eastAsia"/>
        </w:rPr>
        <w:t>观察任务执行情况：配置好后，点击【开始】按钮，启动扫描任务，提取信号后自动跳转到信号测量的界面</w:t>
      </w:r>
      <w:r w:rsidR="00221DB5">
        <w:rPr>
          <w:rFonts w:hint="eastAsia"/>
        </w:rPr>
        <w:t>。</w:t>
      </w:r>
    </w:p>
    <w:p w14:paraId="02A39791" w14:textId="3EBAC47F" w:rsidR="00221DB5" w:rsidRDefault="00221DB5" w:rsidP="00221DB5">
      <w:pPr>
        <w:pStyle w:val="DGALTW"/>
        <w:ind w:left="900" w:firstLineChars="0" w:firstLine="0"/>
      </w:pPr>
      <w:r>
        <w:rPr>
          <w:noProof/>
        </w:rPr>
        <w:lastRenderedPageBreak/>
        <w:drawing>
          <wp:inline distT="0" distB="0" distL="0" distR="0" wp14:anchorId="7D98BA4F" wp14:editId="7B398E3B">
            <wp:extent cx="5759450" cy="2948940"/>
            <wp:effectExtent l="0" t="0" r="0" b="381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59450" cy="2948940"/>
                    </a:xfrm>
                    <a:prstGeom prst="rect">
                      <a:avLst/>
                    </a:prstGeom>
                  </pic:spPr>
                </pic:pic>
              </a:graphicData>
            </a:graphic>
          </wp:inline>
        </w:drawing>
      </w:r>
    </w:p>
    <w:p w14:paraId="1E1104BF" w14:textId="660720FC" w:rsidR="00221DB5" w:rsidRDefault="00221DB5" w:rsidP="00221DB5">
      <w:pPr>
        <w:pStyle w:val="a9"/>
        <w:widowControl w:val="0"/>
        <w:numPr>
          <w:ilvl w:val="0"/>
          <w:numId w:val="24"/>
        </w:numPr>
        <w:spacing w:line="400" w:lineRule="exact"/>
        <w:ind w:firstLine="420"/>
      </w:pPr>
      <w:r>
        <w:rPr>
          <w:rFonts w:hint="eastAsia"/>
        </w:rPr>
        <w:t>自动触发测量</w:t>
      </w:r>
    </w:p>
    <w:p w14:paraId="58D1DC93" w14:textId="77777777" w:rsidR="0000288A" w:rsidRDefault="0000288A" w:rsidP="0000288A">
      <w:pPr>
        <w:ind w:firstLine="482"/>
        <w:rPr>
          <w:rFonts w:ascii="Times New Roman" w:hAnsi="Times New Roman"/>
          <w:b/>
          <w:sz w:val="24"/>
          <w:szCs w:val="32"/>
        </w:rPr>
      </w:pPr>
      <w:r w:rsidRPr="00751E3F">
        <w:rPr>
          <w:rFonts w:ascii="Times New Roman" w:hAnsi="Times New Roman" w:hint="eastAsia"/>
          <w:b/>
          <w:sz w:val="24"/>
          <w:szCs w:val="32"/>
        </w:rPr>
        <w:t>实用工具：</w:t>
      </w:r>
    </w:p>
    <w:p w14:paraId="0607EA18" w14:textId="77777777" w:rsidR="0000288A" w:rsidRDefault="0000288A" w:rsidP="0000288A">
      <w:pPr>
        <w:pStyle w:val="DGALTW"/>
        <w:ind w:firstLine="480"/>
      </w:pPr>
      <w:r>
        <w:rPr>
          <w:rFonts w:hint="eastAsia"/>
        </w:rPr>
        <w:t>开始按钮右侧提供了多个实用工具的按钮</w:t>
      </w:r>
    </w:p>
    <w:p w14:paraId="78AC4367" w14:textId="46DF584A" w:rsidR="0000288A" w:rsidRPr="00751E3F" w:rsidRDefault="00ED3092" w:rsidP="0000288A">
      <w:pPr>
        <w:pStyle w:val="DGALTW"/>
        <w:ind w:firstLine="480"/>
      </w:pPr>
      <w:r>
        <w:rPr>
          <w:noProof/>
        </w:rPr>
        <w:drawing>
          <wp:inline distT="0" distB="0" distL="0" distR="0" wp14:anchorId="014AF2B1" wp14:editId="334D21AE">
            <wp:extent cx="2819048" cy="304762"/>
            <wp:effectExtent l="0" t="0" r="635" b="63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819048" cy="304762"/>
                    </a:xfrm>
                    <a:prstGeom prst="rect">
                      <a:avLst/>
                    </a:prstGeom>
                  </pic:spPr>
                </pic:pic>
              </a:graphicData>
            </a:graphic>
          </wp:inline>
        </w:drawing>
      </w:r>
    </w:p>
    <w:p w14:paraId="03A2B876" w14:textId="77777777" w:rsidR="0000288A" w:rsidRDefault="0000288A" w:rsidP="005739B0">
      <w:pPr>
        <w:pStyle w:val="DGALTW"/>
        <w:numPr>
          <w:ilvl w:val="0"/>
          <w:numId w:val="51"/>
        </w:numPr>
        <w:ind w:firstLineChars="0"/>
      </w:pPr>
      <w:r>
        <w:rPr>
          <w:rFonts w:hint="eastAsia"/>
        </w:rPr>
        <w:t>记录数据：点击</w:t>
      </w:r>
      <w:r>
        <w:rPr>
          <w:noProof/>
        </w:rPr>
        <w:drawing>
          <wp:inline distT="0" distB="0" distL="0" distR="0" wp14:anchorId="33AC5F4B" wp14:editId="76D08879">
            <wp:extent cx="409524" cy="295238"/>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9524" cy="295238"/>
                    </a:xfrm>
                    <a:prstGeom prst="rect">
                      <a:avLst/>
                    </a:prstGeom>
                  </pic:spPr>
                </pic:pic>
              </a:graphicData>
            </a:graphic>
          </wp:inline>
        </w:drawing>
      </w:r>
      <w:r>
        <w:rPr>
          <w:rFonts w:hint="eastAsia"/>
        </w:rPr>
        <w:t>变为</w:t>
      </w:r>
      <w:r>
        <w:rPr>
          <w:noProof/>
        </w:rPr>
        <w:drawing>
          <wp:inline distT="0" distB="0" distL="0" distR="0" wp14:anchorId="39108E0E" wp14:editId="4B2691EA">
            <wp:extent cx="371429" cy="285714"/>
            <wp:effectExtent l="0" t="0" r="0" b="63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1429" cy="285714"/>
                    </a:xfrm>
                    <a:prstGeom prst="rect">
                      <a:avLst/>
                    </a:prstGeom>
                  </pic:spPr>
                </pic:pic>
              </a:graphicData>
            </a:graphic>
          </wp:inline>
        </w:drawing>
      </w:r>
      <w:r>
        <w:rPr>
          <w:rFonts w:hint="eastAsia"/>
        </w:rPr>
        <w:t>后即可开始记录监测数据，快捷键</w:t>
      </w:r>
      <w:proofErr w:type="spellStart"/>
      <w:r>
        <w:rPr>
          <w:rFonts w:hint="eastAsia"/>
        </w:rPr>
        <w:t>Ctrl</w:t>
      </w:r>
      <w:r>
        <w:t>+S</w:t>
      </w:r>
      <w:proofErr w:type="spellEnd"/>
      <w:r>
        <w:t>;</w:t>
      </w:r>
    </w:p>
    <w:p w14:paraId="148B4C07" w14:textId="77777777" w:rsidR="0000288A" w:rsidRDefault="0000288A" w:rsidP="005739B0">
      <w:pPr>
        <w:pStyle w:val="DGALTW"/>
        <w:numPr>
          <w:ilvl w:val="0"/>
          <w:numId w:val="51"/>
        </w:numPr>
        <w:ind w:firstLineChars="0"/>
      </w:pPr>
      <w:r>
        <w:rPr>
          <w:rFonts w:hint="eastAsia"/>
        </w:rPr>
        <w:t>记录图片：点击</w:t>
      </w:r>
      <w:r>
        <w:rPr>
          <w:noProof/>
        </w:rPr>
        <w:drawing>
          <wp:inline distT="0" distB="0" distL="0" distR="0" wp14:anchorId="21B8AE41" wp14:editId="4501AAD6">
            <wp:extent cx="342857" cy="266667"/>
            <wp:effectExtent l="0" t="0" r="635" b="63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2857" cy="266667"/>
                    </a:xfrm>
                    <a:prstGeom prst="rect">
                      <a:avLst/>
                    </a:prstGeom>
                  </pic:spPr>
                </pic:pic>
              </a:graphicData>
            </a:graphic>
          </wp:inline>
        </w:drawing>
      </w:r>
      <w:r>
        <w:rPr>
          <w:rFonts w:hint="eastAsia"/>
        </w:rPr>
        <w:t>截取当前监测界面快照，快捷键</w:t>
      </w:r>
      <w:proofErr w:type="spellStart"/>
      <w:r>
        <w:rPr>
          <w:rFonts w:hint="eastAsia"/>
        </w:rPr>
        <w:t>Ctrl</w:t>
      </w:r>
      <w:r>
        <w:t>+D</w:t>
      </w:r>
      <w:proofErr w:type="spellEnd"/>
      <w:r>
        <w:rPr>
          <w:rFonts w:hint="eastAsia"/>
        </w:rPr>
        <w:t>；</w:t>
      </w:r>
    </w:p>
    <w:p w14:paraId="3EF0751F" w14:textId="77777777" w:rsidR="0000288A" w:rsidRDefault="0000288A" w:rsidP="005739B0">
      <w:pPr>
        <w:pStyle w:val="DGALTW"/>
        <w:numPr>
          <w:ilvl w:val="0"/>
          <w:numId w:val="51"/>
        </w:numPr>
        <w:ind w:firstLineChars="0"/>
      </w:pPr>
      <w:r>
        <w:rPr>
          <w:rFonts w:hint="eastAsia"/>
        </w:rPr>
        <w:t>导出报表：点击</w:t>
      </w:r>
      <w:r>
        <w:rPr>
          <w:noProof/>
        </w:rPr>
        <w:drawing>
          <wp:inline distT="0" distB="0" distL="0" distR="0" wp14:anchorId="6C03A88F" wp14:editId="63666777">
            <wp:extent cx="352381" cy="257143"/>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2381" cy="257143"/>
                    </a:xfrm>
                    <a:prstGeom prst="rect">
                      <a:avLst/>
                    </a:prstGeom>
                  </pic:spPr>
                </pic:pic>
              </a:graphicData>
            </a:graphic>
          </wp:inline>
        </w:drawing>
      </w:r>
      <w:r>
        <w:rPr>
          <w:rFonts w:hint="eastAsia"/>
        </w:rPr>
        <w:t>导出监测结果</w:t>
      </w:r>
      <w:r>
        <w:rPr>
          <w:rFonts w:hint="eastAsia"/>
        </w:rPr>
        <w:t>excel</w:t>
      </w:r>
      <w:r>
        <w:rPr>
          <w:rFonts w:hint="eastAsia"/>
        </w:rPr>
        <w:t>报表，快捷键</w:t>
      </w:r>
      <w:proofErr w:type="spellStart"/>
      <w:r>
        <w:rPr>
          <w:rFonts w:hint="eastAsia"/>
        </w:rPr>
        <w:t>Ctr</w:t>
      </w:r>
      <w:r>
        <w:t>l+E</w:t>
      </w:r>
      <w:proofErr w:type="spellEnd"/>
      <w:r>
        <w:t>;</w:t>
      </w:r>
    </w:p>
    <w:p w14:paraId="435C0F2C" w14:textId="1107DCF6" w:rsidR="0000288A" w:rsidRDefault="0000288A" w:rsidP="005739B0">
      <w:pPr>
        <w:pStyle w:val="DGALTW"/>
        <w:numPr>
          <w:ilvl w:val="0"/>
          <w:numId w:val="51"/>
        </w:numPr>
        <w:ind w:firstLineChars="0"/>
      </w:pPr>
      <w:r>
        <w:rPr>
          <w:rFonts w:hint="eastAsia"/>
        </w:rPr>
        <w:t>天线信息：鼠标放到</w:t>
      </w:r>
      <w:r>
        <w:rPr>
          <w:noProof/>
        </w:rPr>
        <w:drawing>
          <wp:inline distT="0" distB="0" distL="0" distR="0" wp14:anchorId="717A0482" wp14:editId="710BE16B">
            <wp:extent cx="428571" cy="27619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28571" cy="276190"/>
                    </a:xfrm>
                    <a:prstGeom prst="rect">
                      <a:avLst/>
                    </a:prstGeom>
                  </pic:spPr>
                </pic:pic>
              </a:graphicData>
            </a:graphic>
          </wp:inline>
        </w:drawing>
      </w:r>
      <w:r>
        <w:rPr>
          <w:rFonts w:hint="eastAsia"/>
        </w:rPr>
        <w:t>上，查看天线信息</w:t>
      </w:r>
      <w:r w:rsidR="00ED3092">
        <w:rPr>
          <w:rFonts w:hint="eastAsia"/>
        </w:rPr>
        <w:t>；</w:t>
      </w:r>
    </w:p>
    <w:p w14:paraId="75B4850B" w14:textId="1B1B5EA8" w:rsidR="00ED3092" w:rsidRDefault="00ED3092" w:rsidP="005739B0">
      <w:pPr>
        <w:pStyle w:val="DGALTW"/>
        <w:numPr>
          <w:ilvl w:val="0"/>
          <w:numId w:val="51"/>
        </w:numPr>
        <w:ind w:firstLineChars="0"/>
      </w:pPr>
      <w:r>
        <w:rPr>
          <w:rFonts w:hint="eastAsia"/>
        </w:rPr>
        <w:t>频谱存储设置：展开下拉列表，勾选【存储频谱】，选择存储路径后，扫描过程中即可存储离线频谱数据。</w:t>
      </w:r>
    </w:p>
    <w:p w14:paraId="040B1A84" w14:textId="03D5C8C5" w:rsidR="00ED3092" w:rsidRDefault="00ED3092" w:rsidP="00ED3092">
      <w:pPr>
        <w:pStyle w:val="DGALTW"/>
        <w:ind w:left="900" w:firstLineChars="0" w:firstLine="0"/>
      </w:pPr>
      <w:r>
        <w:rPr>
          <w:noProof/>
        </w:rPr>
        <w:drawing>
          <wp:inline distT="0" distB="0" distL="0" distR="0" wp14:anchorId="59CA5A28" wp14:editId="42F1A86B">
            <wp:extent cx="4342857" cy="838095"/>
            <wp:effectExtent l="0" t="0" r="635" b="63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342857" cy="838095"/>
                    </a:xfrm>
                    <a:prstGeom prst="rect">
                      <a:avLst/>
                    </a:prstGeom>
                  </pic:spPr>
                </pic:pic>
              </a:graphicData>
            </a:graphic>
          </wp:inline>
        </w:drawing>
      </w:r>
    </w:p>
    <w:p w14:paraId="3A895AC2" w14:textId="1A17BDE9" w:rsidR="0000288A" w:rsidRPr="0000288A" w:rsidRDefault="00ED3092" w:rsidP="00ED3092">
      <w:pPr>
        <w:pStyle w:val="a9"/>
        <w:widowControl w:val="0"/>
        <w:numPr>
          <w:ilvl w:val="0"/>
          <w:numId w:val="24"/>
        </w:numPr>
        <w:spacing w:line="400" w:lineRule="exact"/>
        <w:ind w:firstLine="420"/>
      </w:pPr>
      <w:r>
        <w:rPr>
          <w:rFonts w:hint="eastAsia"/>
        </w:rPr>
        <w:t>频谱存储</w:t>
      </w:r>
    </w:p>
    <w:p w14:paraId="076AFFDE" w14:textId="1CE6CFF6" w:rsidR="00062E43" w:rsidRDefault="000C7525">
      <w:pPr>
        <w:pStyle w:val="DG4ALT4"/>
      </w:pPr>
      <w:r>
        <w:rPr>
          <w:rFonts w:hint="eastAsia"/>
        </w:rPr>
        <w:t>存储日月报</w:t>
      </w:r>
    </w:p>
    <w:p w14:paraId="2B77E798" w14:textId="5B7180A9" w:rsidR="00C74F42" w:rsidRPr="00E21BEB" w:rsidRDefault="00E21BEB" w:rsidP="00C74F42">
      <w:pPr>
        <w:pStyle w:val="DGALTW"/>
        <w:ind w:firstLine="482"/>
        <w:rPr>
          <w:b/>
        </w:rPr>
      </w:pPr>
      <w:r w:rsidRPr="00E21BEB">
        <w:rPr>
          <w:rFonts w:hint="eastAsia"/>
          <w:b/>
        </w:rPr>
        <w:t>存储日月报：</w:t>
      </w:r>
    </w:p>
    <w:p w14:paraId="2C61B840" w14:textId="7E1928C4" w:rsidR="00E21BEB" w:rsidRDefault="00E21BEB" w:rsidP="00C74F42">
      <w:pPr>
        <w:pStyle w:val="DGALTW"/>
        <w:ind w:firstLine="480"/>
      </w:pPr>
      <w:r>
        <w:rPr>
          <w:rFonts w:hint="eastAsia"/>
        </w:rPr>
        <w:t>测量的过程中存储数据，用于统计计算日报、月报。</w:t>
      </w:r>
    </w:p>
    <w:p w14:paraId="4E7DE1D5" w14:textId="401279BE" w:rsidR="00E21BEB" w:rsidRDefault="00E666CE" w:rsidP="005739B0">
      <w:pPr>
        <w:pStyle w:val="DGALTW"/>
        <w:numPr>
          <w:ilvl w:val="0"/>
          <w:numId w:val="52"/>
        </w:numPr>
        <w:ind w:firstLineChars="0"/>
      </w:pPr>
      <w:r>
        <w:rPr>
          <w:rFonts w:hint="eastAsia"/>
        </w:rPr>
        <w:lastRenderedPageBreak/>
        <w:t>打开存储开关：勾选右上角的【存储日报</w:t>
      </w:r>
      <w:r>
        <w:rPr>
          <w:rFonts w:hint="eastAsia"/>
        </w:rPr>
        <w:t>/</w:t>
      </w:r>
      <w:r>
        <w:rPr>
          <w:rFonts w:hint="eastAsia"/>
        </w:rPr>
        <w:t>月报】后再开始测量；</w:t>
      </w:r>
    </w:p>
    <w:p w14:paraId="1FD54EE8" w14:textId="6363E706" w:rsidR="00E666CE" w:rsidRDefault="00E666CE" w:rsidP="005739B0">
      <w:pPr>
        <w:pStyle w:val="DGALTW"/>
        <w:numPr>
          <w:ilvl w:val="0"/>
          <w:numId w:val="52"/>
        </w:numPr>
        <w:ind w:firstLineChars="0"/>
      </w:pPr>
      <w:r>
        <w:rPr>
          <w:rFonts w:hint="eastAsia"/>
        </w:rPr>
        <w:t>设置存储</w:t>
      </w:r>
      <w:r w:rsidR="00296DEF">
        <w:rPr>
          <w:rFonts w:hint="eastAsia"/>
        </w:rPr>
        <w:t>/</w:t>
      </w:r>
      <w:r w:rsidR="00296DEF">
        <w:rPr>
          <w:rFonts w:hint="eastAsia"/>
        </w:rPr>
        <w:t>统计</w:t>
      </w:r>
      <w:r>
        <w:rPr>
          <w:rFonts w:hint="eastAsia"/>
        </w:rPr>
        <w:t>频率：例如选择</w:t>
      </w:r>
      <w:r>
        <w:rPr>
          <w:rFonts w:hint="eastAsia"/>
        </w:rPr>
        <w:t>1</w:t>
      </w:r>
      <w:r>
        <w:t>5</w:t>
      </w:r>
      <w:r>
        <w:rPr>
          <w:rFonts w:hint="eastAsia"/>
        </w:rPr>
        <w:t>分钟：</w:t>
      </w:r>
      <w:r w:rsidR="00296DEF">
        <w:rPr>
          <w:rFonts w:hint="eastAsia"/>
        </w:rPr>
        <w:t>每</w:t>
      </w:r>
      <w:r w:rsidR="00296DEF">
        <w:rPr>
          <w:rFonts w:hint="eastAsia"/>
        </w:rPr>
        <w:t>1</w:t>
      </w:r>
      <w:r w:rsidR="00296DEF">
        <w:t>5</w:t>
      </w:r>
      <w:r w:rsidR="00296DEF">
        <w:rPr>
          <w:rFonts w:hint="eastAsia"/>
        </w:rPr>
        <w:t>分钟计算一次存储的数据。</w:t>
      </w:r>
      <w:r w:rsidR="00296DEF">
        <w:t xml:space="preserve"> </w:t>
      </w:r>
    </w:p>
    <w:p w14:paraId="60F5E2C2" w14:textId="77F1BF8E" w:rsidR="00E666CE" w:rsidRDefault="00E666CE" w:rsidP="00E666CE">
      <w:pPr>
        <w:pStyle w:val="DGALTW"/>
        <w:ind w:left="480" w:firstLineChars="0" w:firstLine="0"/>
      </w:pPr>
      <w:r>
        <w:rPr>
          <w:noProof/>
        </w:rPr>
        <w:drawing>
          <wp:inline distT="0" distB="0" distL="0" distR="0" wp14:anchorId="2E14062D" wp14:editId="513DABD0">
            <wp:extent cx="2533333" cy="1380952"/>
            <wp:effectExtent l="0" t="0" r="63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533333" cy="1380952"/>
                    </a:xfrm>
                    <a:prstGeom prst="rect">
                      <a:avLst/>
                    </a:prstGeom>
                  </pic:spPr>
                </pic:pic>
              </a:graphicData>
            </a:graphic>
          </wp:inline>
        </w:drawing>
      </w:r>
    </w:p>
    <w:p w14:paraId="104EA000" w14:textId="65AD5249" w:rsidR="00CC7B06" w:rsidRDefault="00CC7B06" w:rsidP="00E666CE">
      <w:pPr>
        <w:pStyle w:val="DGALTW"/>
        <w:ind w:left="480" w:firstLineChars="0" w:firstLine="0"/>
      </w:pPr>
    </w:p>
    <w:p w14:paraId="05D1EDE8" w14:textId="1160D332" w:rsidR="00061627" w:rsidRDefault="00CA7746">
      <w:pPr>
        <w:pStyle w:val="DG4ALT4"/>
      </w:pPr>
      <w:r>
        <w:rPr>
          <w:rFonts w:hint="eastAsia"/>
        </w:rPr>
        <w:t>信号提取门限</w:t>
      </w:r>
    </w:p>
    <w:p w14:paraId="4A92D112" w14:textId="407FE812" w:rsidR="00CA7746" w:rsidRDefault="00CA7746" w:rsidP="00CA7746">
      <w:pPr>
        <w:pStyle w:val="DGALTW"/>
        <w:ind w:firstLine="482"/>
        <w:rPr>
          <w:b/>
        </w:rPr>
      </w:pPr>
      <w:r w:rsidRPr="00E53F3A">
        <w:rPr>
          <w:rFonts w:hint="eastAsia"/>
          <w:b/>
        </w:rPr>
        <w:t>门限类型</w:t>
      </w:r>
      <w:r w:rsidR="00E53F3A" w:rsidRPr="00E53F3A">
        <w:rPr>
          <w:rFonts w:hint="eastAsia"/>
          <w:b/>
        </w:rPr>
        <w:t>和切换方法</w:t>
      </w:r>
      <w:r w:rsidRPr="00E53F3A">
        <w:rPr>
          <w:rFonts w:hint="eastAsia"/>
          <w:b/>
        </w:rPr>
        <w:t>：</w:t>
      </w:r>
    </w:p>
    <w:p w14:paraId="7449B6AF" w14:textId="4AF244E5" w:rsidR="00E53F3A" w:rsidRPr="00E53F3A" w:rsidRDefault="00E53F3A" w:rsidP="00E53F3A">
      <w:pPr>
        <w:pStyle w:val="DGALTW"/>
        <w:ind w:firstLine="480"/>
      </w:pPr>
      <w:r w:rsidRPr="00E53F3A">
        <w:rPr>
          <w:rFonts w:hint="eastAsia"/>
        </w:rPr>
        <w:t>切换门限在频谱图上方工具栏</w:t>
      </w:r>
    </w:p>
    <w:p w14:paraId="11868F6F" w14:textId="3F7E61BC" w:rsidR="00CA7746" w:rsidRDefault="00CA7746" w:rsidP="005739B0">
      <w:pPr>
        <w:pStyle w:val="DGALTW"/>
        <w:numPr>
          <w:ilvl w:val="0"/>
          <w:numId w:val="53"/>
        </w:numPr>
        <w:ind w:firstLineChars="0"/>
      </w:pPr>
      <w:r>
        <w:rPr>
          <w:rFonts w:hint="eastAsia"/>
        </w:rPr>
        <w:t>直线门限：一根黄色直线，可上下拖动调整；</w:t>
      </w:r>
    </w:p>
    <w:p w14:paraId="6E783127" w14:textId="534E6272" w:rsidR="00CA7746" w:rsidRDefault="00E53F3A" w:rsidP="00CA7746">
      <w:pPr>
        <w:pStyle w:val="DGALTW"/>
        <w:ind w:left="480" w:firstLineChars="0" w:firstLine="0"/>
      </w:pPr>
      <w:r>
        <w:rPr>
          <w:noProof/>
        </w:rPr>
        <w:drawing>
          <wp:inline distT="0" distB="0" distL="0" distR="0" wp14:anchorId="01239DC0" wp14:editId="13648F94">
            <wp:extent cx="5759450" cy="2852420"/>
            <wp:effectExtent l="0" t="0" r="0" b="508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59450" cy="2852420"/>
                    </a:xfrm>
                    <a:prstGeom prst="rect">
                      <a:avLst/>
                    </a:prstGeom>
                  </pic:spPr>
                </pic:pic>
              </a:graphicData>
            </a:graphic>
          </wp:inline>
        </w:drawing>
      </w:r>
    </w:p>
    <w:p w14:paraId="33287F21" w14:textId="20FAB3ED" w:rsidR="00CA7746" w:rsidRDefault="00CA7746" w:rsidP="00CA7746">
      <w:pPr>
        <w:pStyle w:val="a9"/>
        <w:widowControl w:val="0"/>
        <w:numPr>
          <w:ilvl w:val="0"/>
          <w:numId w:val="24"/>
        </w:numPr>
        <w:spacing w:line="400" w:lineRule="exact"/>
        <w:ind w:firstLine="420"/>
      </w:pPr>
      <w:r>
        <w:rPr>
          <w:rFonts w:hint="eastAsia"/>
        </w:rPr>
        <w:t>直线门限</w:t>
      </w:r>
    </w:p>
    <w:p w14:paraId="13C674E0" w14:textId="704B75E9" w:rsidR="00CA7746" w:rsidRDefault="00CA7746" w:rsidP="005739B0">
      <w:pPr>
        <w:pStyle w:val="DGALTW"/>
        <w:numPr>
          <w:ilvl w:val="0"/>
          <w:numId w:val="53"/>
        </w:numPr>
        <w:ind w:firstLineChars="0"/>
      </w:pPr>
      <w:r>
        <w:rPr>
          <w:rFonts w:hint="eastAsia"/>
        </w:rPr>
        <w:t>自动门限：粉色线条，根据算法计算得出，在开始测量后短时间自动绘制；</w:t>
      </w:r>
    </w:p>
    <w:p w14:paraId="19F76F39" w14:textId="59270940" w:rsidR="00401EF3" w:rsidRDefault="00401EF3" w:rsidP="005739B0">
      <w:pPr>
        <w:pStyle w:val="DGALTW"/>
        <w:numPr>
          <w:ilvl w:val="1"/>
          <w:numId w:val="53"/>
        </w:numPr>
        <w:ind w:firstLineChars="0"/>
      </w:pPr>
      <w:r>
        <w:rPr>
          <w:rFonts w:hint="eastAsia"/>
        </w:rPr>
        <w:t>自动门限偏移量：算法提取信号的输入参数，一般使用默认值。</w:t>
      </w:r>
    </w:p>
    <w:p w14:paraId="42B64FA2" w14:textId="2721B1A4" w:rsidR="00CA7746" w:rsidRDefault="00401EF3" w:rsidP="00CA7746">
      <w:pPr>
        <w:pStyle w:val="DGALTW"/>
        <w:ind w:left="480" w:firstLineChars="0" w:firstLine="0"/>
      </w:pPr>
      <w:r>
        <w:rPr>
          <w:noProof/>
        </w:rPr>
        <w:lastRenderedPageBreak/>
        <w:drawing>
          <wp:inline distT="0" distB="0" distL="0" distR="0" wp14:anchorId="52A8AC2E" wp14:editId="1E95B4F2">
            <wp:extent cx="5759450" cy="2945765"/>
            <wp:effectExtent l="0" t="0" r="0" b="6985"/>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59450" cy="2945765"/>
                    </a:xfrm>
                    <a:prstGeom prst="rect">
                      <a:avLst/>
                    </a:prstGeom>
                  </pic:spPr>
                </pic:pic>
              </a:graphicData>
            </a:graphic>
          </wp:inline>
        </w:drawing>
      </w:r>
    </w:p>
    <w:p w14:paraId="7EB0AE34" w14:textId="51E5D9FB" w:rsidR="00CA7746" w:rsidRDefault="00CA7746" w:rsidP="00CA7746">
      <w:pPr>
        <w:pStyle w:val="a9"/>
        <w:widowControl w:val="0"/>
        <w:numPr>
          <w:ilvl w:val="0"/>
          <w:numId w:val="24"/>
        </w:numPr>
        <w:spacing w:line="400" w:lineRule="exact"/>
        <w:ind w:firstLine="420"/>
      </w:pPr>
      <w:r>
        <w:rPr>
          <w:rFonts w:hint="eastAsia"/>
        </w:rPr>
        <w:t>自动门限</w:t>
      </w:r>
    </w:p>
    <w:p w14:paraId="55481205" w14:textId="4AAC8335" w:rsidR="00CA7746" w:rsidRDefault="00CA7746" w:rsidP="005739B0">
      <w:pPr>
        <w:pStyle w:val="DGALTW"/>
        <w:numPr>
          <w:ilvl w:val="0"/>
          <w:numId w:val="53"/>
        </w:numPr>
        <w:ind w:firstLineChars="0"/>
      </w:pPr>
      <w:r>
        <w:rPr>
          <w:rFonts w:hint="eastAsia"/>
        </w:rPr>
        <w:t>模板门限：通过存储频谱模板，再载入模板比对的方式，也是粉色显示。</w:t>
      </w:r>
    </w:p>
    <w:p w14:paraId="5732538E" w14:textId="3C054DA7" w:rsidR="00337612" w:rsidRDefault="00337612" w:rsidP="005739B0">
      <w:pPr>
        <w:pStyle w:val="DGALTW"/>
        <w:numPr>
          <w:ilvl w:val="1"/>
          <w:numId w:val="53"/>
        </w:numPr>
        <w:ind w:firstLineChars="0"/>
      </w:pPr>
      <w:r>
        <w:rPr>
          <w:rFonts w:hint="eastAsia"/>
        </w:rPr>
        <w:t>存储模板：通过点击右上角【存储模板】按钮保存当前界面的静态频谱；</w:t>
      </w:r>
    </w:p>
    <w:p w14:paraId="3280CC78" w14:textId="56923ADB" w:rsidR="00E51582" w:rsidRDefault="00E51582" w:rsidP="00E51582">
      <w:pPr>
        <w:pStyle w:val="DGALTW"/>
        <w:ind w:left="900" w:firstLineChars="0" w:firstLine="0"/>
      </w:pPr>
      <w:r>
        <w:rPr>
          <w:noProof/>
        </w:rPr>
        <w:drawing>
          <wp:inline distT="0" distB="0" distL="0" distR="0" wp14:anchorId="42E8BD19" wp14:editId="75AB443E">
            <wp:extent cx="1400000" cy="371429"/>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400000" cy="371429"/>
                    </a:xfrm>
                    <a:prstGeom prst="rect">
                      <a:avLst/>
                    </a:prstGeom>
                  </pic:spPr>
                </pic:pic>
              </a:graphicData>
            </a:graphic>
          </wp:inline>
        </w:drawing>
      </w:r>
    </w:p>
    <w:p w14:paraId="18CAC7B6" w14:textId="7BB71E79" w:rsidR="00337612" w:rsidRDefault="00337612" w:rsidP="005739B0">
      <w:pPr>
        <w:pStyle w:val="DGALTW"/>
        <w:numPr>
          <w:ilvl w:val="1"/>
          <w:numId w:val="53"/>
        </w:numPr>
        <w:ind w:firstLineChars="0"/>
      </w:pPr>
      <w:r>
        <w:rPr>
          <w:rFonts w:hint="eastAsia"/>
        </w:rPr>
        <w:t>载入模板：点击【载入模板】，选择模板文件后即可绘制出模板门限</w:t>
      </w:r>
      <w:r w:rsidR="00E51582">
        <w:rPr>
          <w:rFonts w:hint="eastAsia"/>
        </w:rPr>
        <w:t>；</w:t>
      </w:r>
    </w:p>
    <w:p w14:paraId="3B18FF8B" w14:textId="4665E866" w:rsidR="00E51582" w:rsidRDefault="00E51582" w:rsidP="005739B0">
      <w:pPr>
        <w:pStyle w:val="DGALTW"/>
        <w:numPr>
          <w:ilvl w:val="1"/>
          <w:numId w:val="53"/>
        </w:numPr>
        <w:ind w:firstLineChars="0"/>
      </w:pPr>
      <w:r>
        <w:rPr>
          <w:rFonts w:hint="eastAsia"/>
        </w:rPr>
        <w:t>模板门限偏移量：调整模板门限提取信号的临界值。</w:t>
      </w:r>
    </w:p>
    <w:p w14:paraId="5B007BF4" w14:textId="745C9C54" w:rsidR="00CA7746" w:rsidRDefault="00E51582" w:rsidP="00E51582">
      <w:pPr>
        <w:pStyle w:val="DGALTW"/>
        <w:ind w:left="220" w:firstLineChars="0"/>
      </w:pPr>
      <w:r>
        <w:rPr>
          <w:noProof/>
        </w:rPr>
        <w:drawing>
          <wp:inline distT="0" distB="0" distL="0" distR="0" wp14:anchorId="281D52E6" wp14:editId="0D2AF70C">
            <wp:extent cx="5759450" cy="2952115"/>
            <wp:effectExtent l="0" t="0" r="0" b="63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59450" cy="2952115"/>
                    </a:xfrm>
                    <a:prstGeom prst="rect">
                      <a:avLst/>
                    </a:prstGeom>
                  </pic:spPr>
                </pic:pic>
              </a:graphicData>
            </a:graphic>
          </wp:inline>
        </w:drawing>
      </w:r>
    </w:p>
    <w:p w14:paraId="048854A7" w14:textId="0FA76DFB" w:rsidR="00F73F7F" w:rsidRDefault="00CA7746" w:rsidP="00E53F3A">
      <w:pPr>
        <w:pStyle w:val="a9"/>
        <w:widowControl w:val="0"/>
        <w:numPr>
          <w:ilvl w:val="0"/>
          <w:numId w:val="24"/>
        </w:numPr>
        <w:spacing w:line="400" w:lineRule="exact"/>
        <w:ind w:firstLine="420"/>
      </w:pPr>
      <w:r>
        <w:rPr>
          <w:rFonts w:hint="eastAsia"/>
        </w:rPr>
        <w:t>模板门限</w:t>
      </w:r>
    </w:p>
    <w:p w14:paraId="253302D6" w14:textId="52D2AB02" w:rsidR="00C4357C" w:rsidRDefault="00C4357C" w:rsidP="00C4357C">
      <w:pPr>
        <w:pStyle w:val="DGALTW"/>
        <w:ind w:firstLine="482"/>
        <w:rPr>
          <w:b/>
        </w:rPr>
      </w:pPr>
      <w:r w:rsidRPr="00661521">
        <w:rPr>
          <w:rFonts w:hint="eastAsia"/>
          <w:b/>
        </w:rPr>
        <w:t>信号提取的其他设置：</w:t>
      </w:r>
    </w:p>
    <w:p w14:paraId="76F75705" w14:textId="739705F4" w:rsidR="003967B5" w:rsidRPr="003967B5" w:rsidRDefault="003967B5" w:rsidP="00C4357C">
      <w:pPr>
        <w:pStyle w:val="DGALTW"/>
        <w:ind w:firstLine="480"/>
      </w:pPr>
      <w:r w:rsidRPr="003967B5">
        <w:rPr>
          <w:rFonts w:hint="eastAsia"/>
        </w:rPr>
        <w:lastRenderedPageBreak/>
        <w:t>设置在频谱上方的工具栏中</w:t>
      </w:r>
    </w:p>
    <w:p w14:paraId="683426CC" w14:textId="22A5C5AB" w:rsidR="00C4357C" w:rsidRDefault="00C4357C" w:rsidP="00C4357C">
      <w:pPr>
        <w:pStyle w:val="DGALTW"/>
        <w:ind w:firstLine="480"/>
      </w:pPr>
      <w:r>
        <w:rPr>
          <w:noProof/>
        </w:rPr>
        <w:drawing>
          <wp:inline distT="0" distB="0" distL="0" distR="0" wp14:anchorId="4C9D027E" wp14:editId="3E757FA7">
            <wp:extent cx="3000000" cy="257143"/>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000000" cy="257143"/>
                    </a:xfrm>
                    <a:prstGeom prst="rect">
                      <a:avLst/>
                    </a:prstGeom>
                  </pic:spPr>
                </pic:pic>
              </a:graphicData>
            </a:graphic>
          </wp:inline>
        </w:drawing>
      </w:r>
    </w:p>
    <w:p w14:paraId="74E7CBA6" w14:textId="2130C551" w:rsidR="00C4357C" w:rsidRDefault="000611D9" w:rsidP="005739B0">
      <w:pPr>
        <w:pStyle w:val="DGALTW"/>
        <w:numPr>
          <w:ilvl w:val="0"/>
          <w:numId w:val="54"/>
        </w:numPr>
        <w:ind w:firstLineChars="0"/>
      </w:pPr>
      <w:r>
        <w:rPr>
          <w:rFonts w:hint="eastAsia"/>
        </w:rPr>
        <w:t>信号提取方式：</w:t>
      </w:r>
      <w:r w:rsidR="00C4357C">
        <w:rPr>
          <w:rFonts w:hint="eastAsia"/>
        </w:rPr>
        <w:t>切换用实时值或最大值来提取信号</w:t>
      </w:r>
      <w:r>
        <w:rPr>
          <w:rFonts w:hint="eastAsia"/>
        </w:rPr>
        <w:t>；</w:t>
      </w:r>
    </w:p>
    <w:p w14:paraId="779213E0" w14:textId="0694B2EB" w:rsidR="00C4357C" w:rsidRPr="00C4357C" w:rsidRDefault="000611D9" w:rsidP="005739B0">
      <w:pPr>
        <w:pStyle w:val="DGALTW"/>
        <w:numPr>
          <w:ilvl w:val="0"/>
          <w:numId w:val="54"/>
        </w:numPr>
        <w:ind w:firstLineChars="0"/>
      </w:pPr>
      <w:r>
        <w:rPr>
          <w:rFonts w:hint="eastAsia"/>
        </w:rPr>
        <w:t>清空信号列表：勾选后，每次启动测量任务，清空上个任务提取的信号列表</w:t>
      </w:r>
      <w:r w:rsidR="000940F1">
        <w:rPr>
          <w:rFonts w:hint="eastAsia"/>
        </w:rPr>
        <w:t>。</w:t>
      </w:r>
    </w:p>
    <w:p w14:paraId="170AC384" w14:textId="48212BF3" w:rsidR="001926DD" w:rsidRDefault="001926DD">
      <w:pPr>
        <w:pStyle w:val="DG4ALT4"/>
      </w:pPr>
      <w:r>
        <w:rPr>
          <w:rFonts w:hint="eastAsia"/>
        </w:rPr>
        <w:t>管理提取的信号</w:t>
      </w:r>
    </w:p>
    <w:p w14:paraId="3B9FD734" w14:textId="59BE1529" w:rsidR="003C0FBF" w:rsidRPr="00FD40BE" w:rsidRDefault="00FD40BE" w:rsidP="003C0FBF">
      <w:pPr>
        <w:pStyle w:val="DGALTW"/>
        <w:ind w:firstLine="482"/>
        <w:rPr>
          <w:b/>
        </w:rPr>
      </w:pPr>
      <w:r w:rsidRPr="00FD40BE">
        <w:rPr>
          <w:rFonts w:hint="eastAsia"/>
          <w:b/>
        </w:rPr>
        <w:t>信号管理：</w:t>
      </w:r>
    </w:p>
    <w:p w14:paraId="6C3E9E28" w14:textId="46B2FC44" w:rsidR="00FD40BE" w:rsidRDefault="00FD40BE" w:rsidP="005739B0">
      <w:pPr>
        <w:pStyle w:val="DGALTW"/>
        <w:numPr>
          <w:ilvl w:val="0"/>
          <w:numId w:val="55"/>
        </w:numPr>
        <w:ind w:firstLineChars="0"/>
      </w:pPr>
      <w:r>
        <w:rPr>
          <w:rFonts w:hint="eastAsia"/>
        </w:rPr>
        <w:t>打开方式：点击左上角选项卡【信号管理】；</w:t>
      </w:r>
    </w:p>
    <w:p w14:paraId="5B849FFB" w14:textId="416E4C0B" w:rsidR="00FD40BE" w:rsidRDefault="00741EEE" w:rsidP="00FD40BE">
      <w:pPr>
        <w:pStyle w:val="DGALTW"/>
        <w:ind w:left="480" w:firstLineChars="0" w:firstLine="0"/>
      </w:pPr>
      <w:r>
        <w:rPr>
          <w:noProof/>
        </w:rPr>
        <w:drawing>
          <wp:inline distT="0" distB="0" distL="0" distR="0" wp14:anchorId="46FCD689" wp14:editId="6CBF0ED2">
            <wp:extent cx="5247619" cy="695238"/>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47619" cy="695238"/>
                    </a:xfrm>
                    <a:prstGeom prst="rect">
                      <a:avLst/>
                    </a:prstGeom>
                  </pic:spPr>
                </pic:pic>
              </a:graphicData>
            </a:graphic>
          </wp:inline>
        </w:drawing>
      </w:r>
    </w:p>
    <w:p w14:paraId="3F682221" w14:textId="6E52CE75" w:rsidR="00741EEE" w:rsidRDefault="00741EEE" w:rsidP="00741EEE">
      <w:pPr>
        <w:pStyle w:val="a9"/>
        <w:widowControl w:val="0"/>
        <w:numPr>
          <w:ilvl w:val="0"/>
          <w:numId w:val="24"/>
        </w:numPr>
        <w:spacing w:line="400" w:lineRule="exact"/>
        <w:ind w:firstLine="420"/>
      </w:pPr>
      <w:r>
        <w:rPr>
          <w:rFonts w:hint="eastAsia"/>
        </w:rPr>
        <w:t>入口</w:t>
      </w:r>
    </w:p>
    <w:p w14:paraId="120436B2" w14:textId="61C9B2CC" w:rsidR="00FD40BE" w:rsidRDefault="00B76144" w:rsidP="005739B0">
      <w:pPr>
        <w:pStyle w:val="DGALTW"/>
        <w:numPr>
          <w:ilvl w:val="0"/>
          <w:numId w:val="55"/>
        </w:numPr>
        <w:ind w:firstLineChars="0"/>
      </w:pPr>
      <w:r>
        <w:rPr>
          <w:rFonts w:hint="eastAsia"/>
        </w:rPr>
        <w:t>信号列表：左侧为提取的信号表，列表中包含：信号的基本信息，匹配的台站信息，信号类型等；</w:t>
      </w:r>
    </w:p>
    <w:p w14:paraId="11DD216A" w14:textId="3E602462" w:rsidR="00B76144" w:rsidRDefault="00B76144" w:rsidP="005739B0">
      <w:pPr>
        <w:pStyle w:val="DGALTW"/>
        <w:numPr>
          <w:ilvl w:val="0"/>
          <w:numId w:val="55"/>
        </w:numPr>
        <w:ind w:firstLineChars="0"/>
      </w:pPr>
      <w:r>
        <w:rPr>
          <w:rFonts w:hint="eastAsia"/>
        </w:rPr>
        <w:t>查询台站库、信号库：点击某个信号，即可开始匹配台站库和信号库，匹配结果在右侧展示；</w:t>
      </w:r>
    </w:p>
    <w:p w14:paraId="0960ABAE" w14:textId="6105D95C" w:rsidR="00B76144" w:rsidRDefault="00B76144" w:rsidP="00B76144">
      <w:pPr>
        <w:pStyle w:val="DGALTW"/>
        <w:ind w:left="480" w:firstLineChars="0" w:firstLine="0"/>
      </w:pPr>
      <w:r>
        <w:rPr>
          <w:noProof/>
        </w:rPr>
        <w:drawing>
          <wp:inline distT="0" distB="0" distL="0" distR="0" wp14:anchorId="5E5E84F7" wp14:editId="7859DBF7">
            <wp:extent cx="5759450" cy="2732405"/>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59450" cy="2732405"/>
                    </a:xfrm>
                    <a:prstGeom prst="rect">
                      <a:avLst/>
                    </a:prstGeom>
                  </pic:spPr>
                </pic:pic>
              </a:graphicData>
            </a:graphic>
          </wp:inline>
        </w:drawing>
      </w:r>
    </w:p>
    <w:p w14:paraId="38707E8E" w14:textId="4195D88F" w:rsidR="00B76144" w:rsidRDefault="00B76144" w:rsidP="00B76144">
      <w:pPr>
        <w:pStyle w:val="a9"/>
        <w:widowControl w:val="0"/>
        <w:numPr>
          <w:ilvl w:val="0"/>
          <w:numId w:val="24"/>
        </w:numPr>
        <w:spacing w:line="400" w:lineRule="exact"/>
        <w:ind w:firstLine="420"/>
      </w:pPr>
      <w:r>
        <w:rPr>
          <w:rFonts w:hint="eastAsia"/>
        </w:rPr>
        <w:t>信号管理</w:t>
      </w:r>
    </w:p>
    <w:p w14:paraId="02D71D56" w14:textId="26537E11" w:rsidR="00B76144" w:rsidRDefault="00515BDB" w:rsidP="005739B0">
      <w:pPr>
        <w:pStyle w:val="DGALTW"/>
        <w:numPr>
          <w:ilvl w:val="0"/>
          <w:numId w:val="55"/>
        </w:numPr>
        <w:ind w:firstLineChars="0"/>
      </w:pPr>
      <w:r>
        <w:rPr>
          <w:rFonts w:hint="eastAsia"/>
        </w:rPr>
        <w:t>添加信号：右键某个信号，点击【添加信号】，在右侧弹出框中填写信号的基本信息后点击确定即可添加；</w:t>
      </w:r>
    </w:p>
    <w:p w14:paraId="6C181469" w14:textId="6E1AF3CF" w:rsidR="00515BDB" w:rsidRDefault="00515BDB" w:rsidP="00515BDB">
      <w:pPr>
        <w:pStyle w:val="DGALTW"/>
        <w:ind w:left="480" w:firstLineChars="0" w:firstLine="0"/>
      </w:pPr>
      <w:r>
        <w:rPr>
          <w:noProof/>
        </w:rPr>
        <w:lastRenderedPageBreak/>
        <w:drawing>
          <wp:inline distT="0" distB="0" distL="0" distR="0" wp14:anchorId="031BF411" wp14:editId="5DA96640">
            <wp:extent cx="5759450" cy="2735580"/>
            <wp:effectExtent l="0" t="0" r="0" b="762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59450" cy="2735580"/>
                    </a:xfrm>
                    <a:prstGeom prst="rect">
                      <a:avLst/>
                    </a:prstGeom>
                  </pic:spPr>
                </pic:pic>
              </a:graphicData>
            </a:graphic>
          </wp:inline>
        </w:drawing>
      </w:r>
    </w:p>
    <w:p w14:paraId="1B084775" w14:textId="210FF29D" w:rsidR="00515BDB" w:rsidRDefault="00515BDB" w:rsidP="00515BDB">
      <w:pPr>
        <w:pStyle w:val="a9"/>
        <w:widowControl w:val="0"/>
        <w:numPr>
          <w:ilvl w:val="0"/>
          <w:numId w:val="24"/>
        </w:numPr>
        <w:spacing w:line="400" w:lineRule="exact"/>
        <w:ind w:firstLine="420"/>
      </w:pPr>
      <w:r>
        <w:rPr>
          <w:rFonts w:hint="eastAsia"/>
        </w:rPr>
        <w:t>添加信号</w:t>
      </w:r>
    </w:p>
    <w:p w14:paraId="3D7167C1" w14:textId="1A3E7A13" w:rsidR="00515BDB" w:rsidRDefault="00515BDB" w:rsidP="005739B0">
      <w:pPr>
        <w:pStyle w:val="DGALTW"/>
        <w:numPr>
          <w:ilvl w:val="0"/>
          <w:numId w:val="55"/>
        </w:numPr>
        <w:ind w:firstLineChars="0"/>
      </w:pPr>
      <w:r>
        <w:rPr>
          <w:rFonts w:hint="eastAsia"/>
        </w:rPr>
        <w:t>批量添加：勾选多个信号，然后点击</w:t>
      </w:r>
      <w:r>
        <w:rPr>
          <w:rFonts w:hint="eastAsia"/>
          <w:noProof/>
        </w:rPr>
        <w:t>【批量添加】即可添加多个信号。</w:t>
      </w:r>
    </w:p>
    <w:p w14:paraId="69DDE904" w14:textId="0F07BCE5" w:rsidR="00515BDB" w:rsidRDefault="00515BDB" w:rsidP="00515BDB">
      <w:pPr>
        <w:pStyle w:val="DGALTW"/>
        <w:ind w:left="480" w:firstLineChars="0" w:firstLine="0"/>
      </w:pPr>
      <w:r>
        <w:rPr>
          <w:noProof/>
        </w:rPr>
        <w:drawing>
          <wp:inline distT="0" distB="0" distL="0" distR="0" wp14:anchorId="48A28225" wp14:editId="3E81EAB3">
            <wp:extent cx="5759450" cy="2735580"/>
            <wp:effectExtent l="0" t="0" r="0" b="762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59450" cy="2735580"/>
                    </a:xfrm>
                    <a:prstGeom prst="rect">
                      <a:avLst/>
                    </a:prstGeom>
                  </pic:spPr>
                </pic:pic>
              </a:graphicData>
            </a:graphic>
          </wp:inline>
        </w:drawing>
      </w:r>
    </w:p>
    <w:p w14:paraId="36E6552A" w14:textId="3DB12F3F" w:rsidR="00515BDB" w:rsidRPr="003C0FBF" w:rsidRDefault="00515BDB" w:rsidP="00515BDB">
      <w:pPr>
        <w:pStyle w:val="a9"/>
        <w:widowControl w:val="0"/>
        <w:numPr>
          <w:ilvl w:val="0"/>
          <w:numId w:val="24"/>
        </w:numPr>
        <w:spacing w:line="400" w:lineRule="exact"/>
        <w:ind w:firstLine="420"/>
      </w:pPr>
      <w:r>
        <w:rPr>
          <w:rFonts w:hint="eastAsia"/>
        </w:rPr>
        <w:t>批量添加</w:t>
      </w:r>
    </w:p>
    <w:p w14:paraId="484EBE5D" w14:textId="6190B624" w:rsidR="005D5E7A" w:rsidRDefault="00623E2D" w:rsidP="005D5E7A">
      <w:pPr>
        <w:pStyle w:val="DG4ALT4"/>
      </w:pPr>
      <w:r>
        <w:rPr>
          <w:rFonts w:hint="eastAsia"/>
        </w:rPr>
        <w:t>配置多频段</w:t>
      </w:r>
    </w:p>
    <w:p w14:paraId="418E800D" w14:textId="5EA5B36B" w:rsidR="00623E2D" w:rsidRPr="00623E2D" w:rsidRDefault="00623E2D" w:rsidP="00623E2D">
      <w:pPr>
        <w:pStyle w:val="DGALTW"/>
        <w:ind w:firstLine="482"/>
        <w:rPr>
          <w:b/>
        </w:rPr>
      </w:pPr>
      <w:r w:rsidRPr="00623E2D">
        <w:rPr>
          <w:rFonts w:hint="eastAsia"/>
          <w:b/>
        </w:rPr>
        <w:t>配置多频段：</w:t>
      </w:r>
    </w:p>
    <w:p w14:paraId="15E101FD" w14:textId="37DBA62C" w:rsidR="00623E2D" w:rsidRDefault="00CA658C" w:rsidP="00623E2D">
      <w:pPr>
        <w:pStyle w:val="DGALTW"/>
        <w:numPr>
          <w:ilvl w:val="0"/>
          <w:numId w:val="60"/>
        </w:numPr>
        <w:ind w:firstLineChars="0"/>
      </w:pPr>
      <w:r>
        <w:rPr>
          <w:rFonts w:hint="eastAsia"/>
        </w:rPr>
        <w:t>打开配置：点击参数列表最上方【频段配置】即可打开；</w:t>
      </w:r>
    </w:p>
    <w:p w14:paraId="0082A4A1" w14:textId="051A6DA7" w:rsidR="00CA658C" w:rsidRDefault="00CA658C" w:rsidP="00CA658C">
      <w:pPr>
        <w:pStyle w:val="DGALTW"/>
        <w:ind w:left="480" w:firstLineChars="0" w:firstLine="0"/>
      </w:pPr>
      <w:r>
        <w:rPr>
          <w:noProof/>
        </w:rPr>
        <w:lastRenderedPageBreak/>
        <w:drawing>
          <wp:inline distT="0" distB="0" distL="0" distR="0" wp14:anchorId="5C53988D" wp14:editId="7C187883">
            <wp:extent cx="5759450" cy="2735580"/>
            <wp:effectExtent l="0" t="0" r="0" b="762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59450" cy="2735580"/>
                    </a:xfrm>
                    <a:prstGeom prst="rect">
                      <a:avLst/>
                    </a:prstGeom>
                  </pic:spPr>
                </pic:pic>
              </a:graphicData>
            </a:graphic>
          </wp:inline>
        </w:drawing>
      </w:r>
    </w:p>
    <w:p w14:paraId="61ED6067" w14:textId="6FA76802" w:rsidR="009F2457" w:rsidRDefault="009F2457" w:rsidP="009F2457">
      <w:pPr>
        <w:pStyle w:val="a9"/>
        <w:widowControl w:val="0"/>
        <w:numPr>
          <w:ilvl w:val="0"/>
          <w:numId w:val="24"/>
        </w:numPr>
        <w:spacing w:line="400" w:lineRule="exact"/>
        <w:ind w:firstLine="420"/>
      </w:pPr>
      <w:r>
        <w:rPr>
          <w:rFonts w:hint="eastAsia"/>
        </w:rPr>
        <w:t>频段配置</w:t>
      </w:r>
    </w:p>
    <w:p w14:paraId="504B249E" w14:textId="1610E1FF" w:rsidR="00CA658C" w:rsidRDefault="009F2457" w:rsidP="00623E2D">
      <w:pPr>
        <w:pStyle w:val="DGALTW"/>
        <w:numPr>
          <w:ilvl w:val="0"/>
          <w:numId w:val="60"/>
        </w:numPr>
        <w:ind w:firstLineChars="0"/>
      </w:pPr>
      <w:r>
        <w:rPr>
          <w:rFonts w:hint="eastAsia"/>
        </w:rPr>
        <w:t>添加：点击【添加】，在频段列表中添加一行，然后设置开始和结束频率、步进、扫描模式等参数；</w:t>
      </w:r>
    </w:p>
    <w:p w14:paraId="6173B33D" w14:textId="25776205" w:rsidR="009F2457" w:rsidRDefault="009F2457" w:rsidP="00623E2D">
      <w:pPr>
        <w:pStyle w:val="DGALTW"/>
        <w:numPr>
          <w:ilvl w:val="0"/>
          <w:numId w:val="60"/>
        </w:numPr>
        <w:ind w:firstLineChars="0"/>
      </w:pPr>
      <w:r>
        <w:rPr>
          <w:rFonts w:hint="eastAsia"/>
        </w:rPr>
        <w:t>删除：选中一行数据，点击【删除】即可删除；</w:t>
      </w:r>
    </w:p>
    <w:p w14:paraId="6FF80E1D" w14:textId="44926069" w:rsidR="009F2457" w:rsidRDefault="009F2457" w:rsidP="00623E2D">
      <w:pPr>
        <w:pStyle w:val="DGALTW"/>
        <w:numPr>
          <w:ilvl w:val="0"/>
          <w:numId w:val="60"/>
        </w:numPr>
        <w:ind w:firstLineChars="0"/>
      </w:pPr>
      <w:r>
        <w:rPr>
          <w:rFonts w:hint="eastAsia"/>
        </w:rPr>
        <w:t>清空：点击【清空】，清空频段配置；</w:t>
      </w:r>
    </w:p>
    <w:p w14:paraId="3E897337" w14:textId="7BF6BC3A" w:rsidR="00903D14" w:rsidRDefault="00903D14" w:rsidP="00623E2D">
      <w:pPr>
        <w:pStyle w:val="DGALTW"/>
        <w:numPr>
          <w:ilvl w:val="0"/>
          <w:numId w:val="60"/>
        </w:numPr>
        <w:ind w:firstLineChars="0"/>
      </w:pPr>
      <w:r>
        <w:rPr>
          <w:rFonts w:hint="eastAsia"/>
        </w:rPr>
        <w:t>确认配置：点击【确定】确认配置。</w:t>
      </w:r>
    </w:p>
    <w:p w14:paraId="439FEAC4" w14:textId="68FE380B" w:rsidR="00903D14" w:rsidRDefault="00903D14" w:rsidP="00903D14">
      <w:pPr>
        <w:pStyle w:val="DGALTW"/>
        <w:ind w:left="480" w:firstLineChars="0" w:firstLine="0"/>
      </w:pPr>
    </w:p>
    <w:p w14:paraId="46B0B044" w14:textId="77777777" w:rsidR="00903D14" w:rsidRPr="00903D14" w:rsidRDefault="00903D14" w:rsidP="00903D14">
      <w:pPr>
        <w:pStyle w:val="DGALTW"/>
        <w:ind w:left="480" w:firstLineChars="0" w:firstLine="0"/>
        <w:rPr>
          <w:b/>
        </w:rPr>
      </w:pPr>
      <w:r w:rsidRPr="00903D14">
        <w:rPr>
          <w:rFonts w:hint="eastAsia"/>
          <w:b/>
        </w:rPr>
        <w:t>自定义频段：</w:t>
      </w:r>
    </w:p>
    <w:p w14:paraId="05155910" w14:textId="3480A7C3" w:rsidR="009F2457" w:rsidRDefault="009F2457" w:rsidP="00903D14">
      <w:pPr>
        <w:pStyle w:val="DGALTW"/>
        <w:ind w:left="480" w:firstLineChars="0" w:firstLine="0"/>
      </w:pPr>
      <w:r>
        <w:rPr>
          <w:rFonts w:hint="eastAsia"/>
        </w:rPr>
        <w:t>系统预设部分业务频段，用户可自定义添加预设频段，使用时即可快速添加频段配置；</w:t>
      </w:r>
    </w:p>
    <w:p w14:paraId="2FC66795" w14:textId="70D5ECEE" w:rsidR="009F2457" w:rsidRDefault="009F2457" w:rsidP="00903D14">
      <w:pPr>
        <w:pStyle w:val="DGALTW"/>
        <w:numPr>
          <w:ilvl w:val="0"/>
          <w:numId w:val="61"/>
        </w:numPr>
        <w:ind w:firstLineChars="0"/>
      </w:pPr>
      <w:r>
        <w:rPr>
          <w:rFonts w:hint="eastAsia"/>
        </w:rPr>
        <w:t>点击【自定义频段】打开配置页面；</w:t>
      </w:r>
    </w:p>
    <w:p w14:paraId="59EF5282" w14:textId="55E52BFA" w:rsidR="009F2457" w:rsidRDefault="009F2457" w:rsidP="009F2457">
      <w:pPr>
        <w:pStyle w:val="DGALTW"/>
        <w:ind w:left="900" w:firstLineChars="0" w:firstLine="0"/>
      </w:pPr>
      <w:r>
        <w:rPr>
          <w:noProof/>
        </w:rPr>
        <w:lastRenderedPageBreak/>
        <w:drawing>
          <wp:inline distT="0" distB="0" distL="0" distR="0" wp14:anchorId="33710275" wp14:editId="73A32C3E">
            <wp:extent cx="4830792" cy="3225499"/>
            <wp:effectExtent l="0" t="0" r="825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836740" cy="3229470"/>
                    </a:xfrm>
                    <a:prstGeom prst="rect">
                      <a:avLst/>
                    </a:prstGeom>
                  </pic:spPr>
                </pic:pic>
              </a:graphicData>
            </a:graphic>
          </wp:inline>
        </w:drawing>
      </w:r>
    </w:p>
    <w:p w14:paraId="53D4ED8F" w14:textId="473BA038" w:rsidR="00DA440E" w:rsidRDefault="00DA440E" w:rsidP="00DA440E">
      <w:pPr>
        <w:pStyle w:val="a9"/>
        <w:widowControl w:val="0"/>
        <w:numPr>
          <w:ilvl w:val="0"/>
          <w:numId w:val="24"/>
        </w:numPr>
        <w:spacing w:line="400" w:lineRule="exact"/>
        <w:ind w:firstLine="420"/>
      </w:pPr>
      <w:r>
        <w:rPr>
          <w:rFonts w:hint="eastAsia"/>
        </w:rPr>
        <w:t>自定义频段</w:t>
      </w:r>
    </w:p>
    <w:p w14:paraId="5ABC394B" w14:textId="3AAC4594" w:rsidR="009F2457" w:rsidRDefault="001615B7" w:rsidP="00903D14">
      <w:pPr>
        <w:pStyle w:val="DGALTW"/>
        <w:numPr>
          <w:ilvl w:val="0"/>
          <w:numId w:val="61"/>
        </w:numPr>
        <w:ind w:firstLineChars="0"/>
      </w:pPr>
      <w:r>
        <w:rPr>
          <w:rFonts w:hint="eastAsia"/>
        </w:rPr>
        <w:t>添加：点击【添加】增加一个预设频段，填写频段名称、频率范围、步进即可；</w:t>
      </w:r>
    </w:p>
    <w:p w14:paraId="7DF623FE" w14:textId="5F119798" w:rsidR="001615B7" w:rsidRDefault="001615B7" w:rsidP="00903D14">
      <w:pPr>
        <w:pStyle w:val="DGALTW"/>
        <w:numPr>
          <w:ilvl w:val="0"/>
          <w:numId w:val="61"/>
        </w:numPr>
        <w:ind w:firstLineChars="0"/>
      </w:pPr>
      <w:r>
        <w:rPr>
          <w:rFonts w:hint="eastAsia"/>
        </w:rPr>
        <w:t>删除：勾选频段，点击【删除】即可删除频段；</w:t>
      </w:r>
    </w:p>
    <w:p w14:paraId="40F1808E" w14:textId="07A79390" w:rsidR="001615B7" w:rsidRDefault="001615B7" w:rsidP="00903D14">
      <w:pPr>
        <w:pStyle w:val="DGALTW"/>
        <w:numPr>
          <w:ilvl w:val="0"/>
          <w:numId w:val="61"/>
        </w:numPr>
        <w:ind w:firstLineChars="0"/>
      </w:pPr>
      <w:r>
        <w:rPr>
          <w:rFonts w:hint="eastAsia"/>
        </w:rPr>
        <w:t>保存：点击【保存】即可保存设置；</w:t>
      </w:r>
    </w:p>
    <w:p w14:paraId="42D4BCA6" w14:textId="66CCAAE5" w:rsidR="001615B7" w:rsidRDefault="001615B7" w:rsidP="00903D14">
      <w:pPr>
        <w:pStyle w:val="DGALTW"/>
        <w:numPr>
          <w:ilvl w:val="0"/>
          <w:numId w:val="61"/>
        </w:numPr>
        <w:ind w:firstLineChars="0"/>
      </w:pPr>
      <w:r>
        <w:rPr>
          <w:rFonts w:hint="eastAsia"/>
        </w:rPr>
        <w:t>导入：勾选单个</w:t>
      </w:r>
      <w:r>
        <w:rPr>
          <w:rFonts w:hint="eastAsia"/>
        </w:rPr>
        <w:t>/</w:t>
      </w:r>
      <w:r>
        <w:rPr>
          <w:rFonts w:hint="eastAsia"/>
        </w:rPr>
        <w:t>多个频段，点击【导入】，即可将预设频段添加</w:t>
      </w:r>
      <w:r w:rsidR="00562AF7">
        <w:rPr>
          <w:rFonts w:hint="eastAsia"/>
        </w:rPr>
        <w:t>到频段配置列表。</w:t>
      </w:r>
    </w:p>
    <w:p w14:paraId="54C50827" w14:textId="2A2CFD5D" w:rsidR="00562AF7" w:rsidRDefault="00562AF7" w:rsidP="00903D14">
      <w:pPr>
        <w:pStyle w:val="DGALTW"/>
        <w:ind w:left="480" w:firstLineChars="0" w:firstLine="0"/>
      </w:pPr>
    </w:p>
    <w:p w14:paraId="1B00B300" w14:textId="38E8B82B" w:rsidR="006A0BDF" w:rsidRPr="006A0BDF" w:rsidRDefault="006A0BDF" w:rsidP="00903D14">
      <w:pPr>
        <w:pStyle w:val="DGALTW"/>
        <w:ind w:left="480" w:firstLineChars="0" w:firstLine="0"/>
        <w:rPr>
          <w:b/>
        </w:rPr>
      </w:pPr>
      <w:r w:rsidRPr="006A0BDF">
        <w:rPr>
          <w:rFonts w:hint="eastAsia"/>
          <w:b/>
        </w:rPr>
        <w:t>自定义任务：</w:t>
      </w:r>
    </w:p>
    <w:p w14:paraId="52EE21A9" w14:textId="37BD455D" w:rsidR="006A0BDF" w:rsidRDefault="006A0BDF" w:rsidP="00903D14">
      <w:pPr>
        <w:pStyle w:val="DGALTW"/>
        <w:ind w:left="480" w:firstLineChars="0" w:firstLine="0"/>
      </w:pPr>
      <w:r>
        <w:rPr>
          <w:rFonts w:hint="eastAsia"/>
        </w:rPr>
        <w:t>创建和管理多频段任务，任务中包含了频段配置信息，可快速导入预设好的频段组合。</w:t>
      </w:r>
    </w:p>
    <w:p w14:paraId="731AE45D" w14:textId="6EE968CA" w:rsidR="006A0BDF" w:rsidRDefault="00EB0294" w:rsidP="00EB0294">
      <w:pPr>
        <w:pStyle w:val="DGALTW"/>
        <w:numPr>
          <w:ilvl w:val="0"/>
          <w:numId w:val="62"/>
        </w:numPr>
        <w:ind w:firstLineChars="0"/>
      </w:pPr>
      <w:r>
        <w:rPr>
          <w:rFonts w:hint="eastAsia"/>
        </w:rPr>
        <w:t>点击【自定义任务】来打开配置页面；</w:t>
      </w:r>
    </w:p>
    <w:p w14:paraId="0B6607AB" w14:textId="4707AAB9" w:rsidR="00EB0294" w:rsidRDefault="00EB0294" w:rsidP="00EB0294">
      <w:pPr>
        <w:pStyle w:val="DGALTW"/>
        <w:ind w:left="480" w:firstLineChars="0" w:firstLine="0"/>
      </w:pPr>
      <w:r>
        <w:rPr>
          <w:noProof/>
        </w:rPr>
        <w:lastRenderedPageBreak/>
        <w:drawing>
          <wp:inline distT="0" distB="0" distL="0" distR="0" wp14:anchorId="26F1585F" wp14:editId="22550541">
            <wp:extent cx="5759450" cy="3822065"/>
            <wp:effectExtent l="0" t="0" r="0" b="698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59450" cy="3822065"/>
                    </a:xfrm>
                    <a:prstGeom prst="rect">
                      <a:avLst/>
                    </a:prstGeom>
                  </pic:spPr>
                </pic:pic>
              </a:graphicData>
            </a:graphic>
          </wp:inline>
        </w:drawing>
      </w:r>
    </w:p>
    <w:p w14:paraId="0C2D4564" w14:textId="763083B1" w:rsidR="00EB0294" w:rsidRDefault="00EB0294" w:rsidP="00EB0294">
      <w:pPr>
        <w:pStyle w:val="a9"/>
        <w:widowControl w:val="0"/>
        <w:numPr>
          <w:ilvl w:val="0"/>
          <w:numId w:val="24"/>
        </w:numPr>
        <w:spacing w:line="400" w:lineRule="exact"/>
        <w:ind w:firstLine="420"/>
      </w:pPr>
      <w:r>
        <w:rPr>
          <w:rFonts w:hint="eastAsia"/>
        </w:rPr>
        <w:t>自定义任务</w:t>
      </w:r>
    </w:p>
    <w:p w14:paraId="34914481" w14:textId="4CC4927B" w:rsidR="00A01484" w:rsidRDefault="00A01484" w:rsidP="00A01484">
      <w:pPr>
        <w:pStyle w:val="DGALTW"/>
        <w:numPr>
          <w:ilvl w:val="0"/>
          <w:numId w:val="62"/>
        </w:numPr>
        <w:ind w:firstLineChars="0"/>
      </w:pPr>
      <w:r>
        <w:rPr>
          <w:rFonts w:hint="eastAsia"/>
        </w:rPr>
        <w:t>任务管理：点击【添加任务】来新增一个任务，勾选任务后，点击【删除任务】即可删除任务；</w:t>
      </w:r>
    </w:p>
    <w:p w14:paraId="2C34578B" w14:textId="3A10B6EA" w:rsidR="00A01484" w:rsidRDefault="00DC26AA" w:rsidP="00A01484">
      <w:pPr>
        <w:pStyle w:val="DGALTW"/>
        <w:numPr>
          <w:ilvl w:val="0"/>
          <w:numId w:val="62"/>
        </w:numPr>
        <w:ind w:firstLineChars="0"/>
      </w:pPr>
      <w:r>
        <w:rPr>
          <w:rFonts w:hint="eastAsia"/>
        </w:rPr>
        <w:t>添加频段：点击【添加频段】即可增加一个关联频段；</w:t>
      </w:r>
    </w:p>
    <w:p w14:paraId="2E4610A4" w14:textId="0CDBF390" w:rsidR="00DC26AA" w:rsidRDefault="00DC26AA" w:rsidP="00A01484">
      <w:pPr>
        <w:pStyle w:val="DGALTW"/>
        <w:numPr>
          <w:ilvl w:val="0"/>
          <w:numId w:val="62"/>
        </w:numPr>
        <w:ind w:firstLineChars="0"/>
      </w:pPr>
      <w:r>
        <w:rPr>
          <w:rFonts w:hint="eastAsia"/>
        </w:rPr>
        <w:t>删除频段：勾选频段配置，点击【删除频段】即可删除；</w:t>
      </w:r>
    </w:p>
    <w:p w14:paraId="6D1BA09E" w14:textId="3D0E7493" w:rsidR="00DC26AA" w:rsidRDefault="00DC26AA" w:rsidP="00A01484">
      <w:pPr>
        <w:pStyle w:val="DGALTW"/>
        <w:numPr>
          <w:ilvl w:val="0"/>
          <w:numId w:val="62"/>
        </w:numPr>
        <w:ind w:firstLineChars="0"/>
      </w:pPr>
      <w:r>
        <w:rPr>
          <w:rFonts w:hint="eastAsia"/>
        </w:rPr>
        <w:t>自定义频段：参考上方自定义频段功能，使用方法一样；</w:t>
      </w:r>
    </w:p>
    <w:p w14:paraId="6E9AF07C" w14:textId="4E2BDEE7" w:rsidR="00DC26AA" w:rsidRDefault="00DC26AA" w:rsidP="00A01484">
      <w:pPr>
        <w:pStyle w:val="DGALTW"/>
        <w:numPr>
          <w:ilvl w:val="0"/>
          <w:numId w:val="62"/>
        </w:numPr>
        <w:ind w:firstLineChars="0"/>
      </w:pPr>
      <w:r>
        <w:rPr>
          <w:rFonts w:hint="eastAsia"/>
        </w:rPr>
        <w:t>保存：点击【保存】，存储任务配置；</w:t>
      </w:r>
    </w:p>
    <w:p w14:paraId="04132AF3" w14:textId="546F2185" w:rsidR="00DC26AA" w:rsidRPr="00623E2D" w:rsidRDefault="00DC26AA" w:rsidP="00A01484">
      <w:pPr>
        <w:pStyle w:val="DGALTW"/>
        <w:numPr>
          <w:ilvl w:val="0"/>
          <w:numId w:val="62"/>
        </w:numPr>
        <w:ind w:firstLineChars="0"/>
      </w:pPr>
      <w:r>
        <w:rPr>
          <w:rFonts w:hint="eastAsia"/>
        </w:rPr>
        <w:t>导入任务：勾选任务配置后，点击【导入任务】，即可载入频段配置。</w:t>
      </w:r>
    </w:p>
    <w:p w14:paraId="77A034D0" w14:textId="25FB96CA" w:rsidR="00D0412A" w:rsidRDefault="00D0412A">
      <w:pPr>
        <w:pStyle w:val="DG3ALT3"/>
      </w:pPr>
      <w:r>
        <w:rPr>
          <w:rFonts w:hint="eastAsia"/>
        </w:rPr>
        <w:t>频谱评估</w:t>
      </w:r>
    </w:p>
    <w:p w14:paraId="0CFAE23D" w14:textId="6E935E65" w:rsidR="001C554D" w:rsidRDefault="001C554D" w:rsidP="001C554D">
      <w:pPr>
        <w:pStyle w:val="DG4ALT4"/>
      </w:pPr>
      <w:r>
        <w:rPr>
          <w:rFonts w:hint="eastAsia"/>
        </w:rPr>
        <w:t>基本用法</w:t>
      </w:r>
    </w:p>
    <w:p w14:paraId="623DA2F9" w14:textId="77777777" w:rsidR="005C5C45" w:rsidRPr="00C71C5D" w:rsidRDefault="005C5C45" w:rsidP="005C5C45">
      <w:pPr>
        <w:pStyle w:val="DGALTW"/>
        <w:ind w:firstLine="482"/>
        <w:rPr>
          <w:b/>
        </w:rPr>
      </w:pPr>
      <w:r w:rsidRPr="00C71C5D">
        <w:rPr>
          <w:rFonts w:hint="eastAsia"/>
          <w:b/>
        </w:rPr>
        <w:t>功能介绍：</w:t>
      </w:r>
    </w:p>
    <w:p w14:paraId="71A21501" w14:textId="77777777" w:rsidR="005C5C45" w:rsidRDefault="005C5C45" w:rsidP="005C5C45">
      <w:pPr>
        <w:pStyle w:val="DGALTW"/>
        <w:ind w:firstLine="480"/>
      </w:pPr>
      <w:r>
        <w:rPr>
          <w:rFonts w:hint="eastAsia"/>
        </w:rPr>
        <w:t>开启频谱评估任务，并存储符合国家规范要求的频谱评估文件。</w:t>
      </w:r>
    </w:p>
    <w:p w14:paraId="720CAC70" w14:textId="77777777" w:rsidR="005C5C45" w:rsidRPr="00AE5B65" w:rsidRDefault="005C5C45" w:rsidP="005C5C45">
      <w:pPr>
        <w:pStyle w:val="DGALTW"/>
        <w:ind w:firstLine="482"/>
        <w:rPr>
          <w:b/>
        </w:rPr>
      </w:pPr>
      <w:r w:rsidRPr="00AE5B65">
        <w:rPr>
          <w:rFonts w:hint="eastAsia"/>
          <w:b/>
        </w:rPr>
        <w:t>使用方法：</w:t>
      </w:r>
    </w:p>
    <w:p w14:paraId="6B40463C" w14:textId="77777777" w:rsidR="005C5C45" w:rsidRDefault="005C5C45" w:rsidP="005C5C45">
      <w:pPr>
        <w:pStyle w:val="DGALTW"/>
        <w:numPr>
          <w:ilvl w:val="0"/>
          <w:numId w:val="63"/>
        </w:numPr>
        <w:ind w:firstLineChars="0"/>
      </w:pPr>
      <w:r>
        <w:rPr>
          <w:rFonts w:hint="eastAsia"/>
        </w:rPr>
        <w:t>功能入口：在监测站列表中右键设备名称，点击弹出菜单中的【频谱评估】即可打开；</w:t>
      </w:r>
    </w:p>
    <w:p w14:paraId="1BD36E40" w14:textId="77777777" w:rsidR="005C5C45" w:rsidRDefault="005C5C45" w:rsidP="005C5C45">
      <w:pPr>
        <w:pStyle w:val="DGALTW"/>
        <w:ind w:left="480" w:firstLineChars="0" w:firstLine="0"/>
      </w:pPr>
      <w:r>
        <w:rPr>
          <w:noProof/>
        </w:rPr>
        <w:lastRenderedPageBreak/>
        <w:drawing>
          <wp:inline distT="0" distB="0" distL="0" distR="0" wp14:anchorId="5FFC6F7A" wp14:editId="724D7C46">
            <wp:extent cx="5759450" cy="2747645"/>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59450" cy="2747645"/>
                    </a:xfrm>
                    <a:prstGeom prst="rect">
                      <a:avLst/>
                    </a:prstGeom>
                  </pic:spPr>
                </pic:pic>
              </a:graphicData>
            </a:graphic>
          </wp:inline>
        </w:drawing>
      </w:r>
    </w:p>
    <w:p w14:paraId="193949DF" w14:textId="77777777" w:rsidR="005C5C45" w:rsidRDefault="005C5C45" w:rsidP="005C5C45">
      <w:pPr>
        <w:pStyle w:val="a9"/>
        <w:widowControl w:val="0"/>
        <w:numPr>
          <w:ilvl w:val="0"/>
          <w:numId w:val="24"/>
        </w:numPr>
        <w:spacing w:line="400" w:lineRule="exact"/>
        <w:ind w:firstLine="420"/>
      </w:pPr>
      <w:r>
        <w:rPr>
          <w:rFonts w:hint="eastAsia"/>
        </w:rPr>
        <w:t>频谱评估</w:t>
      </w:r>
    </w:p>
    <w:p w14:paraId="45D3A177" w14:textId="77777777" w:rsidR="005C5C45" w:rsidRDefault="005C5C45" w:rsidP="005C5C45">
      <w:pPr>
        <w:pStyle w:val="DGALTW"/>
        <w:numPr>
          <w:ilvl w:val="0"/>
          <w:numId w:val="63"/>
        </w:numPr>
        <w:ind w:firstLineChars="0"/>
      </w:pPr>
      <w:r>
        <w:rPr>
          <w:rFonts w:hint="eastAsia"/>
        </w:rPr>
        <w:t>参数配置：在右侧参数列表中配置频段范围、步进等参数；</w:t>
      </w:r>
    </w:p>
    <w:p w14:paraId="62E62792" w14:textId="77777777" w:rsidR="005C5C45" w:rsidRDefault="005C5C45" w:rsidP="005C5C45">
      <w:pPr>
        <w:pStyle w:val="DGALTW"/>
        <w:numPr>
          <w:ilvl w:val="0"/>
          <w:numId w:val="63"/>
        </w:numPr>
        <w:ind w:firstLineChars="0"/>
      </w:pPr>
      <w:r>
        <w:rPr>
          <w:rFonts w:hint="eastAsia"/>
        </w:rPr>
        <w:t>扫描方式：可切换</w:t>
      </w:r>
      <w:r>
        <w:rPr>
          <w:rFonts w:hint="eastAsia"/>
        </w:rPr>
        <w:t>P</w:t>
      </w:r>
      <w:r>
        <w:t>SCAN</w:t>
      </w:r>
      <w:r>
        <w:rPr>
          <w:rFonts w:hint="eastAsia"/>
        </w:rPr>
        <w:t>和</w:t>
      </w:r>
      <w:r>
        <w:rPr>
          <w:rFonts w:hint="eastAsia"/>
        </w:rPr>
        <w:t>F</w:t>
      </w:r>
      <w:r>
        <w:t>SCAN</w:t>
      </w:r>
      <w:r>
        <w:rPr>
          <w:rFonts w:hint="eastAsia"/>
        </w:rPr>
        <w:t>两种模式；</w:t>
      </w:r>
    </w:p>
    <w:p w14:paraId="328907F9" w14:textId="77777777" w:rsidR="005C5C45" w:rsidRDefault="005C5C45" w:rsidP="005C5C45">
      <w:pPr>
        <w:pStyle w:val="DGALTW"/>
        <w:numPr>
          <w:ilvl w:val="0"/>
          <w:numId w:val="63"/>
        </w:numPr>
        <w:ind w:firstLineChars="0"/>
      </w:pPr>
      <w:r>
        <w:rPr>
          <w:rFonts w:hint="eastAsia"/>
        </w:rPr>
        <w:t>启动测量：点击【开始】按钮后开始测量；</w:t>
      </w:r>
    </w:p>
    <w:p w14:paraId="4E039F91" w14:textId="77777777" w:rsidR="005C5C45" w:rsidRDefault="005C5C45" w:rsidP="005C5C45">
      <w:pPr>
        <w:pStyle w:val="DGALTW"/>
        <w:ind w:left="480" w:firstLineChars="0" w:firstLine="0"/>
      </w:pPr>
      <w:r>
        <w:rPr>
          <w:noProof/>
        </w:rPr>
        <w:drawing>
          <wp:inline distT="0" distB="0" distL="0" distR="0" wp14:anchorId="21A58B48" wp14:editId="66DD1AC0">
            <wp:extent cx="5759450" cy="2744470"/>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59450" cy="2744470"/>
                    </a:xfrm>
                    <a:prstGeom prst="rect">
                      <a:avLst/>
                    </a:prstGeom>
                  </pic:spPr>
                </pic:pic>
              </a:graphicData>
            </a:graphic>
          </wp:inline>
        </w:drawing>
      </w:r>
    </w:p>
    <w:p w14:paraId="7C0D5BC8" w14:textId="77777777" w:rsidR="005C5C45" w:rsidRDefault="005C5C45" w:rsidP="005C5C45">
      <w:pPr>
        <w:pStyle w:val="a9"/>
        <w:widowControl w:val="0"/>
        <w:numPr>
          <w:ilvl w:val="0"/>
          <w:numId w:val="24"/>
        </w:numPr>
        <w:spacing w:line="400" w:lineRule="exact"/>
        <w:ind w:firstLine="420"/>
      </w:pPr>
      <w:r>
        <w:rPr>
          <w:rFonts w:hint="eastAsia"/>
        </w:rPr>
        <w:t>启动测量</w:t>
      </w:r>
    </w:p>
    <w:p w14:paraId="27870D41" w14:textId="77777777" w:rsidR="005C5C45" w:rsidRDefault="005C5C45" w:rsidP="005C5C45">
      <w:pPr>
        <w:pStyle w:val="DGALTW"/>
        <w:numPr>
          <w:ilvl w:val="0"/>
          <w:numId w:val="63"/>
        </w:numPr>
        <w:ind w:firstLineChars="0"/>
      </w:pPr>
      <w:r>
        <w:rPr>
          <w:rFonts w:hint="eastAsia"/>
        </w:rPr>
        <w:t>频谱图：在中间绘制实时频谱图，且为场强值；</w:t>
      </w:r>
    </w:p>
    <w:p w14:paraId="03144B5C" w14:textId="77777777" w:rsidR="005C5C45" w:rsidRDefault="005C5C45" w:rsidP="005C5C45">
      <w:pPr>
        <w:pStyle w:val="DGALTW"/>
        <w:ind w:left="480" w:firstLineChars="0" w:firstLine="0"/>
      </w:pPr>
    </w:p>
    <w:p w14:paraId="3C9BCC9B" w14:textId="77777777" w:rsidR="005C5C45" w:rsidRPr="00B823CF" w:rsidRDefault="005C5C45" w:rsidP="005C5C45">
      <w:pPr>
        <w:pStyle w:val="DGALTW"/>
        <w:ind w:left="480" w:firstLineChars="0" w:firstLine="0"/>
        <w:rPr>
          <w:b/>
        </w:rPr>
      </w:pPr>
      <w:r w:rsidRPr="00B823CF">
        <w:rPr>
          <w:rFonts w:hint="eastAsia"/>
          <w:b/>
        </w:rPr>
        <w:t>存储频谱评估文件：</w:t>
      </w:r>
    </w:p>
    <w:p w14:paraId="40053B64" w14:textId="77777777" w:rsidR="005C5C45" w:rsidRDefault="005C5C45" w:rsidP="005C5C45">
      <w:pPr>
        <w:pStyle w:val="DGALTW"/>
        <w:ind w:left="480" w:firstLineChars="0" w:firstLine="0"/>
      </w:pPr>
      <w:r>
        <w:rPr>
          <w:rFonts w:hint="eastAsia"/>
        </w:rPr>
        <w:t>开始测量后，自动存储频谱评估文件，用户可定义帧间隔和存储路径，设置位置处于开始按钮右侧工具栏。</w:t>
      </w:r>
    </w:p>
    <w:p w14:paraId="23C43715" w14:textId="77777777" w:rsidR="005C5C45" w:rsidRDefault="005C5C45" w:rsidP="005C5C45">
      <w:pPr>
        <w:pStyle w:val="DGALTW"/>
        <w:ind w:left="480" w:firstLineChars="0" w:firstLine="0"/>
      </w:pPr>
      <w:r>
        <w:rPr>
          <w:noProof/>
        </w:rPr>
        <w:lastRenderedPageBreak/>
        <w:drawing>
          <wp:inline distT="0" distB="0" distL="0" distR="0" wp14:anchorId="4B583089" wp14:editId="114ACA1E">
            <wp:extent cx="5759450" cy="25527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59450" cy="255270"/>
                    </a:xfrm>
                    <a:prstGeom prst="rect">
                      <a:avLst/>
                    </a:prstGeom>
                  </pic:spPr>
                </pic:pic>
              </a:graphicData>
            </a:graphic>
          </wp:inline>
        </w:drawing>
      </w:r>
    </w:p>
    <w:p w14:paraId="3981EC9B" w14:textId="77777777" w:rsidR="005C5C45" w:rsidRDefault="005C5C45" w:rsidP="005C5C45">
      <w:pPr>
        <w:pStyle w:val="DGALTW"/>
        <w:numPr>
          <w:ilvl w:val="0"/>
          <w:numId w:val="64"/>
        </w:numPr>
        <w:ind w:firstLineChars="0"/>
      </w:pPr>
      <w:r>
        <w:rPr>
          <w:rFonts w:hint="eastAsia"/>
        </w:rPr>
        <w:t>监测站</w:t>
      </w:r>
      <w:r>
        <w:rPr>
          <w:rFonts w:hint="eastAsia"/>
        </w:rPr>
        <w:t>/</w:t>
      </w:r>
      <w:r>
        <w:rPr>
          <w:rFonts w:hint="eastAsia"/>
        </w:rPr>
        <w:t>车编号：自定义编号，用于区分存储的文件；</w:t>
      </w:r>
    </w:p>
    <w:p w14:paraId="485ED731" w14:textId="77777777" w:rsidR="005C5C45" w:rsidRDefault="005C5C45" w:rsidP="005C5C45">
      <w:pPr>
        <w:pStyle w:val="DGALTW"/>
        <w:numPr>
          <w:ilvl w:val="0"/>
          <w:numId w:val="64"/>
        </w:numPr>
        <w:ind w:firstLineChars="0"/>
      </w:pPr>
      <w:r>
        <w:rPr>
          <w:rFonts w:hint="eastAsia"/>
        </w:rPr>
        <w:t>存储时间间隔：存储每帧数据的间隔时间，取值范围</w:t>
      </w:r>
      <w:r>
        <w:rPr>
          <w:rFonts w:hint="eastAsia"/>
        </w:rPr>
        <w:t>5</w:t>
      </w:r>
      <w:r>
        <w:t>-100</w:t>
      </w:r>
      <w:r>
        <w:rPr>
          <w:rFonts w:hint="eastAsia"/>
        </w:rPr>
        <w:t>；</w:t>
      </w:r>
    </w:p>
    <w:p w14:paraId="79724751" w14:textId="77777777" w:rsidR="005C5C45" w:rsidRDefault="005C5C45" w:rsidP="005C5C45">
      <w:pPr>
        <w:pStyle w:val="DGALTW"/>
        <w:numPr>
          <w:ilvl w:val="0"/>
          <w:numId w:val="64"/>
        </w:numPr>
        <w:ind w:firstLineChars="0"/>
      </w:pPr>
      <w:r>
        <w:rPr>
          <w:rFonts w:hint="eastAsia"/>
        </w:rPr>
        <w:t>存储路径：点击</w:t>
      </w:r>
      <w:r>
        <w:rPr>
          <w:noProof/>
        </w:rPr>
        <w:drawing>
          <wp:inline distT="0" distB="0" distL="0" distR="0" wp14:anchorId="7D38AC46" wp14:editId="0235EF4C">
            <wp:extent cx="333333" cy="314286"/>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33333" cy="314286"/>
                    </a:xfrm>
                    <a:prstGeom prst="rect">
                      <a:avLst/>
                    </a:prstGeom>
                  </pic:spPr>
                </pic:pic>
              </a:graphicData>
            </a:graphic>
          </wp:inline>
        </w:drawing>
      </w:r>
      <w:r>
        <w:rPr>
          <w:rFonts w:hint="eastAsia"/>
        </w:rPr>
        <w:t>来选择存储路径；</w:t>
      </w:r>
    </w:p>
    <w:p w14:paraId="26994D77" w14:textId="601DFFC4" w:rsidR="005C5C45" w:rsidRPr="005C5C45" w:rsidRDefault="005C5C45" w:rsidP="000B6F5E">
      <w:pPr>
        <w:pStyle w:val="DGALTW"/>
        <w:numPr>
          <w:ilvl w:val="0"/>
          <w:numId w:val="64"/>
        </w:numPr>
        <w:ind w:firstLineChars="0"/>
      </w:pPr>
      <w:r>
        <w:rPr>
          <w:rFonts w:hint="eastAsia"/>
        </w:rPr>
        <w:t>打开文件夹：打开当前存储路径。</w:t>
      </w:r>
    </w:p>
    <w:p w14:paraId="4744226B" w14:textId="7EAE442E" w:rsidR="000B6F5E" w:rsidRDefault="000B6F5E">
      <w:pPr>
        <w:pStyle w:val="DG4ALT4"/>
      </w:pPr>
      <w:r>
        <w:rPr>
          <w:rFonts w:hint="eastAsia"/>
        </w:rPr>
        <w:t>配置多频段</w:t>
      </w:r>
    </w:p>
    <w:p w14:paraId="40F21B16" w14:textId="5421F8B8" w:rsidR="000B6F5E" w:rsidRDefault="000B6F5E" w:rsidP="000B6F5E">
      <w:pPr>
        <w:pStyle w:val="DGALTW"/>
        <w:ind w:firstLine="482"/>
        <w:rPr>
          <w:b/>
        </w:rPr>
      </w:pPr>
      <w:r w:rsidRPr="00623E2D">
        <w:rPr>
          <w:rFonts w:hint="eastAsia"/>
          <w:b/>
        </w:rPr>
        <w:t>配置多频段：</w:t>
      </w:r>
    </w:p>
    <w:p w14:paraId="364F9ADD" w14:textId="243AE638" w:rsidR="005414F9" w:rsidRPr="005414F9" w:rsidRDefault="005414F9" w:rsidP="000B6F5E">
      <w:pPr>
        <w:pStyle w:val="DGALTW"/>
        <w:ind w:firstLine="480"/>
      </w:pPr>
      <w:r w:rsidRPr="005414F9">
        <w:rPr>
          <w:rFonts w:hint="eastAsia"/>
        </w:rPr>
        <w:t>支持配置多个频段同时执行频谱评估任务</w:t>
      </w:r>
      <w:r>
        <w:rPr>
          <w:rFonts w:hint="eastAsia"/>
        </w:rPr>
        <w:t>。</w:t>
      </w:r>
    </w:p>
    <w:p w14:paraId="2305EE2A" w14:textId="77777777" w:rsidR="000B6F5E" w:rsidRDefault="000B6F5E" w:rsidP="000B6F5E">
      <w:pPr>
        <w:pStyle w:val="DGALTW"/>
        <w:numPr>
          <w:ilvl w:val="0"/>
          <w:numId w:val="65"/>
        </w:numPr>
        <w:ind w:firstLineChars="0"/>
      </w:pPr>
      <w:r>
        <w:rPr>
          <w:rFonts w:hint="eastAsia"/>
        </w:rPr>
        <w:t>打开配置：点击参数列表最上方【频段配置】即可打开；</w:t>
      </w:r>
    </w:p>
    <w:p w14:paraId="358E8C90" w14:textId="66FB34A0" w:rsidR="000B6F5E" w:rsidRDefault="000B6F5E" w:rsidP="000B6F5E">
      <w:pPr>
        <w:pStyle w:val="DGALTW"/>
        <w:ind w:left="480" w:firstLineChars="0" w:firstLine="0"/>
      </w:pPr>
      <w:r>
        <w:rPr>
          <w:noProof/>
        </w:rPr>
        <w:drawing>
          <wp:inline distT="0" distB="0" distL="0" distR="0" wp14:anchorId="4E1EC6CD" wp14:editId="0633736A">
            <wp:extent cx="5759450" cy="2732405"/>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59450" cy="2732405"/>
                    </a:xfrm>
                    <a:prstGeom prst="rect">
                      <a:avLst/>
                    </a:prstGeom>
                  </pic:spPr>
                </pic:pic>
              </a:graphicData>
            </a:graphic>
          </wp:inline>
        </w:drawing>
      </w:r>
    </w:p>
    <w:p w14:paraId="38B338D8" w14:textId="77777777" w:rsidR="000B6F5E" w:rsidRDefault="000B6F5E" w:rsidP="000B6F5E">
      <w:pPr>
        <w:pStyle w:val="a9"/>
        <w:widowControl w:val="0"/>
        <w:numPr>
          <w:ilvl w:val="0"/>
          <w:numId w:val="24"/>
        </w:numPr>
        <w:spacing w:line="400" w:lineRule="exact"/>
        <w:ind w:firstLine="420"/>
      </w:pPr>
      <w:r>
        <w:rPr>
          <w:rFonts w:hint="eastAsia"/>
        </w:rPr>
        <w:t>频段配置</w:t>
      </w:r>
    </w:p>
    <w:p w14:paraId="4E9889B7" w14:textId="77777777" w:rsidR="000B6F5E" w:rsidRDefault="000B6F5E" w:rsidP="000B6F5E">
      <w:pPr>
        <w:pStyle w:val="DGALTW"/>
        <w:numPr>
          <w:ilvl w:val="0"/>
          <w:numId w:val="65"/>
        </w:numPr>
        <w:ind w:firstLineChars="0"/>
      </w:pPr>
      <w:r>
        <w:rPr>
          <w:rFonts w:hint="eastAsia"/>
        </w:rPr>
        <w:t>添加：点击【添加】，在频段列表中添加一行，然后设置开始和结束频率、步进、扫描模式等参数；</w:t>
      </w:r>
    </w:p>
    <w:p w14:paraId="4CE803C0" w14:textId="77777777" w:rsidR="000B6F5E" w:rsidRDefault="000B6F5E" w:rsidP="000B6F5E">
      <w:pPr>
        <w:pStyle w:val="DGALTW"/>
        <w:numPr>
          <w:ilvl w:val="0"/>
          <w:numId w:val="65"/>
        </w:numPr>
        <w:ind w:firstLineChars="0"/>
      </w:pPr>
      <w:r>
        <w:rPr>
          <w:rFonts w:hint="eastAsia"/>
        </w:rPr>
        <w:t>删除：选中一行数据，点击【删除】即可删除；</w:t>
      </w:r>
    </w:p>
    <w:p w14:paraId="7BE4C785" w14:textId="77777777" w:rsidR="000B6F5E" w:rsidRDefault="000B6F5E" w:rsidP="000B6F5E">
      <w:pPr>
        <w:pStyle w:val="DGALTW"/>
        <w:numPr>
          <w:ilvl w:val="0"/>
          <w:numId w:val="65"/>
        </w:numPr>
        <w:ind w:firstLineChars="0"/>
      </w:pPr>
      <w:r>
        <w:rPr>
          <w:rFonts w:hint="eastAsia"/>
        </w:rPr>
        <w:t>清空：点击【清空】，清空频段配置；</w:t>
      </w:r>
    </w:p>
    <w:p w14:paraId="12C7334E" w14:textId="77777777" w:rsidR="000B6F5E" w:rsidRDefault="000B6F5E" w:rsidP="000B6F5E">
      <w:pPr>
        <w:pStyle w:val="DGALTW"/>
        <w:numPr>
          <w:ilvl w:val="0"/>
          <w:numId w:val="65"/>
        </w:numPr>
        <w:ind w:firstLineChars="0"/>
      </w:pPr>
      <w:r>
        <w:rPr>
          <w:rFonts w:hint="eastAsia"/>
        </w:rPr>
        <w:t>确认配置：点击【确定】确认配置。</w:t>
      </w:r>
    </w:p>
    <w:p w14:paraId="7F07DFB8" w14:textId="77777777" w:rsidR="000B6F5E" w:rsidRDefault="000B6F5E" w:rsidP="000B6F5E">
      <w:pPr>
        <w:pStyle w:val="DGALTW"/>
        <w:ind w:left="480" w:firstLineChars="0" w:firstLine="0"/>
      </w:pPr>
    </w:p>
    <w:p w14:paraId="6C1E925F" w14:textId="77777777" w:rsidR="000B6F5E" w:rsidRPr="00903D14" w:rsidRDefault="000B6F5E" w:rsidP="000B6F5E">
      <w:pPr>
        <w:pStyle w:val="DGALTW"/>
        <w:ind w:left="480" w:firstLineChars="0" w:firstLine="0"/>
        <w:rPr>
          <w:b/>
        </w:rPr>
      </w:pPr>
      <w:r w:rsidRPr="00903D14">
        <w:rPr>
          <w:rFonts w:hint="eastAsia"/>
          <w:b/>
        </w:rPr>
        <w:t>自定义频段：</w:t>
      </w:r>
    </w:p>
    <w:p w14:paraId="6BE24284" w14:textId="77777777" w:rsidR="000B6F5E" w:rsidRDefault="000B6F5E" w:rsidP="000B6F5E">
      <w:pPr>
        <w:pStyle w:val="DGALTW"/>
        <w:ind w:left="480" w:firstLineChars="0" w:firstLine="0"/>
      </w:pPr>
      <w:r>
        <w:rPr>
          <w:rFonts w:hint="eastAsia"/>
        </w:rPr>
        <w:t>系统预设部分业务频段，用户可自定义添加预设频段，使用时即可快速添加频段配置；</w:t>
      </w:r>
    </w:p>
    <w:p w14:paraId="621EB378" w14:textId="77777777" w:rsidR="000B6F5E" w:rsidRDefault="000B6F5E" w:rsidP="000B6F5E">
      <w:pPr>
        <w:pStyle w:val="DGALTW"/>
        <w:numPr>
          <w:ilvl w:val="0"/>
          <w:numId w:val="66"/>
        </w:numPr>
        <w:ind w:firstLineChars="0"/>
      </w:pPr>
      <w:r>
        <w:rPr>
          <w:rFonts w:hint="eastAsia"/>
        </w:rPr>
        <w:lastRenderedPageBreak/>
        <w:t>点击【自定义频段】打开配置页面；</w:t>
      </w:r>
    </w:p>
    <w:p w14:paraId="4ED7E3A0" w14:textId="77777777" w:rsidR="000B6F5E" w:rsidRDefault="000B6F5E" w:rsidP="000B6F5E">
      <w:pPr>
        <w:pStyle w:val="DGALTW"/>
        <w:ind w:left="900" w:firstLineChars="0" w:firstLine="0"/>
      </w:pPr>
      <w:r>
        <w:rPr>
          <w:noProof/>
        </w:rPr>
        <w:drawing>
          <wp:inline distT="0" distB="0" distL="0" distR="0" wp14:anchorId="2EFFC672" wp14:editId="256CC79A">
            <wp:extent cx="4830792" cy="3225499"/>
            <wp:effectExtent l="0" t="0" r="8255"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836740" cy="3229470"/>
                    </a:xfrm>
                    <a:prstGeom prst="rect">
                      <a:avLst/>
                    </a:prstGeom>
                  </pic:spPr>
                </pic:pic>
              </a:graphicData>
            </a:graphic>
          </wp:inline>
        </w:drawing>
      </w:r>
    </w:p>
    <w:p w14:paraId="4B445395" w14:textId="77777777" w:rsidR="000B6F5E" w:rsidRDefault="000B6F5E" w:rsidP="000B6F5E">
      <w:pPr>
        <w:pStyle w:val="a9"/>
        <w:widowControl w:val="0"/>
        <w:numPr>
          <w:ilvl w:val="0"/>
          <w:numId w:val="24"/>
        </w:numPr>
        <w:spacing w:line="400" w:lineRule="exact"/>
        <w:ind w:firstLine="420"/>
      </w:pPr>
      <w:r>
        <w:rPr>
          <w:rFonts w:hint="eastAsia"/>
        </w:rPr>
        <w:t>自定义频段</w:t>
      </w:r>
    </w:p>
    <w:p w14:paraId="17474888" w14:textId="77777777" w:rsidR="000B6F5E" w:rsidRDefault="000B6F5E" w:rsidP="000B6F5E">
      <w:pPr>
        <w:pStyle w:val="DGALTW"/>
        <w:numPr>
          <w:ilvl w:val="0"/>
          <w:numId w:val="66"/>
        </w:numPr>
        <w:ind w:firstLineChars="0"/>
      </w:pPr>
      <w:r>
        <w:rPr>
          <w:rFonts w:hint="eastAsia"/>
        </w:rPr>
        <w:t>添加：点击【添加】增加一个预设频段，填写频段名称、频率范围、步进即可；</w:t>
      </w:r>
    </w:p>
    <w:p w14:paraId="24B6553C" w14:textId="77777777" w:rsidR="000B6F5E" w:rsidRDefault="000B6F5E" w:rsidP="000B6F5E">
      <w:pPr>
        <w:pStyle w:val="DGALTW"/>
        <w:numPr>
          <w:ilvl w:val="0"/>
          <w:numId w:val="66"/>
        </w:numPr>
        <w:ind w:firstLineChars="0"/>
      </w:pPr>
      <w:r>
        <w:rPr>
          <w:rFonts w:hint="eastAsia"/>
        </w:rPr>
        <w:t>删除：勾选频段，点击【删除】即可删除频段；</w:t>
      </w:r>
    </w:p>
    <w:p w14:paraId="01F0B1BF" w14:textId="77777777" w:rsidR="000B6F5E" w:rsidRDefault="000B6F5E" w:rsidP="000B6F5E">
      <w:pPr>
        <w:pStyle w:val="DGALTW"/>
        <w:numPr>
          <w:ilvl w:val="0"/>
          <w:numId w:val="66"/>
        </w:numPr>
        <w:ind w:firstLineChars="0"/>
      </w:pPr>
      <w:r>
        <w:rPr>
          <w:rFonts w:hint="eastAsia"/>
        </w:rPr>
        <w:t>保存：点击【保存】即可保存设置；</w:t>
      </w:r>
    </w:p>
    <w:p w14:paraId="09DFA2CA" w14:textId="77777777" w:rsidR="000B6F5E" w:rsidRDefault="000B6F5E" w:rsidP="000B6F5E">
      <w:pPr>
        <w:pStyle w:val="DGALTW"/>
        <w:numPr>
          <w:ilvl w:val="0"/>
          <w:numId w:val="66"/>
        </w:numPr>
        <w:ind w:firstLineChars="0"/>
      </w:pPr>
      <w:r>
        <w:rPr>
          <w:rFonts w:hint="eastAsia"/>
        </w:rPr>
        <w:t>导入：勾选单个</w:t>
      </w:r>
      <w:r>
        <w:rPr>
          <w:rFonts w:hint="eastAsia"/>
        </w:rPr>
        <w:t>/</w:t>
      </w:r>
      <w:r>
        <w:rPr>
          <w:rFonts w:hint="eastAsia"/>
        </w:rPr>
        <w:t>多个频段，点击【导入】，即可将预设频段添加到频段配置列表。</w:t>
      </w:r>
    </w:p>
    <w:p w14:paraId="6374CDEA" w14:textId="77777777" w:rsidR="000B6F5E" w:rsidRDefault="000B6F5E" w:rsidP="000B6F5E">
      <w:pPr>
        <w:pStyle w:val="DGALTW"/>
        <w:ind w:left="480" w:firstLineChars="0" w:firstLine="0"/>
      </w:pPr>
    </w:p>
    <w:p w14:paraId="130C7320" w14:textId="77777777" w:rsidR="000B6F5E" w:rsidRPr="006A0BDF" w:rsidRDefault="000B6F5E" w:rsidP="000B6F5E">
      <w:pPr>
        <w:pStyle w:val="DGALTW"/>
        <w:ind w:left="480" w:firstLineChars="0" w:firstLine="0"/>
        <w:rPr>
          <w:b/>
        </w:rPr>
      </w:pPr>
      <w:r w:rsidRPr="006A0BDF">
        <w:rPr>
          <w:rFonts w:hint="eastAsia"/>
          <w:b/>
        </w:rPr>
        <w:t>自定义任务：</w:t>
      </w:r>
    </w:p>
    <w:p w14:paraId="5FA9571C" w14:textId="77777777" w:rsidR="000B6F5E" w:rsidRDefault="000B6F5E" w:rsidP="000B6F5E">
      <w:pPr>
        <w:pStyle w:val="DGALTW"/>
        <w:ind w:left="480" w:firstLineChars="0" w:firstLine="0"/>
      </w:pPr>
      <w:r>
        <w:rPr>
          <w:rFonts w:hint="eastAsia"/>
        </w:rPr>
        <w:t>创建和管理多频段任务，任务中包含了频段配置信息，可快速导入预设好的频段组合。</w:t>
      </w:r>
    </w:p>
    <w:p w14:paraId="7E7FA7C2" w14:textId="77777777" w:rsidR="000B6F5E" w:rsidRDefault="000B6F5E" w:rsidP="000B6F5E">
      <w:pPr>
        <w:pStyle w:val="DGALTW"/>
        <w:numPr>
          <w:ilvl w:val="0"/>
          <w:numId w:val="67"/>
        </w:numPr>
        <w:ind w:firstLineChars="0"/>
      </w:pPr>
      <w:r>
        <w:rPr>
          <w:rFonts w:hint="eastAsia"/>
        </w:rPr>
        <w:t>点击【自定义任务】来打开配置页面；</w:t>
      </w:r>
    </w:p>
    <w:p w14:paraId="0253AE79" w14:textId="77777777" w:rsidR="000B6F5E" w:rsidRDefault="000B6F5E" w:rsidP="000B6F5E">
      <w:pPr>
        <w:pStyle w:val="DGALTW"/>
        <w:ind w:left="480" w:firstLineChars="0" w:firstLine="0"/>
      </w:pPr>
      <w:r>
        <w:rPr>
          <w:noProof/>
        </w:rPr>
        <w:lastRenderedPageBreak/>
        <w:drawing>
          <wp:inline distT="0" distB="0" distL="0" distR="0" wp14:anchorId="59321DA9" wp14:editId="72A8B781">
            <wp:extent cx="5759450" cy="3822065"/>
            <wp:effectExtent l="0" t="0" r="0" b="698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59450" cy="3822065"/>
                    </a:xfrm>
                    <a:prstGeom prst="rect">
                      <a:avLst/>
                    </a:prstGeom>
                  </pic:spPr>
                </pic:pic>
              </a:graphicData>
            </a:graphic>
          </wp:inline>
        </w:drawing>
      </w:r>
    </w:p>
    <w:p w14:paraId="5F590822" w14:textId="77777777" w:rsidR="000B6F5E" w:rsidRDefault="000B6F5E" w:rsidP="000B6F5E">
      <w:pPr>
        <w:pStyle w:val="a9"/>
        <w:widowControl w:val="0"/>
        <w:numPr>
          <w:ilvl w:val="0"/>
          <w:numId w:val="24"/>
        </w:numPr>
        <w:spacing w:line="400" w:lineRule="exact"/>
        <w:ind w:firstLine="420"/>
      </w:pPr>
      <w:r>
        <w:rPr>
          <w:rFonts w:hint="eastAsia"/>
        </w:rPr>
        <w:t>自定义任务</w:t>
      </w:r>
    </w:p>
    <w:p w14:paraId="7599F8B0" w14:textId="77777777" w:rsidR="000B6F5E" w:rsidRDefault="000B6F5E" w:rsidP="000B6F5E">
      <w:pPr>
        <w:pStyle w:val="DGALTW"/>
        <w:numPr>
          <w:ilvl w:val="0"/>
          <w:numId w:val="67"/>
        </w:numPr>
        <w:ind w:firstLineChars="0"/>
      </w:pPr>
      <w:r>
        <w:rPr>
          <w:rFonts w:hint="eastAsia"/>
        </w:rPr>
        <w:t>任务管理：点击【添加任务】来新增一个任务，勾选任务后，点击【删除任务】即可删除任务；</w:t>
      </w:r>
    </w:p>
    <w:p w14:paraId="2EE65DD7" w14:textId="77777777" w:rsidR="000B6F5E" w:rsidRDefault="000B6F5E" w:rsidP="000B6F5E">
      <w:pPr>
        <w:pStyle w:val="DGALTW"/>
        <w:numPr>
          <w:ilvl w:val="0"/>
          <w:numId w:val="67"/>
        </w:numPr>
        <w:ind w:firstLineChars="0"/>
      </w:pPr>
      <w:r>
        <w:rPr>
          <w:rFonts w:hint="eastAsia"/>
        </w:rPr>
        <w:t>添加频段：点击【添加频段】即可增加一个关联频段；</w:t>
      </w:r>
    </w:p>
    <w:p w14:paraId="56AADC24" w14:textId="77777777" w:rsidR="000B6F5E" w:rsidRDefault="000B6F5E" w:rsidP="000B6F5E">
      <w:pPr>
        <w:pStyle w:val="DGALTW"/>
        <w:numPr>
          <w:ilvl w:val="0"/>
          <w:numId w:val="67"/>
        </w:numPr>
        <w:ind w:firstLineChars="0"/>
      </w:pPr>
      <w:r>
        <w:rPr>
          <w:rFonts w:hint="eastAsia"/>
        </w:rPr>
        <w:t>删除频段：勾选频段配置，点击【删除频段】即可删除；</w:t>
      </w:r>
    </w:p>
    <w:p w14:paraId="73CC4584" w14:textId="77777777" w:rsidR="000B6F5E" w:rsidRDefault="000B6F5E" w:rsidP="000B6F5E">
      <w:pPr>
        <w:pStyle w:val="DGALTW"/>
        <w:numPr>
          <w:ilvl w:val="0"/>
          <w:numId w:val="67"/>
        </w:numPr>
        <w:ind w:firstLineChars="0"/>
      </w:pPr>
      <w:r>
        <w:rPr>
          <w:rFonts w:hint="eastAsia"/>
        </w:rPr>
        <w:t>自定义频段：参考上方自定义频段功能，使用方法一样；</w:t>
      </w:r>
    </w:p>
    <w:p w14:paraId="7E93BD21" w14:textId="77777777" w:rsidR="000B6F5E" w:rsidRDefault="000B6F5E" w:rsidP="000B6F5E">
      <w:pPr>
        <w:pStyle w:val="DGALTW"/>
        <w:numPr>
          <w:ilvl w:val="0"/>
          <w:numId w:val="67"/>
        </w:numPr>
        <w:ind w:firstLineChars="0"/>
      </w:pPr>
      <w:r>
        <w:rPr>
          <w:rFonts w:hint="eastAsia"/>
        </w:rPr>
        <w:t>保存：点击【保存】，存储任务配置；</w:t>
      </w:r>
    </w:p>
    <w:p w14:paraId="7E7A996F" w14:textId="1C39D189" w:rsidR="000B6F5E" w:rsidRPr="000B6F5E" w:rsidRDefault="000B6F5E" w:rsidP="00EE08F5">
      <w:pPr>
        <w:pStyle w:val="DGALTW"/>
        <w:numPr>
          <w:ilvl w:val="0"/>
          <w:numId w:val="67"/>
        </w:numPr>
        <w:ind w:firstLineChars="0"/>
      </w:pPr>
      <w:r>
        <w:rPr>
          <w:rFonts w:hint="eastAsia"/>
        </w:rPr>
        <w:t>导入任务：勾选任务配置后，点击【导入任务】，即可载入频段配置。</w:t>
      </w:r>
    </w:p>
    <w:p w14:paraId="1A812DF0" w14:textId="2163CEA2" w:rsidR="00D0412A" w:rsidRDefault="00D0412A">
      <w:pPr>
        <w:pStyle w:val="DG3ALT3"/>
      </w:pPr>
      <w:r>
        <w:rPr>
          <w:rFonts w:hint="eastAsia"/>
        </w:rPr>
        <w:t>离散扫描</w:t>
      </w:r>
    </w:p>
    <w:p w14:paraId="0B9DDA8F" w14:textId="04D82CE5" w:rsidR="0050501F" w:rsidRDefault="0050501F" w:rsidP="0050501F">
      <w:pPr>
        <w:pStyle w:val="DG4ALT4"/>
      </w:pPr>
      <w:r>
        <w:rPr>
          <w:rFonts w:hint="eastAsia"/>
        </w:rPr>
        <w:t>基本用法</w:t>
      </w:r>
    </w:p>
    <w:p w14:paraId="743F0CE1" w14:textId="486BBC3D" w:rsidR="0050501F" w:rsidRPr="00112DDC" w:rsidRDefault="00112DDC" w:rsidP="0050501F">
      <w:pPr>
        <w:pStyle w:val="DGALTW"/>
        <w:ind w:firstLine="482"/>
        <w:rPr>
          <w:b/>
        </w:rPr>
      </w:pPr>
      <w:r w:rsidRPr="00112DDC">
        <w:rPr>
          <w:rFonts w:hint="eastAsia"/>
          <w:b/>
        </w:rPr>
        <w:t>功能介绍：</w:t>
      </w:r>
    </w:p>
    <w:p w14:paraId="682152FD" w14:textId="25A162DF" w:rsidR="00112DDC" w:rsidRDefault="00112DDC" w:rsidP="0050501F">
      <w:pPr>
        <w:pStyle w:val="DGALTW"/>
        <w:ind w:firstLine="480"/>
      </w:pPr>
      <w:r>
        <w:rPr>
          <w:rFonts w:hint="eastAsia"/>
        </w:rPr>
        <w:t>测量单个或多个不连续频点的电平值。</w:t>
      </w:r>
    </w:p>
    <w:p w14:paraId="3B5ABBC9" w14:textId="3F643BFC" w:rsidR="00112DDC" w:rsidRPr="007B5B0B" w:rsidRDefault="00112DDC" w:rsidP="0050501F">
      <w:pPr>
        <w:pStyle w:val="DGALTW"/>
        <w:ind w:firstLine="482"/>
        <w:rPr>
          <w:b/>
        </w:rPr>
      </w:pPr>
      <w:r w:rsidRPr="007B5B0B">
        <w:rPr>
          <w:rFonts w:hint="eastAsia"/>
          <w:b/>
        </w:rPr>
        <w:t>使用方法：</w:t>
      </w:r>
    </w:p>
    <w:p w14:paraId="035E0C9D" w14:textId="20D75163" w:rsidR="00112DDC" w:rsidRDefault="001168E9" w:rsidP="00112DDC">
      <w:pPr>
        <w:pStyle w:val="DGALTW"/>
        <w:numPr>
          <w:ilvl w:val="0"/>
          <w:numId w:val="68"/>
        </w:numPr>
        <w:ind w:firstLineChars="0"/>
      </w:pPr>
      <w:r>
        <w:rPr>
          <w:rFonts w:hint="eastAsia"/>
        </w:rPr>
        <w:t>功能入口：在监测站列表中，右键设备名称，点击弹出窗口中的【离散扫描】即可打开；</w:t>
      </w:r>
    </w:p>
    <w:p w14:paraId="7F5A0187" w14:textId="7157CC2C" w:rsidR="001168E9" w:rsidRDefault="001168E9" w:rsidP="001168E9">
      <w:pPr>
        <w:pStyle w:val="DGALTW"/>
        <w:ind w:left="480" w:firstLineChars="0" w:firstLine="0"/>
      </w:pPr>
      <w:r>
        <w:rPr>
          <w:noProof/>
        </w:rPr>
        <w:lastRenderedPageBreak/>
        <w:drawing>
          <wp:inline distT="0" distB="0" distL="0" distR="0" wp14:anchorId="505175CA" wp14:editId="21B10793">
            <wp:extent cx="5759450" cy="2741295"/>
            <wp:effectExtent l="0" t="0" r="0" b="190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59450" cy="2741295"/>
                    </a:xfrm>
                    <a:prstGeom prst="rect">
                      <a:avLst/>
                    </a:prstGeom>
                  </pic:spPr>
                </pic:pic>
              </a:graphicData>
            </a:graphic>
          </wp:inline>
        </w:drawing>
      </w:r>
    </w:p>
    <w:p w14:paraId="5040BB14" w14:textId="7B265560" w:rsidR="001168E9" w:rsidRDefault="001168E9" w:rsidP="001168E9">
      <w:pPr>
        <w:pStyle w:val="a9"/>
        <w:widowControl w:val="0"/>
        <w:numPr>
          <w:ilvl w:val="0"/>
          <w:numId w:val="24"/>
        </w:numPr>
        <w:spacing w:line="400" w:lineRule="exact"/>
        <w:ind w:firstLine="420"/>
      </w:pPr>
      <w:r>
        <w:rPr>
          <w:rFonts w:hint="eastAsia"/>
        </w:rPr>
        <w:t>功能入口</w:t>
      </w:r>
    </w:p>
    <w:p w14:paraId="6EBE718E" w14:textId="77777777" w:rsidR="001168E9" w:rsidRPr="0050501F" w:rsidRDefault="001168E9" w:rsidP="00112DDC">
      <w:pPr>
        <w:pStyle w:val="DGALTW"/>
        <w:numPr>
          <w:ilvl w:val="0"/>
          <w:numId w:val="68"/>
        </w:numPr>
        <w:ind w:firstLineChars="0"/>
      </w:pPr>
    </w:p>
    <w:p w14:paraId="77838FE3" w14:textId="21DC007F" w:rsidR="00D0412A" w:rsidRDefault="00D0412A">
      <w:pPr>
        <w:pStyle w:val="DG3ALT3"/>
      </w:pPr>
      <w:r>
        <w:rPr>
          <w:rFonts w:hint="eastAsia"/>
        </w:rPr>
        <w:t>高速数字累积谱</w:t>
      </w:r>
    </w:p>
    <w:p w14:paraId="70063E5D" w14:textId="0C06CDE8" w:rsidR="00D0412A" w:rsidRDefault="00D0412A">
      <w:pPr>
        <w:pStyle w:val="DG3ALT3"/>
      </w:pPr>
      <w:r>
        <w:rPr>
          <w:rFonts w:hint="eastAsia"/>
        </w:rPr>
        <w:t>频点测向</w:t>
      </w:r>
    </w:p>
    <w:p w14:paraId="7C15E4EA" w14:textId="51167478" w:rsidR="00D0412A" w:rsidRDefault="00D0412A">
      <w:pPr>
        <w:pStyle w:val="DG3ALT3"/>
      </w:pPr>
      <w:r>
        <w:rPr>
          <w:rFonts w:hint="eastAsia"/>
        </w:rPr>
        <w:t>宽带测向</w:t>
      </w:r>
    </w:p>
    <w:p w14:paraId="657EFF6D" w14:textId="7F7F6F47" w:rsidR="00D0412A" w:rsidRDefault="00D0412A">
      <w:pPr>
        <w:pStyle w:val="DG3ALT3"/>
      </w:pPr>
      <w:r>
        <w:rPr>
          <w:rFonts w:hint="eastAsia"/>
        </w:rPr>
        <w:t>扫频测向</w:t>
      </w:r>
    </w:p>
    <w:p w14:paraId="56DCE2FD" w14:textId="6B7D4D48" w:rsidR="00D0412A" w:rsidRDefault="00D0412A">
      <w:pPr>
        <w:pStyle w:val="DG3ALT3"/>
      </w:pPr>
      <w:r>
        <w:rPr>
          <w:rFonts w:hint="eastAsia"/>
        </w:rPr>
        <w:t>超分辨测向</w:t>
      </w:r>
    </w:p>
    <w:p w14:paraId="73393383" w14:textId="010C6CEB" w:rsidR="00BD3E37" w:rsidRDefault="00BD3E37" w:rsidP="00BD3E37">
      <w:pPr>
        <w:pStyle w:val="DG3ALT3"/>
      </w:pPr>
      <w:r>
        <w:rPr>
          <w:rFonts w:hint="eastAsia"/>
        </w:rPr>
        <w:t>频谱工具</w:t>
      </w:r>
    </w:p>
    <w:sectPr w:rsidR="00BD3E37">
      <w:pgSz w:w="11906" w:h="16838"/>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217048" w14:textId="77777777" w:rsidR="002B6A02" w:rsidRDefault="002B6A02">
      <w:pPr>
        <w:spacing w:line="240" w:lineRule="auto"/>
        <w:ind w:firstLine="420"/>
      </w:pPr>
      <w:r>
        <w:separator/>
      </w:r>
    </w:p>
  </w:endnote>
  <w:endnote w:type="continuationSeparator" w:id="0">
    <w:p w14:paraId="6A439BFF" w14:textId="77777777" w:rsidR="002B6A02" w:rsidRDefault="002B6A02">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9D19C9" w14:textId="77777777" w:rsidR="0029026C" w:rsidRDefault="0029026C">
    <w:pPr>
      <w:pStyle w:val="aff"/>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92A0A6" w14:textId="77777777" w:rsidR="0029026C" w:rsidRDefault="0029026C">
    <w:pPr>
      <w:pStyle w:val="aff"/>
      <w:ind w:firstLine="42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55650D" w14:textId="77777777" w:rsidR="0029026C" w:rsidRDefault="0029026C">
    <w:pPr>
      <w:pStyle w:val="aff"/>
      <w:ind w:firstLine="4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92570034"/>
    </w:sdtPr>
    <w:sdtEndPr/>
    <w:sdtContent>
      <w:p w14:paraId="408592C0" w14:textId="77777777" w:rsidR="0029026C" w:rsidRDefault="0029026C">
        <w:pPr>
          <w:pStyle w:val="aff"/>
          <w:ind w:firstLine="420"/>
          <w:jc w:val="center"/>
        </w:pPr>
        <w:r>
          <w:fldChar w:fldCharType="begin"/>
        </w:r>
        <w:r>
          <w:instrText>PAGE   \* MERGEFORMAT</w:instrText>
        </w:r>
        <w:r>
          <w:fldChar w:fldCharType="separate"/>
        </w:r>
        <w:r>
          <w:rPr>
            <w:lang w:val="zh-CN"/>
          </w:rPr>
          <w:t>181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823F7A" w14:textId="77777777" w:rsidR="002B6A02" w:rsidRDefault="002B6A02">
      <w:pPr>
        <w:ind w:firstLine="420"/>
      </w:pPr>
      <w:r>
        <w:separator/>
      </w:r>
    </w:p>
  </w:footnote>
  <w:footnote w:type="continuationSeparator" w:id="0">
    <w:p w14:paraId="750D62ED" w14:textId="77777777" w:rsidR="002B6A02" w:rsidRDefault="002B6A02">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820ED" w14:textId="77777777" w:rsidR="0029026C" w:rsidRDefault="0029026C">
    <w:pPr>
      <w:pStyle w:val="aff1"/>
      <w:spacing w:after="120"/>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7756A5" w14:textId="568AE4F7" w:rsidR="0029026C" w:rsidRDefault="0029026C">
    <w:pPr>
      <w:pStyle w:val="aff1"/>
      <w:ind w:firstLine="420"/>
    </w:pPr>
    <w:r>
      <w:rPr>
        <w:rFonts w:hint="eastAsia"/>
      </w:rPr>
      <w:t>成都大公博创信息技术有限公司</w:t>
    </w:r>
    <w:r>
      <w:ptab w:relativeTo="margin" w:alignment="center" w:leader="none"/>
    </w:r>
    <w:r>
      <w:ptab w:relativeTo="margin" w:alignment="right" w:leader="none"/>
    </w:r>
    <w:r>
      <w:rPr>
        <w:rFonts w:hint="eastAsia"/>
      </w:rPr>
      <w:t>软件使用说明书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8D13F1" w14:textId="77777777" w:rsidR="0029026C" w:rsidRDefault="0029026C">
    <w:pPr>
      <w:ind w:firstLine="420"/>
      <w:jc w:val="right"/>
    </w:pPr>
    <w:r>
      <w:rPr>
        <w:rFonts w:hint="eastAsia"/>
      </w:rPr>
      <w:t>DG/JL-8.3.3-13</w:t>
    </w:r>
  </w:p>
  <w:p w14:paraId="3142C1D8" w14:textId="77777777" w:rsidR="0029026C" w:rsidRDefault="0029026C">
    <w:pPr>
      <w:spacing w:line="240" w:lineRule="auto"/>
      <w:ind w:firstLine="4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FFFF83"/>
    <w:lvl w:ilvl="0">
      <w:start w:val="1"/>
      <w:numFmt w:val="bullet"/>
      <w:pStyle w:val="2"/>
      <w:lvlText w:val=""/>
      <w:lvlJc w:val="left"/>
      <w:pPr>
        <w:tabs>
          <w:tab w:val="left" w:pos="780"/>
        </w:tabs>
        <w:ind w:leftChars="200" w:left="780" w:hangingChars="200" w:hanging="360"/>
      </w:pPr>
      <w:rPr>
        <w:rFonts w:ascii="Wingdings" w:hAnsi="Wingdings" w:hint="default"/>
      </w:rPr>
    </w:lvl>
  </w:abstractNum>
  <w:abstractNum w:abstractNumId="1"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2" w15:restartNumberingAfterBreak="0">
    <w:nsid w:val="03563BE9"/>
    <w:multiLevelType w:val="multilevel"/>
    <w:tmpl w:val="03563BE9"/>
    <w:lvl w:ilvl="0">
      <w:start w:val="1"/>
      <w:numFmt w:val="decimal"/>
      <w:pStyle w:val="6"/>
      <w:lvlText w:val="2.2.2.%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3662238"/>
    <w:multiLevelType w:val="hybridMultilevel"/>
    <w:tmpl w:val="D87A6E10"/>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04571D95"/>
    <w:multiLevelType w:val="multilevel"/>
    <w:tmpl w:val="04571D95"/>
    <w:lvl w:ilvl="0">
      <w:start w:val="1"/>
      <w:numFmt w:val="upperLetter"/>
      <w:pStyle w:val="Y"/>
      <w:suff w:val="nothing"/>
      <w:lvlText w:val="附录　%1"/>
      <w:lvlJc w:val="left"/>
      <w:pPr>
        <w:ind w:left="0" w:firstLine="0"/>
      </w:pPr>
      <w:rPr>
        <w:rFonts w:ascii="黑体" w:eastAsia="黑体" w:hint="eastAsia"/>
        <w:b w:val="0"/>
        <w:i w:val="0"/>
      </w:rPr>
    </w:lvl>
    <w:lvl w:ilvl="1">
      <w:start w:val="1"/>
      <w:numFmt w:val="decimal"/>
      <w:pStyle w:val="Y0"/>
      <w:suff w:val="nothing"/>
      <w:lvlText w:val="%1.%2　"/>
      <w:lvlJc w:val="left"/>
      <w:pPr>
        <w:ind w:left="0" w:firstLine="0"/>
      </w:pPr>
      <w:rPr>
        <w:rFonts w:hint="eastAsia"/>
      </w:rPr>
    </w:lvl>
    <w:lvl w:ilvl="2">
      <w:start w:val="1"/>
      <w:numFmt w:val="decimal"/>
      <w:pStyle w:val="Y1"/>
      <w:suff w:val="nothing"/>
      <w:lvlText w:val="%1.%2.%3　"/>
      <w:lvlJc w:val="left"/>
      <w:pPr>
        <w:ind w:left="0" w:firstLine="0"/>
      </w:pPr>
      <w:rPr>
        <w:rFonts w:ascii="黑体" w:eastAsia="黑体" w:hint="eastAsia"/>
      </w:rPr>
    </w:lvl>
    <w:lvl w:ilvl="3">
      <w:start w:val="1"/>
      <w:numFmt w:val="decimal"/>
      <w:pStyle w:val="Y2"/>
      <w:suff w:val="nothing"/>
      <w:lvlText w:val="%1.%2.%3.%4　"/>
      <w:lvlJc w:val="left"/>
      <w:pPr>
        <w:ind w:left="0" w:firstLine="0"/>
      </w:pPr>
      <w:rPr>
        <w:rFonts w:ascii="黑体" w:eastAsia="黑体" w:hint="eastAsia"/>
      </w:rPr>
    </w:lvl>
    <w:lvl w:ilvl="4">
      <w:start w:val="1"/>
      <w:numFmt w:val="decimal"/>
      <w:pStyle w:val="Y3"/>
      <w:suff w:val="nothing"/>
      <w:lvlText w:val="%1.%2.%3.%4.%5　"/>
      <w:lvlJc w:val="left"/>
      <w:pPr>
        <w:ind w:left="0" w:firstLine="0"/>
      </w:pPr>
      <w:rPr>
        <w:rFonts w:ascii="黑体" w:eastAsia="黑体" w:hint="eastAsia"/>
      </w:rPr>
    </w:lvl>
    <w:lvl w:ilvl="5">
      <w:start w:val="1"/>
      <w:numFmt w:val="decimal"/>
      <w:pStyle w:val="Y4"/>
      <w:suff w:val="nothing"/>
      <w:lvlText w:val="%1.%2.%3.%4.%5.%6　"/>
      <w:lvlJc w:val="left"/>
      <w:pPr>
        <w:ind w:left="0" w:firstLine="0"/>
      </w:pPr>
      <w:rPr>
        <w:rFonts w:ascii="黑体" w:eastAsia="黑体" w:hint="eastAsia"/>
      </w:rPr>
    </w:lvl>
    <w:lvl w:ilvl="6">
      <w:start w:val="1"/>
      <w:numFmt w:val="decimal"/>
      <w:pStyle w:val="Y5"/>
      <w:suff w:val="nothing"/>
      <w:lvlText w:val="%1.%2.%3.%4.%5.%6.%7　"/>
      <w:lvlJc w:val="left"/>
      <w:pPr>
        <w:ind w:left="0" w:firstLine="0"/>
      </w:pPr>
      <w:rPr>
        <w:rFonts w:ascii="黑体" w:eastAsia="黑体" w:hint="eastAsia"/>
      </w:rPr>
    </w:lvl>
    <w:lvl w:ilvl="7">
      <w:start w:val="1"/>
      <w:numFmt w:val="decimal"/>
      <w:lvlRestart w:val="1"/>
      <w:pStyle w:val="Y6"/>
      <w:suff w:val="nothing"/>
      <w:lvlText w:val="表%1.%8　"/>
      <w:lvlJc w:val="center"/>
      <w:pPr>
        <w:ind w:left="0" w:firstLine="0"/>
      </w:pPr>
      <w:rPr>
        <w:rFonts w:ascii="黑体" w:eastAsia="黑体" w:hint="eastAsia"/>
        <w:b w:val="0"/>
        <w:i w:val="0"/>
        <w:sz w:val="24"/>
      </w:rPr>
    </w:lvl>
    <w:lvl w:ilvl="8">
      <w:start w:val="1"/>
      <w:numFmt w:val="decimal"/>
      <w:lvlRestart w:val="1"/>
      <w:pStyle w:val="Y7"/>
      <w:suff w:val="nothing"/>
      <w:lvlText w:val="图%1.%9　"/>
      <w:lvlJc w:val="center"/>
      <w:pPr>
        <w:ind w:left="0" w:firstLine="0"/>
      </w:pPr>
      <w:rPr>
        <w:rFonts w:ascii="黑体" w:eastAsia="黑体" w:hint="eastAsia"/>
        <w:b w:val="0"/>
        <w:i w:val="0"/>
        <w:sz w:val="24"/>
      </w:rPr>
    </w:lvl>
  </w:abstractNum>
  <w:abstractNum w:abstractNumId="5" w15:restartNumberingAfterBreak="0">
    <w:nsid w:val="05EC5404"/>
    <w:multiLevelType w:val="hybridMultilevel"/>
    <w:tmpl w:val="D87A6E1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63D708F"/>
    <w:multiLevelType w:val="multilevel"/>
    <w:tmpl w:val="063D708F"/>
    <w:lvl w:ilvl="0">
      <w:start w:val="1"/>
      <w:numFmt w:val="decimal"/>
      <w:pStyle w:val="a0"/>
      <w:lvlText w:val="图%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6C7357D"/>
    <w:multiLevelType w:val="multilevel"/>
    <w:tmpl w:val="06C7357D"/>
    <w:lvl w:ilvl="0">
      <w:start w:val="1"/>
      <w:numFmt w:val="decimal"/>
      <w:pStyle w:val="a1"/>
      <w:lvlText w:val="表%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0C182DAA"/>
    <w:multiLevelType w:val="multilevel"/>
    <w:tmpl w:val="0C182DAA"/>
    <w:lvl w:ilvl="0">
      <w:start w:val="1"/>
      <w:numFmt w:val="lowerLetter"/>
      <w:pStyle w:val="DG2ALT7"/>
      <w:suff w:val="space"/>
      <w:lvlText w:val="%1)"/>
      <w:lvlJc w:val="left"/>
      <w:pPr>
        <w:ind w:left="482" w:firstLine="0"/>
      </w:pPr>
      <w:rPr>
        <w:rFonts w:ascii="Times New Roman" w:eastAsia="宋体" w:hAnsi="Times New Roman" w:cs="Times New Roman" w:hint="default"/>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384" w:hanging="420"/>
      </w:pPr>
      <w:rPr>
        <w:rFonts w:hint="eastAsia"/>
      </w:rPr>
    </w:lvl>
    <w:lvl w:ilvl="2">
      <w:start w:val="1"/>
      <w:numFmt w:val="lowerRoman"/>
      <w:lvlText w:val="%3."/>
      <w:lvlJc w:val="right"/>
      <w:pPr>
        <w:ind w:left="1866" w:hanging="420"/>
      </w:pPr>
      <w:rPr>
        <w:rFonts w:hint="eastAsia"/>
      </w:rPr>
    </w:lvl>
    <w:lvl w:ilvl="3">
      <w:start w:val="1"/>
      <w:numFmt w:val="decimal"/>
      <w:lvlText w:val="%4."/>
      <w:lvlJc w:val="left"/>
      <w:pPr>
        <w:ind w:left="2348" w:hanging="420"/>
      </w:pPr>
      <w:rPr>
        <w:rFonts w:hint="eastAsia"/>
      </w:rPr>
    </w:lvl>
    <w:lvl w:ilvl="4">
      <w:start w:val="1"/>
      <w:numFmt w:val="lowerLetter"/>
      <w:lvlText w:val="%5)"/>
      <w:lvlJc w:val="left"/>
      <w:pPr>
        <w:ind w:left="2830" w:hanging="420"/>
      </w:pPr>
      <w:rPr>
        <w:rFonts w:hint="eastAsia"/>
      </w:rPr>
    </w:lvl>
    <w:lvl w:ilvl="5">
      <w:start w:val="1"/>
      <w:numFmt w:val="lowerRoman"/>
      <w:lvlText w:val="%6."/>
      <w:lvlJc w:val="right"/>
      <w:pPr>
        <w:ind w:left="3312" w:hanging="420"/>
      </w:pPr>
      <w:rPr>
        <w:rFonts w:hint="eastAsia"/>
      </w:rPr>
    </w:lvl>
    <w:lvl w:ilvl="6">
      <w:start w:val="1"/>
      <w:numFmt w:val="decimal"/>
      <w:lvlText w:val="%7."/>
      <w:lvlJc w:val="left"/>
      <w:pPr>
        <w:ind w:left="3794" w:hanging="420"/>
      </w:pPr>
      <w:rPr>
        <w:rFonts w:hint="eastAsia"/>
      </w:rPr>
    </w:lvl>
    <w:lvl w:ilvl="7">
      <w:start w:val="1"/>
      <w:numFmt w:val="lowerLetter"/>
      <w:lvlText w:val="%8)"/>
      <w:lvlJc w:val="left"/>
      <w:pPr>
        <w:ind w:left="4276" w:hanging="420"/>
      </w:pPr>
      <w:rPr>
        <w:rFonts w:hint="eastAsia"/>
      </w:rPr>
    </w:lvl>
    <w:lvl w:ilvl="8">
      <w:start w:val="1"/>
      <w:numFmt w:val="lowerRoman"/>
      <w:lvlText w:val="%9."/>
      <w:lvlJc w:val="right"/>
      <w:pPr>
        <w:ind w:left="4758" w:hanging="420"/>
      </w:pPr>
      <w:rPr>
        <w:rFonts w:hint="eastAsia"/>
      </w:rPr>
    </w:lvl>
  </w:abstractNum>
  <w:abstractNum w:abstractNumId="9" w15:restartNumberingAfterBreak="0">
    <w:nsid w:val="0E1161B5"/>
    <w:multiLevelType w:val="hybridMultilevel"/>
    <w:tmpl w:val="34C6EB5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0E4C39DA"/>
    <w:multiLevelType w:val="hybridMultilevel"/>
    <w:tmpl w:val="45C06D0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 w15:restartNumberingAfterBreak="0">
    <w:nsid w:val="0E700B0A"/>
    <w:multiLevelType w:val="hybridMultilevel"/>
    <w:tmpl w:val="EE364F9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0EB97E25"/>
    <w:multiLevelType w:val="hybridMultilevel"/>
    <w:tmpl w:val="6E4819B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11714728"/>
    <w:multiLevelType w:val="hybridMultilevel"/>
    <w:tmpl w:val="F236CB6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3B07FF1"/>
    <w:multiLevelType w:val="hybridMultilevel"/>
    <w:tmpl w:val="7390ED6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46C1719"/>
    <w:multiLevelType w:val="hybridMultilevel"/>
    <w:tmpl w:val="F236CB6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5367BC0"/>
    <w:multiLevelType w:val="multilevel"/>
    <w:tmpl w:val="15367BC0"/>
    <w:lvl w:ilvl="0">
      <w:start w:val="1"/>
      <w:numFmt w:val="decimal"/>
      <w:pStyle w:val="DG1ALTZ"/>
      <w:isLgl/>
      <w:suff w:val="space"/>
      <w:lvlText w:val="附件%1"/>
      <w:lvlJc w:val="left"/>
      <w:pPr>
        <w:ind w:left="0" w:firstLine="0"/>
      </w:pPr>
      <w:rPr>
        <w:rFonts w:hint="eastAsia"/>
      </w:rPr>
    </w:lvl>
    <w:lvl w:ilvl="1">
      <w:start w:val="1"/>
      <w:numFmt w:val="decimal"/>
      <w:pStyle w:val="DG2ALTX"/>
      <w:suff w:val="space"/>
      <w:lvlText w:val="%1.%2"/>
      <w:lvlJc w:val="left"/>
      <w:pPr>
        <w:ind w:left="0" w:firstLine="0"/>
      </w:pPr>
      <w:rPr>
        <w:rFonts w:hint="eastAsia"/>
      </w:rPr>
    </w:lvl>
    <w:lvl w:ilvl="2">
      <w:start w:val="1"/>
      <w:numFmt w:val="decimal"/>
      <w:pStyle w:val="DG3ALTC"/>
      <w:suff w:val="space"/>
      <w:lvlText w:val="%1.%2.%3"/>
      <w:lvlJc w:val="left"/>
      <w:pPr>
        <w:ind w:left="0" w:firstLine="0"/>
      </w:pPr>
      <w:rPr>
        <w:rFonts w:hint="eastAsia"/>
      </w:rPr>
    </w:lvl>
    <w:lvl w:ilvl="3">
      <w:start w:val="1"/>
      <w:numFmt w:val="decimal"/>
      <w:pStyle w:val="DG4ALTV"/>
      <w:suff w:val="space"/>
      <w:lvlText w:val="%1.%2.%3.%4"/>
      <w:lvlJc w:val="left"/>
      <w:pPr>
        <w:ind w:left="0" w:firstLine="0"/>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7" w15:restartNumberingAfterBreak="0">
    <w:nsid w:val="188C5B0B"/>
    <w:multiLevelType w:val="multilevel"/>
    <w:tmpl w:val="188C5B0B"/>
    <w:lvl w:ilvl="0">
      <w:start w:val="1"/>
      <w:numFmt w:val="decimal"/>
      <w:lvlText w:val="4.6.4.%1"/>
      <w:lvlJc w:val="left"/>
      <w:pPr>
        <w:ind w:left="480" w:firstLine="0"/>
      </w:pPr>
      <w:rPr>
        <w:rFonts w:hint="eastAsia"/>
      </w:rPr>
    </w:lvl>
    <w:lvl w:ilvl="1">
      <w:start w:val="1"/>
      <w:numFmt w:val="lowerLetter"/>
      <w:pStyle w:val="10"/>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190F7F79"/>
    <w:multiLevelType w:val="multilevel"/>
    <w:tmpl w:val="190F7F79"/>
    <w:lvl w:ilvl="0">
      <w:start w:val="1"/>
      <w:numFmt w:val="decimal"/>
      <w:pStyle w:val="DGALTT"/>
      <w:suff w:val="space"/>
      <w:lvlText w:val="表%1"/>
      <w:lvlJc w:val="left"/>
      <w:pPr>
        <w:ind w:left="0" w:firstLine="0"/>
      </w:pPr>
      <w:rPr>
        <w:rFonts w:ascii="黑体"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192E3BF1"/>
    <w:multiLevelType w:val="multilevel"/>
    <w:tmpl w:val="192E3BF1"/>
    <w:lvl w:ilvl="0">
      <w:start w:val="1"/>
      <w:numFmt w:val="decimal"/>
      <w:pStyle w:val="Y8"/>
      <w:suff w:val="nothing"/>
      <w:lvlText w:val="图%1　"/>
      <w:lvlJc w:val="left"/>
      <w:pPr>
        <w:ind w:left="0" w:firstLine="0"/>
      </w:pPr>
      <w:rPr>
        <w:rFonts w:ascii="黑体" w:eastAsia="黑体" w:hAnsi="Calibri" w:hint="eastAsia"/>
        <w:b w:val="0"/>
        <w:i w:val="0"/>
        <w:sz w:val="24"/>
      </w:rPr>
    </w:lvl>
    <w:lvl w:ilvl="1">
      <w:start w:val="1"/>
      <w:numFmt w:val="decimal"/>
      <w:lvlRestart w:val="0"/>
      <w:suff w:val="nothing"/>
      <w:lvlText w:val="表%2　"/>
      <w:lvlJc w:val="left"/>
      <w:pPr>
        <w:ind w:left="0" w:firstLine="0"/>
      </w:pPr>
      <w:rPr>
        <w:rFonts w:ascii="黑体" w:eastAsia="黑体" w:hAnsi="Calibri" w:hint="eastAsia"/>
        <w:b w:val="0"/>
        <w:i w:val="0"/>
        <w:sz w:val="24"/>
      </w:rPr>
    </w:lvl>
    <w:lvl w:ilvl="2">
      <w:start w:val="1"/>
      <w:numFmt w:val="decimal"/>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19870ACB"/>
    <w:multiLevelType w:val="hybridMultilevel"/>
    <w:tmpl w:val="940E630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1C8C5A18"/>
    <w:multiLevelType w:val="hybridMultilevel"/>
    <w:tmpl w:val="38F6C2DE"/>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1EA5466D"/>
    <w:multiLevelType w:val="hybridMultilevel"/>
    <w:tmpl w:val="07046A3C"/>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1EF13E22"/>
    <w:multiLevelType w:val="multilevel"/>
    <w:tmpl w:val="1EF13E22"/>
    <w:lvl w:ilvl="0">
      <w:start w:val="1"/>
      <w:numFmt w:val="decimal"/>
      <w:pStyle w:val="Y9"/>
      <w:suff w:val="nothing"/>
      <w:lvlText w:val="表%1　"/>
      <w:lvlJc w:val="left"/>
      <w:pPr>
        <w:ind w:left="0" w:firstLine="0"/>
      </w:pPr>
      <w:rPr>
        <w:rFonts w:ascii="黑体" w:eastAsia="黑体"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24"/>
        <w:szCs w:val="0"/>
        <w:u w:val="none"/>
        <w:vertAlign w:val="baseline"/>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4" w15:restartNumberingAfterBreak="0">
    <w:nsid w:val="23DC70B8"/>
    <w:multiLevelType w:val="multilevel"/>
    <w:tmpl w:val="23DC70B8"/>
    <w:lvl w:ilvl="0">
      <w:start w:val="1"/>
      <w:numFmt w:val="decimal"/>
      <w:pStyle w:val="DGALTP"/>
      <w:suff w:val="space"/>
      <w:lvlText w:val="图%1"/>
      <w:lvlJc w:val="left"/>
      <w:pPr>
        <w:ind w:left="0" w:firstLine="0"/>
      </w:pPr>
      <w:rPr>
        <w:rFonts w:ascii="黑体" w:eastAsia="黑体" w:hAnsi="黑体" w:hint="eastAsia"/>
        <w:b w:val="0"/>
        <w:i w:val="0"/>
        <w:sz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2430075C"/>
    <w:multiLevelType w:val="multilevel"/>
    <w:tmpl w:val="2430075C"/>
    <w:lvl w:ilvl="0">
      <w:start w:val="1"/>
      <w:numFmt w:val="lowerLetter"/>
      <w:pStyle w:val="abc"/>
      <w:lvlText w:val="%1) "/>
      <w:lvlJc w:val="left"/>
      <w:pPr>
        <w:tabs>
          <w:tab w:val="left" w:pos="907"/>
        </w:tabs>
        <w:ind w:left="907" w:hanging="425"/>
      </w:pPr>
      <w:rPr>
        <w:rFonts w:ascii="Times New Roman" w:eastAsia="宋体" w:hAnsi="Times New Roman" w:hint="default"/>
        <w:sz w:val="24"/>
      </w:rPr>
    </w:lvl>
    <w:lvl w:ilvl="1">
      <w:start w:val="1"/>
      <w:numFmt w:val="decimal"/>
      <w:pStyle w:val="123"/>
      <w:lvlText w:val="%2) "/>
      <w:lvlJc w:val="left"/>
      <w:pPr>
        <w:tabs>
          <w:tab w:val="left" w:pos="1761"/>
        </w:tabs>
        <w:ind w:left="1761" w:hanging="681"/>
      </w:pPr>
      <w:rPr>
        <w:rFonts w:hint="eastAsia"/>
        <w:sz w:val="24"/>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15:restartNumberingAfterBreak="0">
    <w:nsid w:val="26C641D7"/>
    <w:multiLevelType w:val="multilevel"/>
    <w:tmpl w:val="26C641D7"/>
    <w:lvl w:ilvl="0">
      <w:start w:val="1"/>
      <w:numFmt w:val="lowerLetter"/>
      <w:pStyle w:val="Ya"/>
      <w:suff w:val="nothing"/>
      <w:lvlText w:val="%1)　"/>
      <w:lvlJc w:val="left"/>
      <w:pPr>
        <w:ind w:left="964" w:hanging="465"/>
      </w:pPr>
      <w:rPr>
        <w:rFonts w:ascii="宋体" w:eastAsia="宋体" w:hint="eastAsia"/>
        <w:b w:val="0"/>
        <w:i w:val="0"/>
        <w:sz w:val="24"/>
      </w:rPr>
    </w:lvl>
    <w:lvl w:ilvl="1">
      <w:start w:val="1"/>
      <w:numFmt w:val="decimal"/>
      <w:lvlRestart w:val="0"/>
      <w:pStyle w:val="Y10"/>
      <w:suff w:val="nothing"/>
      <w:lvlText w:val="%2)　"/>
      <w:lvlJc w:val="left"/>
      <w:pPr>
        <w:ind w:left="1418" w:hanging="454"/>
      </w:pPr>
      <w:rPr>
        <w:rFonts w:ascii="宋体" w:eastAsia="宋体" w:hint="eastAsia"/>
        <w:b w:val="0"/>
        <w:i w:val="0"/>
        <w:sz w:val="24"/>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270A6958"/>
    <w:multiLevelType w:val="hybridMultilevel"/>
    <w:tmpl w:val="485ECCD4"/>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282B2428"/>
    <w:multiLevelType w:val="hybridMultilevel"/>
    <w:tmpl w:val="39ACF27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28FD29C2"/>
    <w:multiLevelType w:val="hybridMultilevel"/>
    <w:tmpl w:val="EE364F9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2ADF6BDB"/>
    <w:multiLevelType w:val="hybridMultilevel"/>
    <w:tmpl w:val="7390ED6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2C3B13E5"/>
    <w:multiLevelType w:val="hybridMultilevel"/>
    <w:tmpl w:val="E014056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15:restartNumberingAfterBreak="0">
    <w:nsid w:val="30C061B5"/>
    <w:multiLevelType w:val="hybridMultilevel"/>
    <w:tmpl w:val="61FC69B2"/>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30918B1"/>
    <w:multiLevelType w:val="hybridMultilevel"/>
    <w:tmpl w:val="F236CB6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33BE34EB"/>
    <w:multiLevelType w:val="multilevel"/>
    <w:tmpl w:val="33BE34EB"/>
    <w:lvl w:ilvl="0">
      <w:start w:val="1"/>
      <w:numFmt w:val="bullet"/>
      <w:pStyle w:val="a2"/>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5" w15:restartNumberingAfterBreak="0">
    <w:nsid w:val="33E16FD7"/>
    <w:multiLevelType w:val="multilevel"/>
    <w:tmpl w:val="33E16FD7"/>
    <w:lvl w:ilvl="0">
      <w:start w:val="1"/>
      <w:numFmt w:val="decimal"/>
      <w:lvlText w:val="%1."/>
      <w:lvlJc w:val="left"/>
      <w:pPr>
        <w:ind w:left="420" w:hanging="42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1418" w:firstLine="0"/>
      </w:pPr>
      <w:rPr>
        <w:rFonts w:hint="eastAsia"/>
      </w:rPr>
    </w:lvl>
    <w:lvl w:ilvl="3">
      <w:start w:val="1"/>
      <w:numFmt w:val="decimal"/>
      <w:suff w:val="space"/>
      <w:lvlText w:val="%1.%2.%3.%4"/>
      <w:lvlJc w:val="left"/>
      <w:pPr>
        <w:ind w:left="1985" w:firstLine="0"/>
      </w:pPr>
      <w:rPr>
        <w:rFonts w:hint="eastAsia"/>
      </w:rPr>
    </w:lvl>
    <w:lvl w:ilvl="4">
      <w:start w:val="1"/>
      <w:numFmt w:val="decimal"/>
      <w:pStyle w:val="5"/>
      <w:suff w:val="space"/>
      <w:lvlText w:val="%5)"/>
      <w:lvlJc w:val="left"/>
      <w:pPr>
        <w:ind w:left="0" w:firstLine="0"/>
      </w:pPr>
      <w:rPr>
        <w:rFonts w:hint="eastAsia"/>
      </w:rPr>
    </w:lvl>
    <w:lvl w:ilvl="5">
      <w:start w:val="1"/>
      <w:numFmt w:val="lowerLetter"/>
      <w:suff w:val="space"/>
      <w:lvlText w:val="%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36" w15:restartNumberingAfterBreak="0">
    <w:nsid w:val="3B1B2F52"/>
    <w:multiLevelType w:val="multilevel"/>
    <w:tmpl w:val="3B1B2F52"/>
    <w:lvl w:ilvl="0">
      <w:start w:val="1"/>
      <w:numFmt w:val="bullet"/>
      <w:pStyle w:val="DG3ALT8"/>
      <w:suff w:val="space"/>
      <w:lvlText w:val=""/>
      <w:lvlJc w:val="left"/>
      <w:pPr>
        <w:ind w:left="482" w:firstLine="0"/>
      </w:pPr>
      <w:rPr>
        <w:rFonts w:ascii="Wingdings" w:hAnsi="Wingdings" w:hint="default"/>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37" w15:restartNumberingAfterBreak="0">
    <w:nsid w:val="3B3361C9"/>
    <w:multiLevelType w:val="hybridMultilevel"/>
    <w:tmpl w:val="F1224E3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42B42AB5"/>
    <w:multiLevelType w:val="multilevel"/>
    <w:tmpl w:val="42B42AB5"/>
    <w:lvl w:ilvl="0">
      <w:start w:val="1"/>
      <w:numFmt w:val="decimal"/>
      <w:pStyle w:val="DG1ALT1"/>
      <w:suff w:val="space"/>
      <w:lvlText w:val="%1"/>
      <w:lvlJc w:val="left"/>
      <w:pPr>
        <w:ind w:left="0" w:firstLine="0"/>
      </w:pPr>
      <w:rPr>
        <w:rFonts w:hint="eastAsia"/>
        <w:sz w:val="28"/>
        <w:szCs w:val="28"/>
      </w:rPr>
    </w:lvl>
    <w:lvl w:ilvl="1">
      <w:start w:val="1"/>
      <w:numFmt w:val="decimal"/>
      <w:pStyle w:val="DG2ALT2"/>
      <w:suff w:val="space"/>
      <w:lvlText w:val="%1.%2"/>
      <w:lvlJc w:val="left"/>
      <w:pPr>
        <w:ind w:left="0" w:firstLine="0"/>
      </w:pPr>
      <w:rPr>
        <w:rFonts w:hint="eastAsia"/>
        <w:b w:val="0"/>
      </w:rPr>
    </w:lvl>
    <w:lvl w:ilvl="2">
      <w:start w:val="1"/>
      <w:numFmt w:val="decimal"/>
      <w:pStyle w:val="DG3ALT3"/>
      <w:suff w:val="space"/>
      <w:lvlText w:val="%1.%2.%3"/>
      <w:lvlJc w:val="left"/>
      <w:pPr>
        <w:ind w:left="0" w:firstLine="0"/>
      </w:pPr>
      <w:rPr>
        <w:rFonts w:hint="eastAsia"/>
        <w:b w:val="0"/>
      </w:rPr>
    </w:lvl>
    <w:lvl w:ilvl="3">
      <w:start w:val="1"/>
      <w:numFmt w:val="decimal"/>
      <w:pStyle w:val="DG4ALT4"/>
      <w:suff w:val="space"/>
      <w:lvlText w:val="%1.%2.%3.%4"/>
      <w:lvlJc w:val="left"/>
      <w:pPr>
        <w:ind w:left="0" w:firstLine="0"/>
      </w:pPr>
      <w:rPr>
        <w:rFonts w:hint="eastAsia"/>
      </w:rPr>
    </w:lvl>
    <w:lvl w:ilvl="4">
      <w:start w:val="1"/>
      <w:numFmt w:val="decimal"/>
      <w:pStyle w:val="DG5ALT5"/>
      <w:suff w:val="space"/>
      <w:lvlText w:val="%1.%2.%3.%4.%5"/>
      <w:lvlJc w:val="left"/>
      <w:pPr>
        <w:ind w:left="0" w:firstLine="0"/>
      </w:pPr>
      <w:rPr>
        <w:rFonts w:hint="eastAsia"/>
        <w:b w:val="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44930813"/>
    <w:multiLevelType w:val="hybridMultilevel"/>
    <w:tmpl w:val="CD1C1FF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0" w15:restartNumberingAfterBreak="0">
    <w:nsid w:val="44BA63A3"/>
    <w:multiLevelType w:val="multilevel"/>
    <w:tmpl w:val="44BA63A3"/>
    <w:lvl w:ilvl="0">
      <w:start w:val="1"/>
      <w:numFmt w:val="none"/>
      <w:pStyle w:val="Yb"/>
      <w:suff w:val="nothing"/>
      <w:lvlText w:val="——"/>
      <w:lvlJc w:val="left"/>
      <w:pPr>
        <w:ind w:left="992" w:hanging="482"/>
      </w:pPr>
      <w:rPr>
        <w:rFonts w:ascii="宋体" w:eastAsia="宋体" w:hint="eastAsia"/>
      </w:rPr>
    </w:lvl>
    <w:lvl w:ilvl="1">
      <w:start w:val="1"/>
      <w:numFmt w:val="bullet"/>
      <w:pStyle w:val="Yc"/>
      <w:lvlText w:val=""/>
      <w:lvlJc w:val="left"/>
      <w:pPr>
        <w:tabs>
          <w:tab w:val="left" w:pos="1457"/>
        </w:tabs>
        <w:ind w:left="1457" w:hanging="380"/>
      </w:pPr>
      <w:rPr>
        <w:rFonts w:ascii="Wingdings" w:hAnsi="Wingdings" w:hint="default"/>
        <w:sz w:val="18"/>
      </w:rPr>
    </w:lvl>
    <w:lvl w:ilvl="2">
      <w:start w:val="1"/>
      <w:numFmt w:val="bullet"/>
      <w:pStyle w:val="Yd"/>
      <w:lvlText w:val=""/>
      <w:lvlJc w:val="left"/>
      <w:pPr>
        <w:tabs>
          <w:tab w:val="left" w:pos="1928"/>
        </w:tabs>
        <w:ind w:left="1928" w:hanging="425"/>
      </w:pPr>
      <w:rPr>
        <w:rFonts w:ascii="Symbol" w:hAnsi="Symbol" w:hint="default"/>
        <w:color w:val="auto"/>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1" w15:restartNumberingAfterBreak="0">
    <w:nsid w:val="4AF4440D"/>
    <w:multiLevelType w:val="hybridMultilevel"/>
    <w:tmpl w:val="D770A1F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2" w15:restartNumberingAfterBreak="0">
    <w:nsid w:val="4D0467EC"/>
    <w:multiLevelType w:val="hybridMultilevel"/>
    <w:tmpl w:val="EE364F9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15:restartNumberingAfterBreak="0">
    <w:nsid w:val="4D946046"/>
    <w:multiLevelType w:val="hybridMultilevel"/>
    <w:tmpl w:val="D87A6E10"/>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2537489"/>
    <w:multiLevelType w:val="hybridMultilevel"/>
    <w:tmpl w:val="39ACF27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3A702CC"/>
    <w:multiLevelType w:val="multilevel"/>
    <w:tmpl w:val="53A702CC"/>
    <w:lvl w:ilvl="0">
      <w:start w:val="1"/>
      <w:numFmt w:val="bullet"/>
      <w:pStyle w:val="1"/>
      <w:lvlText w:val=""/>
      <w:lvlJc w:val="left"/>
      <w:pPr>
        <w:tabs>
          <w:tab w:val="left" w:pos="980"/>
        </w:tabs>
        <w:ind w:left="980"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55D93050"/>
    <w:multiLevelType w:val="hybridMultilevel"/>
    <w:tmpl w:val="A3B8458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CAE4741"/>
    <w:multiLevelType w:val="multilevel"/>
    <w:tmpl w:val="5CAE4741"/>
    <w:lvl w:ilvl="0">
      <w:start w:val="1"/>
      <w:numFmt w:val="decimal"/>
      <w:suff w:val="space"/>
      <w:lvlText w:val="图%1"/>
      <w:lvlJc w:val="left"/>
      <w:pPr>
        <w:ind w:left="0" w:firstLine="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8" w15:restartNumberingAfterBreak="0">
    <w:nsid w:val="5CBB3BFB"/>
    <w:multiLevelType w:val="hybridMultilevel"/>
    <w:tmpl w:val="9EA011B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E5E059A"/>
    <w:multiLevelType w:val="hybridMultilevel"/>
    <w:tmpl w:val="43404AD2"/>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15:restartNumberingAfterBreak="0">
    <w:nsid w:val="62837453"/>
    <w:multiLevelType w:val="hybridMultilevel"/>
    <w:tmpl w:val="CDE214B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1" w15:restartNumberingAfterBreak="0">
    <w:nsid w:val="673E1019"/>
    <w:multiLevelType w:val="multilevel"/>
    <w:tmpl w:val="673E1019"/>
    <w:lvl w:ilvl="0">
      <w:start w:val="1"/>
      <w:numFmt w:val="decimal"/>
      <w:pStyle w:val="DG1ALT6"/>
      <w:suff w:val="space"/>
      <w:lvlText w:val="%1)"/>
      <w:lvlJc w:val="left"/>
      <w:pPr>
        <w:ind w:left="227" w:firstLine="482"/>
      </w:pPr>
      <w:rPr>
        <w:rFonts w:ascii="Times New Roman" w:hAnsi="Times New Roman" w:hint="default"/>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52" w15:restartNumberingAfterBreak="0">
    <w:nsid w:val="67A32475"/>
    <w:multiLevelType w:val="hybridMultilevel"/>
    <w:tmpl w:val="C3BA5FC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3" w15:restartNumberingAfterBreak="0">
    <w:nsid w:val="68D90E8F"/>
    <w:multiLevelType w:val="hybridMultilevel"/>
    <w:tmpl w:val="ED22F0B4"/>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4" w15:restartNumberingAfterBreak="0">
    <w:nsid w:val="6AD242CF"/>
    <w:multiLevelType w:val="multilevel"/>
    <w:tmpl w:val="6AD242CF"/>
    <w:lvl w:ilvl="0">
      <w:start w:val="1"/>
      <w:numFmt w:val="decimal"/>
      <w:lvlText w:val="%1."/>
      <w:lvlJc w:val="left"/>
      <w:pPr>
        <w:ind w:left="425" w:hanging="425"/>
      </w:pPr>
    </w:lvl>
    <w:lvl w:ilvl="1">
      <w:start w:val="1"/>
      <w:numFmt w:val="decimal"/>
      <w:pStyle w:val="20"/>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5" w15:restartNumberingAfterBreak="0">
    <w:nsid w:val="6C4C7E05"/>
    <w:multiLevelType w:val="hybridMultilevel"/>
    <w:tmpl w:val="D87A6E10"/>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6" w15:restartNumberingAfterBreak="0">
    <w:nsid w:val="6EB44032"/>
    <w:multiLevelType w:val="hybridMultilevel"/>
    <w:tmpl w:val="07046A3C"/>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7" w15:restartNumberingAfterBreak="0">
    <w:nsid w:val="70CB70A9"/>
    <w:multiLevelType w:val="hybridMultilevel"/>
    <w:tmpl w:val="C4AC919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8" w15:restartNumberingAfterBreak="0">
    <w:nsid w:val="716A51C2"/>
    <w:multiLevelType w:val="hybridMultilevel"/>
    <w:tmpl w:val="A3B8458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9" w15:restartNumberingAfterBreak="0">
    <w:nsid w:val="72FE5DE0"/>
    <w:multiLevelType w:val="hybridMultilevel"/>
    <w:tmpl w:val="2FCC205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0" w15:restartNumberingAfterBreak="0">
    <w:nsid w:val="7378195A"/>
    <w:multiLevelType w:val="hybridMultilevel"/>
    <w:tmpl w:val="7750D60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1" w15:restartNumberingAfterBreak="0">
    <w:nsid w:val="749F3657"/>
    <w:multiLevelType w:val="hybridMultilevel"/>
    <w:tmpl w:val="BDE8FC90"/>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2" w15:restartNumberingAfterBreak="0">
    <w:nsid w:val="750E5A29"/>
    <w:multiLevelType w:val="multilevel"/>
    <w:tmpl w:val="750E5A29"/>
    <w:lvl w:ilvl="0">
      <w:start w:val="1"/>
      <w:numFmt w:val="decimal"/>
      <w:pStyle w:val="Ye"/>
      <w:suff w:val="nothing"/>
      <w:lvlText w:val="%1　"/>
      <w:lvlJc w:val="left"/>
      <w:pPr>
        <w:ind w:left="0" w:firstLine="0"/>
      </w:pPr>
      <w:rPr>
        <w:rFonts w:ascii="黑体" w:eastAsia="黑体" w:hint="eastAsia"/>
        <w:b w:val="0"/>
        <w:i w:val="0"/>
        <w:sz w:val="24"/>
      </w:rPr>
    </w:lvl>
    <w:lvl w:ilvl="1">
      <w:start w:val="1"/>
      <w:numFmt w:val="decimal"/>
      <w:pStyle w:val="Yf"/>
      <w:suff w:val="nothing"/>
      <w:lvlText w:val="%1.%2　"/>
      <w:lvlJc w:val="left"/>
      <w:pPr>
        <w:ind w:left="0" w:firstLine="0"/>
      </w:pPr>
      <w:rPr>
        <w:rFonts w:ascii="黑体" w:eastAsia="黑体" w:hint="eastAsia"/>
        <w:b w:val="0"/>
        <w:i w:val="0"/>
        <w:sz w:val="24"/>
      </w:rPr>
    </w:lvl>
    <w:lvl w:ilvl="2">
      <w:start w:val="1"/>
      <w:numFmt w:val="decimal"/>
      <w:pStyle w:val="Yf0"/>
      <w:suff w:val="nothing"/>
      <w:lvlText w:val="%1.%2.%3　"/>
      <w:lvlJc w:val="left"/>
      <w:pPr>
        <w:ind w:left="0" w:firstLine="0"/>
      </w:pPr>
      <w:rPr>
        <w:rFonts w:ascii="黑体" w:eastAsia="黑体" w:hint="eastAsia"/>
        <w:b w:val="0"/>
        <w:i w:val="0"/>
        <w:sz w:val="24"/>
      </w:rPr>
    </w:lvl>
    <w:lvl w:ilvl="3">
      <w:start w:val="1"/>
      <w:numFmt w:val="lowerLetter"/>
      <w:lvlText w:val="%4)"/>
      <w:lvlJc w:val="left"/>
      <w:pPr>
        <w:tabs>
          <w:tab w:val="left" w:pos="420"/>
        </w:tabs>
        <w:ind w:left="420" w:hanging="420"/>
      </w:pPr>
      <w:rPr>
        <w:rFonts w:hint="eastAsia"/>
        <w:b w:val="0"/>
        <w:i w:val="0"/>
        <w:sz w:val="24"/>
      </w:rPr>
    </w:lvl>
    <w:lvl w:ilvl="4">
      <w:start w:val="1"/>
      <w:numFmt w:val="lowerLetter"/>
      <w:lvlText w:val="%5)"/>
      <w:lvlJc w:val="left"/>
      <w:pPr>
        <w:tabs>
          <w:tab w:val="left" w:pos="817"/>
        </w:tabs>
        <w:ind w:left="817" w:hanging="420"/>
      </w:pPr>
      <w:rPr>
        <w:rFonts w:hint="eastAsia"/>
        <w:b w:val="0"/>
        <w:i w:val="0"/>
        <w:sz w:val="24"/>
      </w:rPr>
    </w:lvl>
    <w:lvl w:ilvl="5">
      <w:start w:val="1"/>
      <w:numFmt w:val="decimal"/>
      <w:pStyle w:val="Yf1"/>
      <w:suff w:val="nothing"/>
      <w:lvlText w:val="%1.%2.%3.%4.%5.%6　"/>
      <w:lvlJc w:val="left"/>
      <w:pPr>
        <w:ind w:left="0" w:firstLine="0"/>
      </w:pPr>
      <w:rPr>
        <w:rFonts w:ascii="黑体" w:eastAsia="黑体" w:hint="eastAsia"/>
        <w:b w:val="0"/>
        <w:i w:val="0"/>
        <w:sz w:val="24"/>
      </w:rPr>
    </w:lvl>
    <w:lvl w:ilvl="6">
      <w:start w:val="1"/>
      <w:numFmt w:val="decimal"/>
      <w:lvlText w:val="%1.%2.%3.%4.%5.%6.%7"/>
      <w:lvlJc w:val="left"/>
      <w:pPr>
        <w:tabs>
          <w:tab w:val="left" w:pos="0"/>
        </w:tabs>
        <w:ind w:left="3827" w:hanging="1276"/>
      </w:pPr>
      <w:rPr>
        <w:rFonts w:hint="eastAsia"/>
      </w:rPr>
    </w:lvl>
    <w:lvl w:ilvl="7">
      <w:start w:val="1"/>
      <w:numFmt w:val="decimal"/>
      <w:lvlText w:val="%1.%2.%3.%4.%5.%6.%7.%8"/>
      <w:lvlJc w:val="left"/>
      <w:pPr>
        <w:tabs>
          <w:tab w:val="left" w:pos="0"/>
        </w:tabs>
        <w:ind w:left="4394" w:hanging="1418"/>
      </w:pPr>
      <w:rPr>
        <w:rFonts w:hint="eastAsia"/>
      </w:rPr>
    </w:lvl>
    <w:lvl w:ilvl="8">
      <w:start w:val="1"/>
      <w:numFmt w:val="decimal"/>
      <w:lvlText w:val="%1.%2.%3.%4.%5.%6.%7.%8.%9"/>
      <w:lvlJc w:val="left"/>
      <w:pPr>
        <w:tabs>
          <w:tab w:val="left" w:pos="0"/>
        </w:tabs>
        <w:ind w:left="5102" w:hanging="1700"/>
      </w:pPr>
      <w:rPr>
        <w:rFonts w:hint="eastAsia"/>
      </w:rPr>
    </w:lvl>
  </w:abstractNum>
  <w:abstractNum w:abstractNumId="63" w15:restartNumberingAfterBreak="0">
    <w:nsid w:val="76EA482A"/>
    <w:multiLevelType w:val="hybridMultilevel"/>
    <w:tmpl w:val="F236CB6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4" w15:restartNumberingAfterBreak="0">
    <w:nsid w:val="779F6365"/>
    <w:multiLevelType w:val="hybridMultilevel"/>
    <w:tmpl w:val="61FC69B2"/>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5" w15:restartNumberingAfterBreak="0">
    <w:nsid w:val="7A00174F"/>
    <w:multiLevelType w:val="hybridMultilevel"/>
    <w:tmpl w:val="DDBE3C16"/>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6" w15:restartNumberingAfterBreak="0">
    <w:nsid w:val="7D57359B"/>
    <w:multiLevelType w:val="hybridMultilevel"/>
    <w:tmpl w:val="ED22F0B4"/>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7" w15:restartNumberingAfterBreak="0">
    <w:nsid w:val="7EDE5BAA"/>
    <w:multiLevelType w:val="hybridMultilevel"/>
    <w:tmpl w:val="D87A6E10"/>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
  </w:num>
  <w:num w:numId="2">
    <w:abstractNumId w:val="0"/>
  </w:num>
  <w:num w:numId="3">
    <w:abstractNumId w:val="38"/>
  </w:num>
  <w:num w:numId="4">
    <w:abstractNumId w:val="18"/>
  </w:num>
  <w:num w:numId="5">
    <w:abstractNumId w:val="16"/>
  </w:num>
  <w:num w:numId="6">
    <w:abstractNumId w:val="36"/>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num>
  <w:num w:numId="9">
    <w:abstractNumId w:val="7"/>
  </w:num>
  <w:num w:numId="10">
    <w:abstractNumId w:val="6"/>
  </w:num>
  <w:num w:numId="11">
    <w:abstractNumId w:val="34"/>
  </w:num>
  <w:num w:numId="12">
    <w:abstractNumId w:val="35"/>
  </w:num>
  <w:num w:numId="13">
    <w:abstractNumId w:val="62"/>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6"/>
  </w:num>
  <w:num w:numId="1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5"/>
  </w:num>
  <w:num w:numId="1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5"/>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4"/>
  </w:num>
  <w:num w:numId="22">
    <w:abstractNumId w:val="2"/>
  </w:num>
  <w:num w:numId="23">
    <w:abstractNumId w:val="17"/>
  </w:num>
  <w:num w:numId="24">
    <w:abstractNumId w:val="47"/>
  </w:num>
  <w:num w:numId="25">
    <w:abstractNumId w:val="51"/>
  </w:num>
  <w:num w:numId="26">
    <w:abstractNumId w:val="31"/>
  </w:num>
  <w:num w:numId="27">
    <w:abstractNumId w:val="10"/>
  </w:num>
  <w:num w:numId="28">
    <w:abstractNumId w:val="41"/>
  </w:num>
  <w:num w:numId="29">
    <w:abstractNumId w:val="20"/>
  </w:num>
  <w:num w:numId="30">
    <w:abstractNumId w:val="57"/>
  </w:num>
  <w:num w:numId="31">
    <w:abstractNumId w:val="39"/>
  </w:num>
  <w:num w:numId="32">
    <w:abstractNumId w:val="29"/>
  </w:num>
  <w:num w:numId="33">
    <w:abstractNumId w:val="61"/>
  </w:num>
  <w:num w:numId="34">
    <w:abstractNumId w:val="11"/>
  </w:num>
  <w:num w:numId="35">
    <w:abstractNumId w:val="42"/>
  </w:num>
  <w:num w:numId="36">
    <w:abstractNumId w:val="12"/>
  </w:num>
  <w:num w:numId="37">
    <w:abstractNumId w:val="21"/>
  </w:num>
  <w:num w:numId="38">
    <w:abstractNumId w:val="30"/>
  </w:num>
  <w:num w:numId="39">
    <w:abstractNumId w:val="14"/>
  </w:num>
  <w:num w:numId="40">
    <w:abstractNumId w:val="52"/>
  </w:num>
  <w:num w:numId="41">
    <w:abstractNumId w:val="65"/>
  </w:num>
  <w:num w:numId="42">
    <w:abstractNumId w:val="59"/>
  </w:num>
  <w:num w:numId="43">
    <w:abstractNumId w:val="33"/>
  </w:num>
  <w:num w:numId="44">
    <w:abstractNumId w:val="27"/>
  </w:num>
  <w:num w:numId="45">
    <w:abstractNumId w:val="37"/>
  </w:num>
  <w:num w:numId="46">
    <w:abstractNumId w:val="63"/>
  </w:num>
  <w:num w:numId="47">
    <w:abstractNumId w:val="48"/>
  </w:num>
  <w:num w:numId="48">
    <w:abstractNumId w:val="9"/>
  </w:num>
  <w:num w:numId="49">
    <w:abstractNumId w:val="22"/>
  </w:num>
  <w:num w:numId="50">
    <w:abstractNumId w:val="56"/>
  </w:num>
  <w:num w:numId="51">
    <w:abstractNumId w:val="15"/>
  </w:num>
  <w:num w:numId="52">
    <w:abstractNumId w:val="50"/>
  </w:num>
  <w:num w:numId="53">
    <w:abstractNumId w:val="66"/>
  </w:num>
  <w:num w:numId="54">
    <w:abstractNumId w:val="53"/>
  </w:num>
  <w:num w:numId="55">
    <w:abstractNumId w:val="5"/>
  </w:num>
  <w:num w:numId="56">
    <w:abstractNumId w:val="49"/>
  </w:num>
  <w:num w:numId="57">
    <w:abstractNumId w:val="13"/>
  </w:num>
  <w:num w:numId="58">
    <w:abstractNumId w:val="64"/>
  </w:num>
  <w:num w:numId="59">
    <w:abstractNumId w:val="32"/>
  </w:num>
  <w:num w:numId="60">
    <w:abstractNumId w:val="55"/>
  </w:num>
  <w:num w:numId="61">
    <w:abstractNumId w:val="3"/>
  </w:num>
  <w:num w:numId="62">
    <w:abstractNumId w:val="58"/>
  </w:num>
  <w:num w:numId="63">
    <w:abstractNumId w:val="44"/>
  </w:num>
  <w:num w:numId="64">
    <w:abstractNumId w:val="28"/>
  </w:num>
  <w:num w:numId="65">
    <w:abstractNumId w:val="43"/>
  </w:num>
  <w:num w:numId="66">
    <w:abstractNumId w:val="67"/>
  </w:num>
  <w:num w:numId="67">
    <w:abstractNumId w:val="46"/>
  </w:num>
  <w:num w:numId="68">
    <w:abstractNumId w:val="6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bordersDoNotSurroundHeader/>
  <w:bordersDoNotSurroundFooter/>
  <w:hideSpellingErrors/>
  <w:proofState w:spelling="clean"/>
  <w:attachedTemplate r:id="rId1"/>
  <w:linkStyl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pos w:val="sectEnd"/>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1896"/>
    <w:rsid w:val="0000185D"/>
    <w:rsid w:val="0000288A"/>
    <w:rsid w:val="000052DA"/>
    <w:rsid w:val="00010EF8"/>
    <w:rsid w:val="00014948"/>
    <w:rsid w:val="00015465"/>
    <w:rsid w:val="0002003E"/>
    <w:rsid w:val="0002030B"/>
    <w:rsid w:val="00021F3C"/>
    <w:rsid w:val="00024982"/>
    <w:rsid w:val="0003143C"/>
    <w:rsid w:val="000315FC"/>
    <w:rsid w:val="000332BB"/>
    <w:rsid w:val="00036041"/>
    <w:rsid w:val="0003613B"/>
    <w:rsid w:val="00036643"/>
    <w:rsid w:val="00042057"/>
    <w:rsid w:val="0004342C"/>
    <w:rsid w:val="000439CB"/>
    <w:rsid w:val="000452E8"/>
    <w:rsid w:val="000478A9"/>
    <w:rsid w:val="0005107B"/>
    <w:rsid w:val="00054E78"/>
    <w:rsid w:val="0005758E"/>
    <w:rsid w:val="000600F0"/>
    <w:rsid w:val="000605AF"/>
    <w:rsid w:val="000611D9"/>
    <w:rsid w:val="00061627"/>
    <w:rsid w:val="00062E43"/>
    <w:rsid w:val="00062F8E"/>
    <w:rsid w:val="00063468"/>
    <w:rsid w:val="0006417D"/>
    <w:rsid w:val="00065643"/>
    <w:rsid w:val="00073ABE"/>
    <w:rsid w:val="0007566A"/>
    <w:rsid w:val="000823B6"/>
    <w:rsid w:val="00082433"/>
    <w:rsid w:val="000842F7"/>
    <w:rsid w:val="00084B28"/>
    <w:rsid w:val="00084CBA"/>
    <w:rsid w:val="00085E92"/>
    <w:rsid w:val="00086F18"/>
    <w:rsid w:val="000918B6"/>
    <w:rsid w:val="000940F1"/>
    <w:rsid w:val="000947A4"/>
    <w:rsid w:val="00095640"/>
    <w:rsid w:val="00095D2D"/>
    <w:rsid w:val="00095F38"/>
    <w:rsid w:val="0009740F"/>
    <w:rsid w:val="000A21F6"/>
    <w:rsid w:val="000A2CFB"/>
    <w:rsid w:val="000A56FD"/>
    <w:rsid w:val="000B2433"/>
    <w:rsid w:val="000B5A8E"/>
    <w:rsid w:val="000B64D0"/>
    <w:rsid w:val="000B6F5E"/>
    <w:rsid w:val="000B7666"/>
    <w:rsid w:val="000B7EC5"/>
    <w:rsid w:val="000C06FC"/>
    <w:rsid w:val="000C0A19"/>
    <w:rsid w:val="000C1285"/>
    <w:rsid w:val="000C52A9"/>
    <w:rsid w:val="000C57E4"/>
    <w:rsid w:val="000C7525"/>
    <w:rsid w:val="000D0B13"/>
    <w:rsid w:val="000D29B3"/>
    <w:rsid w:val="000D41BC"/>
    <w:rsid w:val="000D7CD4"/>
    <w:rsid w:val="000E0C10"/>
    <w:rsid w:val="000E1E25"/>
    <w:rsid w:val="000E1F72"/>
    <w:rsid w:val="000E2091"/>
    <w:rsid w:val="000E6479"/>
    <w:rsid w:val="000F005F"/>
    <w:rsid w:val="000F07C0"/>
    <w:rsid w:val="000F0A54"/>
    <w:rsid w:val="000F1790"/>
    <w:rsid w:val="000F6E32"/>
    <w:rsid w:val="000F7145"/>
    <w:rsid w:val="0010144D"/>
    <w:rsid w:val="00101D6B"/>
    <w:rsid w:val="0010398D"/>
    <w:rsid w:val="00111087"/>
    <w:rsid w:val="00112DDC"/>
    <w:rsid w:val="00114006"/>
    <w:rsid w:val="0011493C"/>
    <w:rsid w:val="00114D8C"/>
    <w:rsid w:val="001163BA"/>
    <w:rsid w:val="001168E9"/>
    <w:rsid w:val="00121B72"/>
    <w:rsid w:val="00122504"/>
    <w:rsid w:val="00126571"/>
    <w:rsid w:val="00127AA3"/>
    <w:rsid w:val="00131AED"/>
    <w:rsid w:val="00132C64"/>
    <w:rsid w:val="00133ED9"/>
    <w:rsid w:val="00141DDD"/>
    <w:rsid w:val="00143BA0"/>
    <w:rsid w:val="001502B4"/>
    <w:rsid w:val="00151863"/>
    <w:rsid w:val="00151FB7"/>
    <w:rsid w:val="00153BD1"/>
    <w:rsid w:val="00156214"/>
    <w:rsid w:val="001615B7"/>
    <w:rsid w:val="001647D1"/>
    <w:rsid w:val="00167516"/>
    <w:rsid w:val="001705CF"/>
    <w:rsid w:val="00172295"/>
    <w:rsid w:val="001739B2"/>
    <w:rsid w:val="00175234"/>
    <w:rsid w:val="001763A9"/>
    <w:rsid w:val="00177A80"/>
    <w:rsid w:val="00180A29"/>
    <w:rsid w:val="00180DAF"/>
    <w:rsid w:val="001813D6"/>
    <w:rsid w:val="00182185"/>
    <w:rsid w:val="00183F8D"/>
    <w:rsid w:val="00191BF8"/>
    <w:rsid w:val="00191DC9"/>
    <w:rsid w:val="001922E8"/>
    <w:rsid w:val="001926DD"/>
    <w:rsid w:val="001927A5"/>
    <w:rsid w:val="001A13ED"/>
    <w:rsid w:val="001A4EBC"/>
    <w:rsid w:val="001A649D"/>
    <w:rsid w:val="001B03D8"/>
    <w:rsid w:val="001B0A26"/>
    <w:rsid w:val="001B0CB8"/>
    <w:rsid w:val="001B183C"/>
    <w:rsid w:val="001B573B"/>
    <w:rsid w:val="001B75FA"/>
    <w:rsid w:val="001C322E"/>
    <w:rsid w:val="001C3A25"/>
    <w:rsid w:val="001C554D"/>
    <w:rsid w:val="001D0D5B"/>
    <w:rsid w:val="001D22CE"/>
    <w:rsid w:val="001E177D"/>
    <w:rsid w:val="001E226F"/>
    <w:rsid w:val="001E4371"/>
    <w:rsid w:val="001E4C37"/>
    <w:rsid w:val="001E4D2E"/>
    <w:rsid w:val="001E5C36"/>
    <w:rsid w:val="001E7F4A"/>
    <w:rsid w:val="001F26E1"/>
    <w:rsid w:val="001F590E"/>
    <w:rsid w:val="001F5CF3"/>
    <w:rsid w:val="002000CC"/>
    <w:rsid w:val="00200A9D"/>
    <w:rsid w:val="00201FE0"/>
    <w:rsid w:val="00202E3A"/>
    <w:rsid w:val="00202E64"/>
    <w:rsid w:val="00203D47"/>
    <w:rsid w:val="002058F2"/>
    <w:rsid w:val="0020613C"/>
    <w:rsid w:val="002075CF"/>
    <w:rsid w:val="00211280"/>
    <w:rsid w:val="002153BC"/>
    <w:rsid w:val="00216AAC"/>
    <w:rsid w:val="00216B23"/>
    <w:rsid w:val="00221DB5"/>
    <w:rsid w:val="00227664"/>
    <w:rsid w:val="002277F2"/>
    <w:rsid w:val="00230F6B"/>
    <w:rsid w:val="0023172E"/>
    <w:rsid w:val="002339D6"/>
    <w:rsid w:val="00233DED"/>
    <w:rsid w:val="002357E6"/>
    <w:rsid w:val="00235F3D"/>
    <w:rsid w:val="00236B64"/>
    <w:rsid w:val="00240A9F"/>
    <w:rsid w:val="002452D3"/>
    <w:rsid w:val="00251BE7"/>
    <w:rsid w:val="00251CE1"/>
    <w:rsid w:val="0025272A"/>
    <w:rsid w:val="00252B44"/>
    <w:rsid w:val="00253A74"/>
    <w:rsid w:val="00260BA0"/>
    <w:rsid w:val="00264881"/>
    <w:rsid w:val="002707AA"/>
    <w:rsid w:val="00271CBF"/>
    <w:rsid w:val="00273186"/>
    <w:rsid w:val="00273595"/>
    <w:rsid w:val="00275DEA"/>
    <w:rsid w:val="002760C6"/>
    <w:rsid w:val="00281148"/>
    <w:rsid w:val="00283235"/>
    <w:rsid w:val="0028510E"/>
    <w:rsid w:val="002857A9"/>
    <w:rsid w:val="00287B32"/>
    <w:rsid w:val="00287F36"/>
    <w:rsid w:val="0029026C"/>
    <w:rsid w:val="00291035"/>
    <w:rsid w:val="00292DB8"/>
    <w:rsid w:val="00295060"/>
    <w:rsid w:val="00296B53"/>
    <w:rsid w:val="00296DEF"/>
    <w:rsid w:val="002A1345"/>
    <w:rsid w:val="002A2C09"/>
    <w:rsid w:val="002A3786"/>
    <w:rsid w:val="002B1F3E"/>
    <w:rsid w:val="002B2336"/>
    <w:rsid w:val="002B244A"/>
    <w:rsid w:val="002B6743"/>
    <w:rsid w:val="002B6A02"/>
    <w:rsid w:val="002C0FDE"/>
    <w:rsid w:val="002C1E82"/>
    <w:rsid w:val="002C22E4"/>
    <w:rsid w:val="002C2505"/>
    <w:rsid w:val="002C3353"/>
    <w:rsid w:val="002C39BB"/>
    <w:rsid w:val="002C4028"/>
    <w:rsid w:val="002C7BC2"/>
    <w:rsid w:val="002D4182"/>
    <w:rsid w:val="002D41AE"/>
    <w:rsid w:val="002E4864"/>
    <w:rsid w:val="002E5BBB"/>
    <w:rsid w:val="002F2699"/>
    <w:rsid w:val="002F2DE9"/>
    <w:rsid w:val="002F3A02"/>
    <w:rsid w:val="002F5E4D"/>
    <w:rsid w:val="002F60D5"/>
    <w:rsid w:val="0030344B"/>
    <w:rsid w:val="0030487D"/>
    <w:rsid w:val="003059A1"/>
    <w:rsid w:val="00311618"/>
    <w:rsid w:val="0031345B"/>
    <w:rsid w:val="003146C5"/>
    <w:rsid w:val="00314CFD"/>
    <w:rsid w:val="00315AC4"/>
    <w:rsid w:val="00326BA9"/>
    <w:rsid w:val="00330AA7"/>
    <w:rsid w:val="003321D2"/>
    <w:rsid w:val="00332732"/>
    <w:rsid w:val="003353E9"/>
    <w:rsid w:val="00336C70"/>
    <w:rsid w:val="00337612"/>
    <w:rsid w:val="00341EB1"/>
    <w:rsid w:val="00342697"/>
    <w:rsid w:val="00345564"/>
    <w:rsid w:val="00346B4A"/>
    <w:rsid w:val="00360709"/>
    <w:rsid w:val="00361726"/>
    <w:rsid w:val="00367CFB"/>
    <w:rsid w:val="00370C5F"/>
    <w:rsid w:val="00370FB8"/>
    <w:rsid w:val="00391406"/>
    <w:rsid w:val="003937C9"/>
    <w:rsid w:val="00393C43"/>
    <w:rsid w:val="00394AFD"/>
    <w:rsid w:val="00395B7A"/>
    <w:rsid w:val="00395E37"/>
    <w:rsid w:val="003967B5"/>
    <w:rsid w:val="0039778B"/>
    <w:rsid w:val="003A2997"/>
    <w:rsid w:val="003A51F9"/>
    <w:rsid w:val="003B17A3"/>
    <w:rsid w:val="003B192E"/>
    <w:rsid w:val="003B3B70"/>
    <w:rsid w:val="003B4516"/>
    <w:rsid w:val="003B5CE1"/>
    <w:rsid w:val="003C0BEA"/>
    <w:rsid w:val="003C0FBF"/>
    <w:rsid w:val="003C10B1"/>
    <w:rsid w:val="003C171E"/>
    <w:rsid w:val="003C4A73"/>
    <w:rsid w:val="003C54C7"/>
    <w:rsid w:val="003C60CE"/>
    <w:rsid w:val="003C6D7E"/>
    <w:rsid w:val="003D1113"/>
    <w:rsid w:val="003D1AA1"/>
    <w:rsid w:val="003D1C36"/>
    <w:rsid w:val="003D2CE9"/>
    <w:rsid w:val="003D53C7"/>
    <w:rsid w:val="003E20B0"/>
    <w:rsid w:val="003E415B"/>
    <w:rsid w:val="003E472D"/>
    <w:rsid w:val="003F0348"/>
    <w:rsid w:val="003F1B6B"/>
    <w:rsid w:val="003F4AF8"/>
    <w:rsid w:val="00401EF3"/>
    <w:rsid w:val="00404041"/>
    <w:rsid w:val="00410747"/>
    <w:rsid w:val="00411EE3"/>
    <w:rsid w:val="004122F9"/>
    <w:rsid w:val="0041674A"/>
    <w:rsid w:val="00420732"/>
    <w:rsid w:val="004319B5"/>
    <w:rsid w:val="0043755D"/>
    <w:rsid w:val="00440E60"/>
    <w:rsid w:val="00442628"/>
    <w:rsid w:val="00443768"/>
    <w:rsid w:val="00445168"/>
    <w:rsid w:val="004451BA"/>
    <w:rsid w:val="004456CA"/>
    <w:rsid w:val="0044725F"/>
    <w:rsid w:val="004472D8"/>
    <w:rsid w:val="00454A01"/>
    <w:rsid w:val="004560FF"/>
    <w:rsid w:val="00462AD2"/>
    <w:rsid w:val="004640A2"/>
    <w:rsid w:val="00465AF5"/>
    <w:rsid w:val="004675C5"/>
    <w:rsid w:val="00470007"/>
    <w:rsid w:val="00471B06"/>
    <w:rsid w:val="004772E0"/>
    <w:rsid w:val="00482F0F"/>
    <w:rsid w:val="004847EE"/>
    <w:rsid w:val="00485DBB"/>
    <w:rsid w:val="0048603F"/>
    <w:rsid w:val="004910D3"/>
    <w:rsid w:val="0049160F"/>
    <w:rsid w:val="00492B28"/>
    <w:rsid w:val="004A0D73"/>
    <w:rsid w:val="004A13EE"/>
    <w:rsid w:val="004A2558"/>
    <w:rsid w:val="004A365F"/>
    <w:rsid w:val="004A5475"/>
    <w:rsid w:val="004A6C30"/>
    <w:rsid w:val="004B1DCC"/>
    <w:rsid w:val="004B1FDA"/>
    <w:rsid w:val="004B2FB5"/>
    <w:rsid w:val="004B339A"/>
    <w:rsid w:val="004B57E2"/>
    <w:rsid w:val="004B6C85"/>
    <w:rsid w:val="004B7147"/>
    <w:rsid w:val="004C428A"/>
    <w:rsid w:val="004C484E"/>
    <w:rsid w:val="004C6976"/>
    <w:rsid w:val="004D0811"/>
    <w:rsid w:val="004D1551"/>
    <w:rsid w:val="004D3147"/>
    <w:rsid w:val="004D4E13"/>
    <w:rsid w:val="004D79B4"/>
    <w:rsid w:val="004D7A97"/>
    <w:rsid w:val="004E0690"/>
    <w:rsid w:val="004E1943"/>
    <w:rsid w:val="004E358E"/>
    <w:rsid w:val="004E6037"/>
    <w:rsid w:val="004E6915"/>
    <w:rsid w:val="004E777C"/>
    <w:rsid w:val="004F0156"/>
    <w:rsid w:val="004F04D4"/>
    <w:rsid w:val="004F273B"/>
    <w:rsid w:val="004F475F"/>
    <w:rsid w:val="004F561F"/>
    <w:rsid w:val="00501AC9"/>
    <w:rsid w:val="00504FC1"/>
    <w:rsid w:val="0050501F"/>
    <w:rsid w:val="00506F43"/>
    <w:rsid w:val="005072E9"/>
    <w:rsid w:val="00510A4B"/>
    <w:rsid w:val="00511173"/>
    <w:rsid w:val="00513A75"/>
    <w:rsid w:val="00515BDB"/>
    <w:rsid w:val="005213AE"/>
    <w:rsid w:val="005231AE"/>
    <w:rsid w:val="00523B60"/>
    <w:rsid w:val="005261E6"/>
    <w:rsid w:val="005264B2"/>
    <w:rsid w:val="00526527"/>
    <w:rsid w:val="0052747E"/>
    <w:rsid w:val="005360A8"/>
    <w:rsid w:val="0053729E"/>
    <w:rsid w:val="00537888"/>
    <w:rsid w:val="005414F9"/>
    <w:rsid w:val="005415AD"/>
    <w:rsid w:val="005473DE"/>
    <w:rsid w:val="00550B31"/>
    <w:rsid w:val="005525AA"/>
    <w:rsid w:val="00552CFD"/>
    <w:rsid w:val="005530BD"/>
    <w:rsid w:val="00557C56"/>
    <w:rsid w:val="00562AF7"/>
    <w:rsid w:val="00563ACB"/>
    <w:rsid w:val="0056441E"/>
    <w:rsid w:val="005648E2"/>
    <w:rsid w:val="00565211"/>
    <w:rsid w:val="005655A7"/>
    <w:rsid w:val="0056702C"/>
    <w:rsid w:val="005679DE"/>
    <w:rsid w:val="00571F54"/>
    <w:rsid w:val="005739B0"/>
    <w:rsid w:val="00573DC8"/>
    <w:rsid w:val="00574C27"/>
    <w:rsid w:val="005802ED"/>
    <w:rsid w:val="00582331"/>
    <w:rsid w:val="00586D60"/>
    <w:rsid w:val="00590323"/>
    <w:rsid w:val="00591A70"/>
    <w:rsid w:val="00595087"/>
    <w:rsid w:val="005A11BB"/>
    <w:rsid w:val="005A26D8"/>
    <w:rsid w:val="005A55F8"/>
    <w:rsid w:val="005A5B96"/>
    <w:rsid w:val="005A7671"/>
    <w:rsid w:val="005B08C4"/>
    <w:rsid w:val="005B34A8"/>
    <w:rsid w:val="005B4D5F"/>
    <w:rsid w:val="005C5405"/>
    <w:rsid w:val="005C5C45"/>
    <w:rsid w:val="005C76CB"/>
    <w:rsid w:val="005D2234"/>
    <w:rsid w:val="005D532E"/>
    <w:rsid w:val="005D5E7A"/>
    <w:rsid w:val="005D7623"/>
    <w:rsid w:val="005D7B53"/>
    <w:rsid w:val="005E16E9"/>
    <w:rsid w:val="005E43F8"/>
    <w:rsid w:val="005F2072"/>
    <w:rsid w:val="005F303E"/>
    <w:rsid w:val="005F4589"/>
    <w:rsid w:val="006001E0"/>
    <w:rsid w:val="00600D76"/>
    <w:rsid w:val="00602994"/>
    <w:rsid w:val="00604574"/>
    <w:rsid w:val="00605020"/>
    <w:rsid w:val="0061076F"/>
    <w:rsid w:val="00616EEF"/>
    <w:rsid w:val="00623E05"/>
    <w:rsid w:val="00623E2D"/>
    <w:rsid w:val="006252F9"/>
    <w:rsid w:val="0062545E"/>
    <w:rsid w:val="00630135"/>
    <w:rsid w:val="0063084C"/>
    <w:rsid w:val="006361A8"/>
    <w:rsid w:val="00642540"/>
    <w:rsid w:val="006438BF"/>
    <w:rsid w:val="006449A1"/>
    <w:rsid w:val="00644B81"/>
    <w:rsid w:val="006460C7"/>
    <w:rsid w:val="006465C8"/>
    <w:rsid w:val="006479EF"/>
    <w:rsid w:val="00655519"/>
    <w:rsid w:val="00660BFB"/>
    <w:rsid w:val="00661521"/>
    <w:rsid w:val="0066191D"/>
    <w:rsid w:val="0066265C"/>
    <w:rsid w:val="00663796"/>
    <w:rsid w:val="00664A6D"/>
    <w:rsid w:val="0066646C"/>
    <w:rsid w:val="0067313F"/>
    <w:rsid w:val="00674BE8"/>
    <w:rsid w:val="00674F16"/>
    <w:rsid w:val="006820D6"/>
    <w:rsid w:val="00682763"/>
    <w:rsid w:val="006879D4"/>
    <w:rsid w:val="006922FE"/>
    <w:rsid w:val="00695925"/>
    <w:rsid w:val="00696DEE"/>
    <w:rsid w:val="006A074E"/>
    <w:rsid w:val="006A0BDF"/>
    <w:rsid w:val="006A3194"/>
    <w:rsid w:val="006A4F67"/>
    <w:rsid w:val="006A518C"/>
    <w:rsid w:val="006A5BDC"/>
    <w:rsid w:val="006B0344"/>
    <w:rsid w:val="006B0949"/>
    <w:rsid w:val="006B20DE"/>
    <w:rsid w:val="006B279C"/>
    <w:rsid w:val="006B33FB"/>
    <w:rsid w:val="006B3481"/>
    <w:rsid w:val="006B5DB2"/>
    <w:rsid w:val="006C4594"/>
    <w:rsid w:val="006C5CF1"/>
    <w:rsid w:val="006D05B9"/>
    <w:rsid w:val="006D5900"/>
    <w:rsid w:val="006D6A05"/>
    <w:rsid w:val="006E347D"/>
    <w:rsid w:val="006E49FC"/>
    <w:rsid w:val="006E5698"/>
    <w:rsid w:val="006F4AD6"/>
    <w:rsid w:val="006F5C66"/>
    <w:rsid w:val="006F5FB2"/>
    <w:rsid w:val="006F77E8"/>
    <w:rsid w:val="00701B76"/>
    <w:rsid w:val="00707F75"/>
    <w:rsid w:val="00710451"/>
    <w:rsid w:val="00710B84"/>
    <w:rsid w:val="007114EC"/>
    <w:rsid w:val="00712AC7"/>
    <w:rsid w:val="00713DAE"/>
    <w:rsid w:val="00714015"/>
    <w:rsid w:val="007146DF"/>
    <w:rsid w:val="007176A0"/>
    <w:rsid w:val="007231B3"/>
    <w:rsid w:val="00724787"/>
    <w:rsid w:val="00725BA6"/>
    <w:rsid w:val="00735935"/>
    <w:rsid w:val="00736868"/>
    <w:rsid w:val="0074148C"/>
    <w:rsid w:val="00741EEE"/>
    <w:rsid w:val="00742307"/>
    <w:rsid w:val="00742608"/>
    <w:rsid w:val="00742A20"/>
    <w:rsid w:val="00742CCA"/>
    <w:rsid w:val="00743A76"/>
    <w:rsid w:val="00744B30"/>
    <w:rsid w:val="00744CC5"/>
    <w:rsid w:val="00745673"/>
    <w:rsid w:val="007460A8"/>
    <w:rsid w:val="00751E3F"/>
    <w:rsid w:val="007522EB"/>
    <w:rsid w:val="00754266"/>
    <w:rsid w:val="00760BFB"/>
    <w:rsid w:val="00760DDB"/>
    <w:rsid w:val="0076291E"/>
    <w:rsid w:val="00763959"/>
    <w:rsid w:val="00763977"/>
    <w:rsid w:val="0077034C"/>
    <w:rsid w:val="007722F0"/>
    <w:rsid w:val="00774317"/>
    <w:rsid w:val="007749E7"/>
    <w:rsid w:val="00776CE9"/>
    <w:rsid w:val="00780A63"/>
    <w:rsid w:val="00780B49"/>
    <w:rsid w:val="0078141C"/>
    <w:rsid w:val="007929BE"/>
    <w:rsid w:val="00794A45"/>
    <w:rsid w:val="00796675"/>
    <w:rsid w:val="007A1896"/>
    <w:rsid w:val="007A27C9"/>
    <w:rsid w:val="007A288B"/>
    <w:rsid w:val="007A2F38"/>
    <w:rsid w:val="007B0659"/>
    <w:rsid w:val="007B09F1"/>
    <w:rsid w:val="007B0D74"/>
    <w:rsid w:val="007B232E"/>
    <w:rsid w:val="007B5B0B"/>
    <w:rsid w:val="007C00CD"/>
    <w:rsid w:val="007C2AB6"/>
    <w:rsid w:val="007C30DD"/>
    <w:rsid w:val="007C521C"/>
    <w:rsid w:val="007D177E"/>
    <w:rsid w:val="007D1BFA"/>
    <w:rsid w:val="007D236A"/>
    <w:rsid w:val="007D298B"/>
    <w:rsid w:val="007E2991"/>
    <w:rsid w:val="007E5BAA"/>
    <w:rsid w:val="007F3C63"/>
    <w:rsid w:val="007F57DF"/>
    <w:rsid w:val="007F7DAC"/>
    <w:rsid w:val="0080543B"/>
    <w:rsid w:val="008058F5"/>
    <w:rsid w:val="00805A4B"/>
    <w:rsid w:val="00806D53"/>
    <w:rsid w:val="00807674"/>
    <w:rsid w:val="0081635C"/>
    <w:rsid w:val="008171B6"/>
    <w:rsid w:val="00817570"/>
    <w:rsid w:val="0081774C"/>
    <w:rsid w:val="00820414"/>
    <w:rsid w:val="00823123"/>
    <w:rsid w:val="00825C09"/>
    <w:rsid w:val="00826736"/>
    <w:rsid w:val="00826E06"/>
    <w:rsid w:val="00827878"/>
    <w:rsid w:val="008278AD"/>
    <w:rsid w:val="00830865"/>
    <w:rsid w:val="00830F42"/>
    <w:rsid w:val="008352A7"/>
    <w:rsid w:val="0083783E"/>
    <w:rsid w:val="00841CCE"/>
    <w:rsid w:val="00844D54"/>
    <w:rsid w:val="00845F65"/>
    <w:rsid w:val="0085312B"/>
    <w:rsid w:val="00853D05"/>
    <w:rsid w:val="008551DF"/>
    <w:rsid w:val="00856276"/>
    <w:rsid w:val="008609C0"/>
    <w:rsid w:val="0086166E"/>
    <w:rsid w:val="008667A6"/>
    <w:rsid w:val="0086704A"/>
    <w:rsid w:val="00872A9A"/>
    <w:rsid w:val="00873280"/>
    <w:rsid w:val="00873E8D"/>
    <w:rsid w:val="00875D20"/>
    <w:rsid w:val="0088159E"/>
    <w:rsid w:val="00883534"/>
    <w:rsid w:val="0088418B"/>
    <w:rsid w:val="00886BE8"/>
    <w:rsid w:val="00886CE9"/>
    <w:rsid w:val="00887204"/>
    <w:rsid w:val="00896194"/>
    <w:rsid w:val="008964E9"/>
    <w:rsid w:val="00897291"/>
    <w:rsid w:val="008973DC"/>
    <w:rsid w:val="008A1386"/>
    <w:rsid w:val="008A3CAC"/>
    <w:rsid w:val="008A510E"/>
    <w:rsid w:val="008A521A"/>
    <w:rsid w:val="008A74F1"/>
    <w:rsid w:val="008B15DE"/>
    <w:rsid w:val="008B19DC"/>
    <w:rsid w:val="008B1A2A"/>
    <w:rsid w:val="008B21B2"/>
    <w:rsid w:val="008B2412"/>
    <w:rsid w:val="008B2EBD"/>
    <w:rsid w:val="008B4D21"/>
    <w:rsid w:val="008B4EAA"/>
    <w:rsid w:val="008B7399"/>
    <w:rsid w:val="008B751B"/>
    <w:rsid w:val="008C1BF1"/>
    <w:rsid w:val="008D07C1"/>
    <w:rsid w:val="008D3542"/>
    <w:rsid w:val="008D4D12"/>
    <w:rsid w:val="008D7673"/>
    <w:rsid w:val="008E3E4C"/>
    <w:rsid w:val="008E49AC"/>
    <w:rsid w:val="008F425D"/>
    <w:rsid w:val="008F4993"/>
    <w:rsid w:val="008F536B"/>
    <w:rsid w:val="008F6838"/>
    <w:rsid w:val="00902565"/>
    <w:rsid w:val="00903D14"/>
    <w:rsid w:val="009057D4"/>
    <w:rsid w:val="00906AA3"/>
    <w:rsid w:val="00907690"/>
    <w:rsid w:val="00913DA3"/>
    <w:rsid w:val="00913FC1"/>
    <w:rsid w:val="00914B9F"/>
    <w:rsid w:val="009221C1"/>
    <w:rsid w:val="00925615"/>
    <w:rsid w:val="00926506"/>
    <w:rsid w:val="009328C3"/>
    <w:rsid w:val="00933F85"/>
    <w:rsid w:val="00940609"/>
    <w:rsid w:val="00941636"/>
    <w:rsid w:val="00943435"/>
    <w:rsid w:val="00943A13"/>
    <w:rsid w:val="00945678"/>
    <w:rsid w:val="009472E7"/>
    <w:rsid w:val="009477E0"/>
    <w:rsid w:val="0095111A"/>
    <w:rsid w:val="0095454A"/>
    <w:rsid w:val="00960D0C"/>
    <w:rsid w:val="00963207"/>
    <w:rsid w:val="0096695D"/>
    <w:rsid w:val="00967B30"/>
    <w:rsid w:val="00967D03"/>
    <w:rsid w:val="00973455"/>
    <w:rsid w:val="009821EB"/>
    <w:rsid w:val="009832D4"/>
    <w:rsid w:val="009835FA"/>
    <w:rsid w:val="0098745F"/>
    <w:rsid w:val="00993C70"/>
    <w:rsid w:val="00995B75"/>
    <w:rsid w:val="00995BD1"/>
    <w:rsid w:val="009962A8"/>
    <w:rsid w:val="009A4ACD"/>
    <w:rsid w:val="009A4BB5"/>
    <w:rsid w:val="009A5FF0"/>
    <w:rsid w:val="009A677B"/>
    <w:rsid w:val="009A7B95"/>
    <w:rsid w:val="009B2B25"/>
    <w:rsid w:val="009B304E"/>
    <w:rsid w:val="009B346D"/>
    <w:rsid w:val="009B7E86"/>
    <w:rsid w:val="009B7FE3"/>
    <w:rsid w:val="009C2869"/>
    <w:rsid w:val="009C2EA9"/>
    <w:rsid w:val="009C769D"/>
    <w:rsid w:val="009D0BCD"/>
    <w:rsid w:val="009D6662"/>
    <w:rsid w:val="009E1160"/>
    <w:rsid w:val="009F17CB"/>
    <w:rsid w:val="009F2457"/>
    <w:rsid w:val="009F3350"/>
    <w:rsid w:val="009F5B3A"/>
    <w:rsid w:val="009F788F"/>
    <w:rsid w:val="00A00930"/>
    <w:rsid w:val="00A01484"/>
    <w:rsid w:val="00A01D50"/>
    <w:rsid w:val="00A049C2"/>
    <w:rsid w:val="00A11B68"/>
    <w:rsid w:val="00A12681"/>
    <w:rsid w:val="00A1349C"/>
    <w:rsid w:val="00A20390"/>
    <w:rsid w:val="00A2127C"/>
    <w:rsid w:val="00A23063"/>
    <w:rsid w:val="00A23FA3"/>
    <w:rsid w:val="00A24CE7"/>
    <w:rsid w:val="00A256E0"/>
    <w:rsid w:val="00A26A4B"/>
    <w:rsid w:val="00A303FD"/>
    <w:rsid w:val="00A30AC0"/>
    <w:rsid w:val="00A335BF"/>
    <w:rsid w:val="00A3566C"/>
    <w:rsid w:val="00A35896"/>
    <w:rsid w:val="00A37420"/>
    <w:rsid w:val="00A41A95"/>
    <w:rsid w:val="00A449FC"/>
    <w:rsid w:val="00A45AEB"/>
    <w:rsid w:val="00A50C6F"/>
    <w:rsid w:val="00A5465B"/>
    <w:rsid w:val="00A54779"/>
    <w:rsid w:val="00A54B75"/>
    <w:rsid w:val="00A5516E"/>
    <w:rsid w:val="00A55565"/>
    <w:rsid w:val="00A61FC3"/>
    <w:rsid w:val="00A62788"/>
    <w:rsid w:val="00A63358"/>
    <w:rsid w:val="00A642A3"/>
    <w:rsid w:val="00A64321"/>
    <w:rsid w:val="00A65A34"/>
    <w:rsid w:val="00A666B5"/>
    <w:rsid w:val="00A712DA"/>
    <w:rsid w:val="00A74169"/>
    <w:rsid w:val="00A7680E"/>
    <w:rsid w:val="00A77DB1"/>
    <w:rsid w:val="00A80245"/>
    <w:rsid w:val="00A82385"/>
    <w:rsid w:val="00A850BB"/>
    <w:rsid w:val="00A85CE9"/>
    <w:rsid w:val="00A901D4"/>
    <w:rsid w:val="00A90C9E"/>
    <w:rsid w:val="00A93B0D"/>
    <w:rsid w:val="00A96D47"/>
    <w:rsid w:val="00A974A3"/>
    <w:rsid w:val="00A97EA0"/>
    <w:rsid w:val="00AA048C"/>
    <w:rsid w:val="00AA1C70"/>
    <w:rsid w:val="00AA48CB"/>
    <w:rsid w:val="00AA579B"/>
    <w:rsid w:val="00AA74B1"/>
    <w:rsid w:val="00AB2152"/>
    <w:rsid w:val="00AB2E11"/>
    <w:rsid w:val="00AC164D"/>
    <w:rsid w:val="00AC2C4B"/>
    <w:rsid w:val="00AC479D"/>
    <w:rsid w:val="00AD27FB"/>
    <w:rsid w:val="00AD427E"/>
    <w:rsid w:val="00AD5D12"/>
    <w:rsid w:val="00AE075D"/>
    <w:rsid w:val="00AE3CC4"/>
    <w:rsid w:val="00AE41B7"/>
    <w:rsid w:val="00AE4C1B"/>
    <w:rsid w:val="00AE5B65"/>
    <w:rsid w:val="00AE7825"/>
    <w:rsid w:val="00AF114F"/>
    <w:rsid w:val="00AF1205"/>
    <w:rsid w:val="00AF3831"/>
    <w:rsid w:val="00AF4A8A"/>
    <w:rsid w:val="00AF4EE9"/>
    <w:rsid w:val="00AF5086"/>
    <w:rsid w:val="00B01E56"/>
    <w:rsid w:val="00B0589F"/>
    <w:rsid w:val="00B10E2A"/>
    <w:rsid w:val="00B122CA"/>
    <w:rsid w:val="00B14747"/>
    <w:rsid w:val="00B14A5E"/>
    <w:rsid w:val="00B16346"/>
    <w:rsid w:val="00B179C9"/>
    <w:rsid w:val="00B2084C"/>
    <w:rsid w:val="00B2131B"/>
    <w:rsid w:val="00B268E6"/>
    <w:rsid w:val="00B26FAE"/>
    <w:rsid w:val="00B279DE"/>
    <w:rsid w:val="00B279FB"/>
    <w:rsid w:val="00B32800"/>
    <w:rsid w:val="00B357A8"/>
    <w:rsid w:val="00B3614E"/>
    <w:rsid w:val="00B43E27"/>
    <w:rsid w:val="00B460DB"/>
    <w:rsid w:val="00B51012"/>
    <w:rsid w:val="00B5169B"/>
    <w:rsid w:val="00B55EE8"/>
    <w:rsid w:val="00B60661"/>
    <w:rsid w:val="00B60A0F"/>
    <w:rsid w:val="00B6245D"/>
    <w:rsid w:val="00B626A6"/>
    <w:rsid w:val="00B63A47"/>
    <w:rsid w:val="00B65C4C"/>
    <w:rsid w:val="00B66270"/>
    <w:rsid w:val="00B70C40"/>
    <w:rsid w:val="00B71ACD"/>
    <w:rsid w:val="00B73911"/>
    <w:rsid w:val="00B7459A"/>
    <w:rsid w:val="00B75FE3"/>
    <w:rsid w:val="00B76144"/>
    <w:rsid w:val="00B77841"/>
    <w:rsid w:val="00B81A89"/>
    <w:rsid w:val="00B823CF"/>
    <w:rsid w:val="00B82805"/>
    <w:rsid w:val="00B83DD3"/>
    <w:rsid w:val="00B844E0"/>
    <w:rsid w:val="00B85E46"/>
    <w:rsid w:val="00B87FD3"/>
    <w:rsid w:val="00B92605"/>
    <w:rsid w:val="00B935DD"/>
    <w:rsid w:val="00B96479"/>
    <w:rsid w:val="00B9656B"/>
    <w:rsid w:val="00BA2F10"/>
    <w:rsid w:val="00BA345E"/>
    <w:rsid w:val="00BA416F"/>
    <w:rsid w:val="00BA78D1"/>
    <w:rsid w:val="00BB011F"/>
    <w:rsid w:val="00BB1710"/>
    <w:rsid w:val="00BB41BD"/>
    <w:rsid w:val="00BB5FDD"/>
    <w:rsid w:val="00BB753B"/>
    <w:rsid w:val="00BC0523"/>
    <w:rsid w:val="00BC1AB8"/>
    <w:rsid w:val="00BC4B5D"/>
    <w:rsid w:val="00BC69DE"/>
    <w:rsid w:val="00BC754E"/>
    <w:rsid w:val="00BD1412"/>
    <w:rsid w:val="00BD19C5"/>
    <w:rsid w:val="00BD3D98"/>
    <w:rsid w:val="00BD3E37"/>
    <w:rsid w:val="00BD44C0"/>
    <w:rsid w:val="00BD6A3C"/>
    <w:rsid w:val="00BE35E0"/>
    <w:rsid w:val="00BE6387"/>
    <w:rsid w:val="00BE64AE"/>
    <w:rsid w:val="00BE6BCC"/>
    <w:rsid w:val="00BE6F20"/>
    <w:rsid w:val="00BE7548"/>
    <w:rsid w:val="00BF265D"/>
    <w:rsid w:val="00BF65B1"/>
    <w:rsid w:val="00C00376"/>
    <w:rsid w:val="00C0340E"/>
    <w:rsid w:val="00C03DC6"/>
    <w:rsid w:val="00C06219"/>
    <w:rsid w:val="00C071A9"/>
    <w:rsid w:val="00C07BB9"/>
    <w:rsid w:val="00C10F3D"/>
    <w:rsid w:val="00C128E8"/>
    <w:rsid w:val="00C12D48"/>
    <w:rsid w:val="00C13325"/>
    <w:rsid w:val="00C16EF4"/>
    <w:rsid w:val="00C175C2"/>
    <w:rsid w:val="00C178AE"/>
    <w:rsid w:val="00C32B35"/>
    <w:rsid w:val="00C33EF3"/>
    <w:rsid w:val="00C34661"/>
    <w:rsid w:val="00C37F2D"/>
    <w:rsid w:val="00C4074A"/>
    <w:rsid w:val="00C40EAA"/>
    <w:rsid w:val="00C4357C"/>
    <w:rsid w:val="00C43AE0"/>
    <w:rsid w:val="00C44AEA"/>
    <w:rsid w:val="00C46581"/>
    <w:rsid w:val="00C51B0E"/>
    <w:rsid w:val="00C51D0F"/>
    <w:rsid w:val="00C52341"/>
    <w:rsid w:val="00C52CD1"/>
    <w:rsid w:val="00C575EA"/>
    <w:rsid w:val="00C57A9A"/>
    <w:rsid w:val="00C57C73"/>
    <w:rsid w:val="00C63FFB"/>
    <w:rsid w:val="00C71C5D"/>
    <w:rsid w:val="00C74F42"/>
    <w:rsid w:val="00C75129"/>
    <w:rsid w:val="00C7733B"/>
    <w:rsid w:val="00C84DD6"/>
    <w:rsid w:val="00C87A90"/>
    <w:rsid w:val="00C908EF"/>
    <w:rsid w:val="00C93936"/>
    <w:rsid w:val="00C95619"/>
    <w:rsid w:val="00C958BD"/>
    <w:rsid w:val="00C96673"/>
    <w:rsid w:val="00CA0CCF"/>
    <w:rsid w:val="00CA0DF9"/>
    <w:rsid w:val="00CA658C"/>
    <w:rsid w:val="00CA7746"/>
    <w:rsid w:val="00CC01BC"/>
    <w:rsid w:val="00CC0EA4"/>
    <w:rsid w:val="00CC1043"/>
    <w:rsid w:val="00CC1E1E"/>
    <w:rsid w:val="00CC44F4"/>
    <w:rsid w:val="00CC4A4A"/>
    <w:rsid w:val="00CC7B06"/>
    <w:rsid w:val="00CD030B"/>
    <w:rsid w:val="00CD1124"/>
    <w:rsid w:val="00CD2B08"/>
    <w:rsid w:val="00CD34D0"/>
    <w:rsid w:val="00CD4E0A"/>
    <w:rsid w:val="00CE5869"/>
    <w:rsid w:val="00CF1497"/>
    <w:rsid w:val="00CF277A"/>
    <w:rsid w:val="00CF29E1"/>
    <w:rsid w:val="00CF35DF"/>
    <w:rsid w:val="00CF4975"/>
    <w:rsid w:val="00CF6B03"/>
    <w:rsid w:val="00CF7D3A"/>
    <w:rsid w:val="00CF7DE7"/>
    <w:rsid w:val="00D00EC8"/>
    <w:rsid w:val="00D0412A"/>
    <w:rsid w:val="00D04497"/>
    <w:rsid w:val="00D04FFC"/>
    <w:rsid w:val="00D10851"/>
    <w:rsid w:val="00D140FE"/>
    <w:rsid w:val="00D141D9"/>
    <w:rsid w:val="00D17D51"/>
    <w:rsid w:val="00D24D6C"/>
    <w:rsid w:val="00D272B1"/>
    <w:rsid w:val="00D32527"/>
    <w:rsid w:val="00D3448A"/>
    <w:rsid w:val="00D43015"/>
    <w:rsid w:val="00D45890"/>
    <w:rsid w:val="00D537FD"/>
    <w:rsid w:val="00D57811"/>
    <w:rsid w:val="00D60032"/>
    <w:rsid w:val="00D60231"/>
    <w:rsid w:val="00D602A5"/>
    <w:rsid w:val="00D61784"/>
    <w:rsid w:val="00D63070"/>
    <w:rsid w:val="00D639BF"/>
    <w:rsid w:val="00D64413"/>
    <w:rsid w:val="00D67A2E"/>
    <w:rsid w:val="00D70C5E"/>
    <w:rsid w:val="00D714D8"/>
    <w:rsid w:val="00D73137"/>
    <w:rsid w:val="00D84B90"/>
    <w:rsid w:val="00D87BEB"/>
    <w:rsid w:val="00D87D75"/>
    <w:rsid w:val="00D9294E"/>
    <w:rsid w:val="00D9387F"/>
    <w:rsid w:val="00D945A8"/>
    <w:rsid w:val="00D976BF"/>
    <w:rsid w:val="00D97BE6"/>
    <w:rsid w:val="00DA0A3A"/>
    <w:rsid w:val="00DA440E"/>
    <w:rsid w:val="00DA61E0"/>
    <w:rsid w:val="00DB46BA"/>
    <w:rsid w:val="00DB5D6A"/>
    <w:rsid w:val="00DC10F2"/>
    <w:rsid w:val="00DC1345"/>
    <w:rsid w:val="00DC26AA"/>
    <w:rsid w:val="00DC2931"/>
    <w:rsid w:val="00DC5B3A"/>
    <w:rsid w:val="00DC5ED2"/>
    <w:rsid w:val="00DC780D"/>
    <w:rsid w:val="00DE0DD8"/>
    <w:rsid w:val="00DE761B"/>
    <w:rsid w:val="00DF1F5B"/>
    <w:rsid w:val="00DF5325"/>
    <w:rsid w:val="00DF5451"/>
    <w:rsid w:val="00E0535B"/>
    <w:rsid w:val="00E05405"/>
    <w:rsid w:val="00E06509"/>
    <w:rsid w:val="00E13664"/>
    <w:rsid w:val="00E16794"/>
    <w:rsid w:val="00E17649"/>
    <w:rsid w:val="00E17A39"/>
    <w:rsid w:val="00E21782"/>
    <w:rsid w:val="00E21919"/>
    <w:rsid w:val="00E21BEB"/>
    <w:rsid w:val="00E22D50"/>
    <w:rsid w:val="00E22F0B"/>
    <w:rsid w:val="00E2759B"/>
    <w:rsid w:val="00E278EB"/>
    <w:rsid w:val="00E319B9"/>
    <w:rsid w:val="00E36AFD"/>
    <w:rsid w:val="00E416EF"/>
    <w:rsid w:val="00E451D1"/>
    <w:rsid w:val="00E46884"/>
    <w:rsid w:val="00E47060"/>
    <w:rsid w:val="00E50057"/>
    <w:rsid w:val="00E502A3"/>
    <w:rsid w:val="00E50D60"/>
    <w:rsid w:val="00E51582"/>
    <w:rsid w:val="00E5356F"/>
    <w:rsid w:val="00E539FD"/>
    <w:rsid w:val="00E53F3A"/>
    <w:rsid w:val="00E55EBC"/>
    <w:rsid w:val="00E5701F"/>
    <w:rsid w:val="00E5733F"/>
    <w:rsid w:val="00E60603"/>
    <w:rsid w:val="00E60E31"/>
    <w:rsid w:val="00E63EDB"/>
    <w:rsid w:val="00E64CCE"/>
    <w:rsid w:val="00E659B9"/>
    <w:rsid w:val="00E66321"/>
    <w:rsid w:val="00E666CE"/>
    <w:rsid w:val="00E676B4"/>
    <w:rsid w:val="00E6794D"/>
    <w:rsid w:val="00E70416"/>
    <w:rsid w:val="00E71346"/>
    <w:rsid w:val="00E75FCD"/>
    <w:rsid w:val="00E82BDD"/>
    <w:rsid w:val="00E833E1"/>
    <w:rsid w:val="00E96EED"/>
    <w:rsid w:val="00EA2D54"/>
    <w:rsid w:val="00EA4005"/>
    <w:rsid w:val="00EA5C80"/>
    <w:rsid w:val="00EA73D0"/>
    <w:rsid w:val="00EB0294"/>
    <w:rsid w:val="00EB0ABF"/>
    <w:rsid w:val="00EB0E99"/>
    <w:rsid w:val="00EC1E00"/>
    <w:rsid w:val="00EC376C"/>
    <w:rsid w:val="00EC3DD5"/>
    <w:rsid w:val="00EC73C0"/>
    <w:rsid w:val="00ED1AF4"/>
    <w:rsid w:val="00ED2A35"/>
    <w:rsid w:val="00ED3092"/>
    <w:rsid w:val="00ED3F50"/>
    <w:rsid w:val="00ED449E"/>
    <w:rsid w:val="00ED4C4A"/>
    <w:rsid w:val="00ED7449"/>
    <w:rsid w:val="00ED794F"/>
    <w:rsid w:val="00ED7BDD"/>
    <w:rsid w:val="00ED7EF8"/>
    <w:rsid w:val="00EE08D9"/>
    <w:rsid w:val="00EE08F5"/>
    <w:rsid w:val="00EE0EF2"/>
    <w:rsid w:val="00EE2F44"/>
    <w:rsid w:val="00EE3742"/>
    <w:rsid w:val="00EE39E1"/>
    <w:rsid w:val="00EE5614"/>
    <w:rsid w:val="00EE70C7"/>
    <w:rsid w:val="00EF27FC"/>
    <w:rsid w:val="00EF29BC"/>
    <w:rsid w:val="00EF5EA0"/>
    <w:rsid w:val="00F01B62"/>
    <w:rsid w:val="00F02D31"/>
    <w:rsid w:val="00F04571"/>
    <w:rsid w:val="00F053A4"/>
    <w:rsid w:val="00F07106"/>
    <w:rsid w:val="00F10D42"/>
    <w:rsid w:val="00F149D1"/>
    <w:rsid w:val="00F17622"/>
    <w:rsid w:val="00F30AD0"/>
    <w:rsid w:val="00F34FC0"/>
    <w:rsid w:val="00F379FD"/>
    <w:rsid w:val="00F430EC"/>
    <w:rsid w:val="00F43621"/>
    <w:rsid w:val="00F44119"/>
    <w:rsid w:val="00F4799D"/>
    <w:rsid w:val="00F504FC"/>
    <w:rsid w:val="00F50644"/>
    <w:rsid w:val="00F5378D"/>
    <w:rsid w:val="00F54C2B"/>
    <w:rsid w:val="00F566FB"/>
    <w:rsid w:val="00F56903"/>
    <w:rsid w:val="00F61D83"/>
    <w:rsid w:val="00F62045"/>
    <w:rsid w:val="00F63875"/>
    <w:rsid w:val="00F63AF7"/>
    <w:rsid w:val="00F64689"/>
    <w:rsid w:val="00F71976"/>
    <w:rsid w:val="00F73F7F"/>
    <w:rsid w:val="00F77263"/>
    <w:rsid w:val="00F77996"/>
    <w:rsid w:val="00F83D67"/>
    <w:rsid w:val="00F85A91"/>
    <w:rsid w:val="00F86AAA"/>
    <w:rsid w:val="00F87150"/>
    <w:rsid w:val="00F94781"/>
    <w:rsid w:val="00F9771E"/>
    <w:rsid w:val="00FA0042"/>
    <w:rsid w:val="00FA050F"/>
    <w:rsid w:val="00FA214A"/>
    <w:rsid w:val="00FA3D3F"/>
    <w:rsid w:val="00FA56F3"/>
    <w:rsid w:val="00FA5C37"/>
    <w:rsid w:val="00FA625B"/>
    <w:rsid w:val="00FA781A"/>
    <w:rsid w:val="00FA7E40"/>
    <w:rsid w:val="00FB0A12"/>
    <w:rsid w:val="00FB39C7"/>
    <w:rsid w:val="00FC1621"/>
    <w:rsid w:val="00FC35F6"/>
    <w:rsid w:val="00FC3664"/>
    <w:rsid w:val="00FD075F"/>
    <w:rsid w:val="00FD18F4"/>
    <w:rsid w:val="00FD40BE"/>
    <w:rsid w:val="00FD63D5"/>
    <w:rsid w:val="00FD6EE4"/>
    <w:rsid w:val="00FD7041"/>
    <w:rsid w:val="00FE199D"/>
    <w:rsid w:val="00FE36FE"/>
    <w:rsid w:val="00FE5C21"/>
    <w:rsid w:val="00FF0F47"/>
    <w:rsid w:val="00FF163C"/>
    <w:rsid w:val="07831ED7"/>
    <w:rsid w:val="09726949"/>
    <w:rsid w:val="0A3E6D97"/>
    <w:rsid w:val="14DF5591"/>
    <w:rsid w:val="15E30B8F"/>
    <w:rsid w:val="16091574"/>
    <w:rsid w:val="25A918C7"/>
    <w:rsid w:val="29590BE6"/>
    <w:rsid w:val="308B19EC"/>
    <w:rsid w:val="4A8230DF"/>
    <w:rsid w:val="4FEA75F8"/>
    <w:rsid w:val="53DB1885"/>
    <w:rsid w:val="567B56B2"/>
    <w:rsid w:val="70CA0382"/>
    <w:rsid w:val="7AD92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3F0057"/>
  <w14:defaultImageDpi w14:val="32767"/>
  <w15:docId w15:val="{04269C65-CE66-49B6-BD0D-1F28DBCD6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29"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iPriority="0"/>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lsdException w:name="toc 7" w:uiPriority="39" w:qFormat="1"/>
    <w:lsdException w:name="toc 8" w:uiPriority="39"/>
    <w:lsdException w:name="toc 9" w:uiPriority="39"/>
    <w:lsdException w:name="Normal Indent" w:uiPriority="0" w:qFormat="1"/>
    <w:lsdException w:name="footnote text" w:semiHidden="1" w:unhideWhenUsed="1"/>
    <w:lsdException w:name="annotation text" w:uiPriority="0"/>
    <w:lsdException w:name="header" w:unhideWhenUsed="1" w:qFormat="1"/>
    <w:lsdException w:name="footer" w:unhideWhenUsed="1"/>
    <w:lsdException w:name="index heading" w:semiHidden="1" w:unhideWhenUsed="1"/>
    <w:lsdException w:name="caption" w:uiPriority="35" w:unhideWhenUsed="1" w:qFormat="1"/>
    <w:lsdException w:name="table of figures" w:semiHidden="1" w:uiPriority="0"/>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unhideWhenUsed="1"/>
    <w:lsdException w:name="List Bullet"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iPriority="0" w:qFormat="1"/>
    <w:lsdException w:name="Signature" w:semiHidden="1" w:unhideWhenUsed="1"/>
    <w:lsdException w:name="Default Paragraph Font" w:semiHidden="1" w:uiPriority="1" w:unhideWhenUsed="1"/>
    <w:lsdException w:name="Body Text"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uiPriority="0" w:qFormat="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uiPriority="0"/>
    <w:lsdException w:name="Body Text Indent 3" w:uiPriority="0" w:qFormat="1"/>
    <w:lsdException w:name="Block Text" w:semiHidden="1" w:unhideWhenUsed="1"/>
    <w:lsdException w:name="Hyperlink" w:unhideWhenUsed="1" w:qFormat="1"/>
    <w:lsdException w:name="FollowedHyperlink" w:uiPriority="0" w:qFormat="1"/>
    <w:lsdException w:name="Strong" w:uiPriority="22" w:qFormat="1"/>
    <w:lsdException w:name="Emphasis" w:uiPriority="20" w:qFormat="1"/>
    <w:lsdException w:name="Document Map"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3">
    <w:name w:val="Normal"/>
    <w:uiPriority w:val="29"/>
    <w:qFormat/>
    <w:pPr>
      <w:spacing w:line="360" w:lineRule="auto"/>
      <w:ind w:firstLineChars="200" w:firstLine="200"/>
    </w:pPr>
    <w:rPr>
      <w:kern w:val="2"/>
      <w:sz w:val="21"/>
      <w:szCs w:val="21"/>
    </w:rPr>
  </w:style>
  <w:style w:type="paragraph" w:styleId="11">
    <w:name w:val="heading 1"/>
    <w:basedOn w:val="a3"/>
    <w:next w:val="a3"/>
    <w:link w:val="12"/>
    <w:uiPriority w:val="9"/>
    <w:qFormat/>
    <w:pPr>
      <w:keepNext/>
      <w:keepLines/>
      <w:spacing w:before="340" w:after="330" w:line="578" w:lineRule="auto"/>
      <w:outlineLvl w:val="0"/>
    </w:pPr>
    <w:rPr>
      <w:b/>
      <w:bCs/>
      <w:kern w:val="44"/>
      <w:sz w:val="44"/>
      <w:szCs w:val="44"/>
    </w:rPr>
  </w:style>
  <w:style w:type="paragraph" w:styleId="21">
    <w:name w:val="heading 2"/>
    <w:basedOn w:val="a3"/>
    <w:next w:val="a3"/>
    <w:link w:val="22"/>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3"/>
    <w:next w:val="a3"/>
    <w:link w:val="30"/>
    <w:uiPriority w:val="9"/>
    <w:unhideWhenUsed/>
    <w:qFormat/>
    <w:pPr>
      <w:keepNext/>
      <w:keepLines/>
      <w:spacing w:before="260" w:after="260" w:line="416" w:lineRule="auto"/>
      <w:outlineLvl w:val="2"/>
    </w:pPr>
    <w:rPr>
      <w:b/>
      <w:bCs/>
      <w:sz w:val="32"/>
      <w:szCs w:val="32"/>
    </w:rPr>
  </w:style>
  <w:style w:type="paragraph" w:styleId="4">
    <w:name w:val="heading 4"/>
    <w:basedOn w:val="a3"/>
    <w:next w:val="a3"/>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0">
    <w:name w:val="heading 5"/>
    <w:basedOn w:val="a3"/>
    <w:next w:val="a3"/>
    <w:link w:val="51"/>
    <w:uiPriority w:val="9"/>
    <w:unhideWhenUsed/>
    <w:qFormat/>
    <w:pPr>
      <w:keepNext/>
      <w:keepLines/>
      <w:widowControl w:val="0"/>
      <w:jc w:val="both"/>
      <w:outlineLvl w:val="4"/>
    </w:pPr>
    <w:rPr>
      <w:rFonts w:ascii="仿宋" w:eastAsia="仿宋"/>
      <w:bCs/>
      <w:sz w:val="24"/>
      <w:szCs w:val="28"/>
    </w:rPr>
  </w:style>
  <w:style w:type="paragraph" w:styleId="60">
    <w:name w:val="heading 6"/>
    <w:basedOn w:val="a3"/>
    <w:next w:val="a3"/>
    <w:link w:val="61"/>
    <w:uiPriority w:val="9"/>
    <w:unhideWhenUsed/>
    <w:qFormat/>
    <w:pPr>
      <w:keepNext/>
      <w:keepLines/>
      <w:widowControl w:val="0"/>
      <w:jc w:val="both"/>
      <w:outlineLvl w:val="5"/>
    </w:pPr>
    <w:rPr>
      <w:rFonts w:asciiTheme="majorHAnsi" w:eastAsiaTheme="majorEastAsia" w:hAnsiTheme="majorHAnsi" w:cstheme="majorBidi"/>
      <w:bCs/>
      <w:sz w:val="24"/>
      <w:szCs w:val="24"/>
    </w:rPr>
  </w:style>
  <w:style w:type="paragraph" w:styleId="7">
    <w:name w:val="heading 7"/>
    <w:basedOn w:val="a3"/>
    <w:next w:val="a3"/>
    <w:link w:val="70"/>
    <w:uiPriority w:val="9"/>
    <w:unhideWhenUsed/>
    <w:qFormat/>
    <w:pPr>
      <w:keepNext/>
      <w:keepLines/>
      <w:widowControl w:val="0"/>
      <w:spacing w:before="240" w:after="64" w:line="320" w:lineRule="atLeast"/>
      <w:ind w:left="1296"/>
      <w:jc w:val="both"/>
      <w:outlineLvl w:val="6"/>
    </w:pPr>
    <w:rPr>
      <w:rFonts w:ascii="仿宋" w:eastAsia="仿宋"/>
      <w:b/>
      <w:bCs/>
      <w:sz w:val="24"/>
      <w:szCs w:val="24"/>
    </w:rPr>
  </w:style>
  <w:style w:type="paragraph" w:styleId="8">
    <w:name w:val="heading 8"/>
    <w:basedOn w:val="a3"/>
    <w:next w:val="a3"/>
    <w:link w:val="80"/>
    <w:uiPriority w:val="9"/>
    <w:semiHidden/>
    <w:unhideWhenUsed/>
    <w:qFormat/>
    <w:pPr>
      <w:keepNext/>
      <w:keepLines/>
      <w:widowControl w:val="0"/>
      <w:spacing w:before="240" w:after="64" w:line="320" w:lineRule="atLeast"/>
      <w:ind w:left="1440"/>
      <w:jc w:val="both"/>
      <w:outlineLvl w:val="7"/>
    </w:pPr>
    <w:rPr>
      <w:rFonts w:asciiTheme="majorHAnsi" w:eastAsiaTheme="majorEastAsia" w:hAnsiTheme="majorHAnsi" w:cstheme="majorBidi"/>
      <w:sz w:val="24"/>
      <w:szCs w:val="24"/>
    </w:rPr>
  </w:style>
  <w:style w:type="paragraph" w:styleId="9">
    <w:name w:val="heading 9"/>
    <w:basedOn w:val="a3"/>
    <w:next w:val="a3"/>
    <w:link w:val="90"/>
    <w:uiPriority w:val="9"/>
    <w:semiHidden/>
    <w:unhideWhenUsed/>
    <w:qFormat/>
    <w:pPr>
      <w:keepNext/>
      <w:keepLines/>
      <w:widowControl w:val="0"/>
      <w:spacing w:before="240" w:after="64" w:line="320" w:lineRule="atLeast"/>
      <w:ind w:left="1584"/>
      <w:jc w:val="both"/>
      <w:outlineLvl w:val="8"/>
    </w:pPr>
    <w:rPr>
      <w:rFonts w:asciiTheme="majorHAnsi" w:eastAsiaTheme="majorEastAsia" w:hAnsiTheme="majorHAnsi" w:cstheme="majorBidi"/>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TOC7">
    <w:name w:val="toc 7"/>
    <w:basedOn w:val="a3"/>
    <w:next w:val="a3"/>
    <w:uiPriority w:val="39"/>
    <w:qFormat/>
    <w:pPr>
      <w:widowControl w:val="0"/>
      <w:ind w:left="1440"/>
    </w:pPr>
    <w:rPr>
      <w:rFonts w:eastAsia="仿宋" w:cstheme="minorHAnsi"/>
      <w:sz w:val="18"/>
      <w:szCs w:val="18"/>
    </w:rPr>
  </w:style>
  <w:style w:type="paragraph" w:styleId="a7">
    <w:name w:val="List Number"/>
    <w:basedOn w:val="a3"/>
    <w:uiPriority w:val="99"/>
    <w:unhideWhenUsed/>
    <w:qFormat/>
    <w:pPr>
      <w:widowControl w:val="0"/>
      <w:ind w:left="480"/>
      <w:contextualSpacing/>
      <w:jc w:val="both"/>
    </w:pPr>
    <w:rPr>
      <w:rFonts w:ascii="仿宋" w:eastAsia="仿宋"/>
      <w:sz w:val="24"/>
      <w:szCs w:val="22"/>
    </w:rPr>
  </w:style>
  <w:style w:type="paragraph" w:styleId="a8">
    <w:name w:val="Normal Indent"/>
    <w:basedOn w:val="a3"/>
    <w:qFormat/>
    <w:pPr>
      <w:widowControl w:val="0"/>
      <w:ind w:firstLine="420"/>
      <w:jc w:val="both"/>
    </w:pPr>
    <w:rPr>
      <w:rFonts w:ascii="Calibri" w:eastAsia="宋体" w:hAnsi="Calibri" w:cs="Times New Roman"/>
      <w:sz w:val="24"/>
      <w:szCs w:val="22"/>
    </w:rPr>
  </w:style>
  <w:style w:type="paragraph" w:styleId="a9">
    <w:name w:val="caption"/>
    <w:aliases w:val="新图列表,题注-QBPT,题注 Char Char Char Char1,题注 Char Char Char Char Char,题注 Char Char Char Char Char Char Char Char Char,题注1 Char,题注 Char Char Char1 Char,题注 Char Char Char Char1 Char Char Char Char,题注 Char Char,题注 Char Char Char Char1 Char"/>
    <w:basedOn w:val="a3"/>
    <w:next w:val="a3"/>
    <w:link w:val="aa"/>
    <w:uiPriority w:val="35"/>
    <w:unhideWhenUsed/>
    <w:qFormat/>
    <w:pPr>
      <w:spacing w:after="260"/>
      <w:ind w:firstLineChars="0" w:firstLine="0"/>
      <w:jc w:val="center"/>
    </w:pPr>
    <w:rPr>
      <w:rFonts w:asciiTheme="majorHAnsi" w:eastAsia="黑体" w:hAnsiTheme="majorHAnsi" w:cstheme="majorBidi"/>
      <w:szCs w:val="20"/>
    </w:rPr>
  </w:style>
  <w:style w:type="paragraph" w:styleId="a">
    <w:name w:val="List Bullet"/>
    <w:basedOn w:val="a3"/>
    <w:uiPriority w:val="99"/>
    <w:unhideWhenUsed/>
    <w:pPr>
      <w:widowControl w:val="0"/>
      <w:numPr>
        <w:numId w:val="1"/>
      </w:numPr>
      <w:contextualSpacing/>
      <w:jc w:val="both"/>
    </w:pPr>
    <w:rPr>
      <w:rFonts w:ascii="仿宋" w:eastAsia="仿宋"/>
      <w:sz w:val="24"/>
      <w:szCs w:val="22"/>
    </w:rPr>
  </w:style>
  <w:style w:type="paragraph" w:styleId="ab">
    <w:name w:val="Document Map"/>
    <w:basedOn w:val="a3"/>
    <w:link w:val="ac"/>
    <w:uiPriority w:val="99"/>
    <w:unhideWhenUsed/>
    <w:pPr>
      <w:widowControl w:val="0"/>
      <w:jc w:val="both"/>
    </w:pPr>
    <w:rPr>
      <w:rFonts w:ascii="宋体" w:eastAsia="宋体"/>
      <w:sz w:val="18"/>
      <w:szCs w:val="18"/>
    </w:rPr>
  </w:style>
  <w:style w:type="paragraph" w:styleId="ad">
    <w:name w:val="annotation text"/>
    <w:basedOn w:val="a3"/>
    <w:link w:val="ae"/>
    <w:pPr>
      <w:widowControl w:val="0"/>
    </w:pPr>
    <w:rPr>
      <w:rFonts w:ascii="Calibri" w:eastAsia="宋体" w:hAnsi="Calibri" w:cs="Times New Roman"/>
      <w:sz w:val="24"/>
      <w:szCs w:val="22"/>
    </w:rPr>
  </w:style>
  <w:style w:type="paragraph" w:styleId="af">
    <w:name w:val="Salutation"/>
    <w:basedOn w:val="a3"/>
    <w:next w:val="a3"/>
    <w:link w:val="af0"/>
    <w:qFormat/>
    <w:pPr>
      <w:widowControl w:val="0"/>
      <w:jc w:val="both"/>
    </w:pPr>
    <w:rPr>
      <w:rFonts w:ascii="Calibri" w:eastAsia="宋体" w:hAnsi="Calibri" w:cs="Times New Roman"/>
      <w:sz w:val="24"/>
      <w:szCs w:val="22"/>
    </w:rPr>
  </w:style>
  <w:style w:type="paragraph" w:styleId="31">
    <w:name w:val="Body Text 3"/>
    <w:basedOn w:val="a3"/>
    <w:link w:val="32"/>
    <w:qFormat/>
    <w:pPr>
      <w:widowControl w:val="0"/>
      <w:spacing w:after="120"/>
      <w:jc w:val="both"/>
    </w:pPr>
    <w:rPr>
      <w:rFonts w:ascii="Calibri" w:eastAsia="宋体" w:hAnsi="Calibri" w:cs="Times New Roman"/>
      <w:sz w:val="16"/>
      <w:szCs w:val="16"/>
    </w:rPr>
  </w:style>
  <w:style w:type="paragraph" w:styleId="af1">
    <w:name w:val="Closing"/>
    <w:basedOn w:val="a3"/>
    <w:link w:val="af2"/>
    <w:qFormat/>
    <w:pPr>
      <w:widowControl w:val="0"/>
      <w:ind w:leftChars="2100" w:left="100"/>
      <w:jc w:val="both"/>
    </w:pPr>
    <w:rPr>
      <w:rFonts w:ascii="Calibri" w:eastAsia="宋体" w:hAnsi="Calibri" w:cs="Times New Roman"/>
      <w:sz w:val="24"/>
      <w:szCs w:val="22"/>
    </w:rPr>
  </w:style>
  <w:style w:type="paragraph" w:styleId="af3">
    <w:name w:val="Body Text"/>
    <w:basedOn w:val="a3"/>
    <w:link w:val="af4"/>
    <w:uiPriority w:val="99"/>
    <w:unhideWhenUsed/>
    <w:pPr>
      <w:widowControl w:val="0"/>
      <w:spacing w:after="120"/>
      <w:jc w:val="both"/>
    </w:pPr>
    <w:rPr>
      <w:rFonts w:ascii="仿宋" w:eastAsia="仿宋"/>
      <w:sz w:val="24"/>
      <w:szCs w:val="22"/>
    </w:rPr>
  </w:style>
  <w:style w:type="paragraph" w:styleId="af5">
    <w:name w:val="Body Text Indent"/>
    <w:basedOn w:val="a3"/>
    <w:link w:val="af6"/>
    <w:pPr>
      <w:widowControl w:val="0"/>
      <w:ind w:firstLine="480"/>
      <w:jc w:val="both"/>
    </w:pPr>
    <w:rPr>
      <w:rFonts w:ascii="Calibri" w:eastAsia="宋体" w:hAnsi="Calibri" w:cs="Times New Roman"/>
      <w:sz w:val="28"/>
      <w:szCs w:val="22"/>
    </w:rPr>
  </w:style>
  <w:style w:type="paragraph" w:styleId="2">
    <w:name w:val="List Bullet 2"/>
    <w:basedOn w:val="a3"/>
    <w:uiPriority w:val="99"/>
    <w:unhideWhenUsed/>
    <w:pPr>
      <w:widowControl w:val="0"/>
      <w:numPr>
        <w:numId w:val="2"/>
      </w:numPr>
      <w:contextualSpacing/>
      <w:jc w:val="both"/>
    </w:pPr>
    <w:rPr>
      <w:rFonts w:ascii="仿宋" w:eastAsia="仿宋"/>
      <w:sz w:val="24"/>
      <w:szCs w:val="22"/>
    </w:rPr>
  </w:style>
  <w:style w:type="paragraph" w:styleId="TOC5">
    <w:name w:val="toc 5"/>
    <w:basedOn w:val="a3"/>
    <w:next w:val="a3"/>
    <w:uiPriority w:val="39"/>
    <w:unhideWhenUsed/>
    <w:qFormat/>
    <w:pPr>
      <w:ind w:leftChars="800" w:left="1680"/>
    </w:pPr>
  </w:style>
  <w:style w:type="paragraph" w:styleId="TOC3">
    <w:name w:val="toc 3"/>
    <w:basedOn w:val="a3"/>
    <w:next w:val="a3"/>
    <w:uiPriority w:val="39"/>
    <w:unhideWhenUsed/>
    <w:qFormat/>
    <w:pPr>
      <w:ind w:leftChars="400" w:left="840"/>
    </w:pPr>
  </w:style>
  <w:style w:type="paragraph" w:styleId="af7">
    <w:name w:val="Plain Text"/>
    <w:basedOn w:val="a3"/>
    <w:link w:val="af8"/>
    <w:qFormat/>
    <w:pPr>
      <w:widowControl w:val="0"/>
      <w:jc w:val="both"/>
    </w:pPr>
    <w:rPr>
      <w:rFonts w:ascii="宋体" w:eastAsia="宋体" w:hAnsi="Courier New" w:cs="Courier New"/>
      <w:sz w:val="24"/>
    </w:rPr>
  </w:style>
  <w:style w:type="paragraph" w:styleId="TOC8">
    <w:name w:val="toc 8"/>
    <w:basedOn w:val="a3"/>
    <w:next w:val="a3"/>
    <w:uiPriority w:val="39"/>
    <w:pPr>
      <w:widowControl w:val="0"/>
      <w:ind w:left="1680"/>
    </w:pPr>
    <w:rPr>
      <w:rFonts w:eastAsia="仿宋" w:cstheme="minorHAnsi"/>
      <w:sz w:val="18"/>
      <w:szCs w:val="18"/>
    </w:rPr>
  </w:style>
  <w:style w:type="paragraph" w:styleId="af9">
    <w:name w:val="Date"/>
    <w:basedOn w:val="a3"/>
    <w:next w:val="a3"/>
    <w:link w:val="afa"/>
    <w:qFormat/>
    <w:pPr>
      <w:widowControl w:val="0"/>
      <w:ind w:leftChars="2500" w:left="100"/>
      <w:jc w:val="both"/>
    </w:pPr>
    <w:rPr>
      <w:rFonts w:ascii="Calibri" w:eastAsia="宋体" w:hAnsi="Calibri" w:cs="Times New Roman"/>
      <w:sz w:val="24"/>
      <w:szCs w:val="22"/>
    </w:rPr>
  </w:style>
  <w:style w:type="paragraph" w:styleId="23">
    <w:name w:val="Body Text Indent 2"/>
    <w:basedOn w:val="a3"/>
    <w:link w:val="24"/>
    <w:pPr>
      <w:widowControl w:val="0"/>
      <w:ind w:firstLine="560"/>
      <w:jc w:val="both"/>
    </w:pPr>
    <w:rPr>
      <w:rFonts w:ascii="Calibri" w:eastAsia="宋体" w:hAnsi="Calibri" w:cs="Times New Roman"/>
      <w:sz w:val="28"/>
      <w:szCs w:val="22"/>
    </w:rPr>
  </w:style>
  <w:style w:type="paragraph" w:styleId="afb">
    <w:name w:val="endnote text"/>
    <w:basedOn w:val="a3"/>
    <w:link w:val="afc"/>
    <w:uiPriority w:val="99"/>
    <w:unhideWhenUsed/>
    <w:qFormat/>
    <w:pPr>
      <w:snapToGrid w:val="0"/>
    </w:pPr>
  </w:style>
  <w:style w:type="paragraph" w:styleId="afd">
    <w:name w:val="Balloon Text"/>
    <w:basedOn w:val="a3"/>
    <w:link w:val="afe"/>
    <w:unhideWhenUsed/>
    <w:pPr>
      <w:spacing w:line="240" w:lineRule="auto"/>
    </w:pPr>
    <w:rPr>
      <w:sz w:val="18"/>
      <w:szCs w:val="18"/>
    </w:rPr>
  </w:style>
  <w:style w:type="paragraph" w:styleId="aff">
    <w:name w:val="footer"/>
    <w:basedOn w:val="a3"/>
    <w:link w:val="aff0"/>
    <w:uiPriority w:val="99"/>
    <w:unhideWhenUsed/>
    <w:pPr>
      <w:tabs>
        <w:tab w:val="center" w:pos="4153"/>
        <w:tab w:val="right" w:pos="8306"/>
      </w:tabs>
      <w:snapToGrid w:val="0"/>
      <w:spacing w:line="240" w:lineRule="auto"/>
    </w:pPr>
    <w:rPr>
      <w:rFonts w:ascii="Times New Roman" w:hAnsi="Times New Roman"/>
      <w:szCs w:val="18"/>
    </w:rPr>
  </w:style>
  <w:style w:type="paragraph" w:styleId="aff1">
    <w:name w:val="header"/>
    <w:basedOn w:val="a3"/>
    <w:link w:val="aff2"/>
    <w:uiPriority w:val="99"/>
    <w:unhideWhenUsed/>
    <w:qFormat/>
    <w:pPr>
      <w:pBdr>
        <w:bottom w:val="single" w:sz="6" w:space="1" w:color="auto"/>
      </w:pBdr>
      <w:tabs>
        <w:tab w:val="center" w:pos="4153"/>
        <w:tab w:val="right" w:pos="8306"/>
      </w:tabs>
      <w:snapToGrid w:val="0"/>
      <w:spacing w:line="240" w:lineRule="auto"/>
      <w:jc w:val="center"/>
    </w:pPr>
    <w:rPr>
      <w:szCs w:val="18"/>
    </w:rPr>
  </w:style>
  <w:style w:type="paragraph" w:styleId="TOC1">
    <w:name w:val="toc 1"/>
    <w:basedOn w:val="a3"/>
    <w:next w:val="a3"/>
    <w:uiPriority w:val="39"/>
    <w:unhideWhenUsed/>
    <w:qFormat/>
  </w:style>
  <w:style w:type="paragraph" w:styleId="TOC4">
    <w:name w:val="toc 4"/>
    <w:basedOn w:val="a3"/>
    <w:next w:val="a3"/>
    <w:uiPriority w:val="39"/>
    <w:unhideWhenUsed/>
    <w:qFormat/>
    <w:pPr>
      <w:ind w:leftChars="600" w:left="1260"/>
    </w:pPr>
  </w:style>
  <w:style w:type="paragraph" w:styleId="aff3">
    <w:name w:val="Subtitle"/>
    <w:basedOn w:val="a3"/>
    <w:next w:val="a3"/>
    <w:link w:val="aff4"/>
    <w:uiPriority w:val="11"/>
    <w:pPr>
      <w:widowControl w:val="0"/>
      <w:spacing w:before="240" w:after="60" w:line="312" w:lineRule="atLeast"/>
      <w:jc w:val="center"/>
      <w:outlineLvl w:val="1"/>
    </w:pPr>
    <w:rPr>
      <w:rFonts w:asciiTheme="majorHAnsi" w:eastAsia="宋体" w:hAnsiTheme="majorHAnsi" w:cstheme="majorBidi"/>
      <w:b/>
      <w:bCs/>
      <w:kern w:val="28"/>
      <w:sz w:val="32"/>
      <w:szCs w:val="32"/>
    </w:rPr>
  </w:style>
  <w:style w:type="paragraph" w:styleId="aff5">
    <w:name w:val="List"/>
    <w:basedOn w:val="a3"/>
    <w:uiPriority w:val="99"/>
    <w:unhideWhenUsed/>
    <w:pPr>
      <w:widowControl w:val="0"/>
      <w:ind w:left="200" w:hangingChars="200" w:hanging="200"/>
      <w:contextualSpacing/>
      <w:jc w:val="both"/>
    </w:pPr>
    <w:rPr>
      <w:rFonts w:ascii="仿宋" w:eastAsia="仿宋"/>
      <w:sz w:val="24"/>
      <w:szCs w:val="22"/>
    </w:rPr>
  </w:style>
  <w:style w:type="paragraph" w:styleId="TOC6">
    <w:name w:val="toc 6"/>
    <w:basedOn w:val="a3"/>
    <w:next w:val="a3"/>
    <w:uiPriority w:val="39"/>
    <w:pPr>
      <w:widowControl w:val="0"/>
      <w:ind w:left="1200"/>
    </w:pPr>
    <w:rPr>
      <w:rFonts w:eastAsia="仿宋" w:cstheme="minorHAnsi"/>
      <w:sz w:val="18"/>
      <w:szCs w:val="18"/>
    </w:rPr>
  </w:style>
  <w:style w:type="paragraph" w:styleId="33">
    <w:name w:val="Body Text Indent 3"/>
    <w:basedOn w:val="a3"/>
    <w:link w:val="34"/>
    <w:qFormat/>
    <w:pPr>
      <w:widowControl w:val="0"/>
      <w:ind w:firstLine="435"/>
      <w:jc w:val="both"/>
    </w:pPr>
    <w:rPr>
      <w:rFonts w:ascii="Calibri" w:eastAsia="宋体" w:hAnsi="Calibri" w:cs="Times New Roman"/>
      <w:sz w:val="28"/>
      <w:szCs w:val="22"/>
    </w:rPr>
  </w:style>
  <w:style w:type="paragraph" w:styleId="aff6">
    <w:name w:val="table of figures"/>
    <w:basedOn w:val="a3"/>
    <w:next w:val="a3"/>
    <w:semiHidden/>
    <w:pPr>
      <w:widowControl w:val="0"/>
      <w:ind w:leftChars="200" w:left="200" w:hangingChars="200" w:hanging="200"/>
      <w:jc w:val="both"/>
    </w:pPr>
    <w:rPr>
      <w:rFonts w:ascii="Calibri" w:eastAsia="宋体" w:hAnsi="Calibri" w:cs="Times New Roman"/>
      <w:sz w:val="24"/>
      <w:szCs w:val="22"/>
    </w:rPr>
  </w:style>
  <w:style w:type="paragraph" w:styleId="TOC2">
    <w:name w:val="toc 2"/>
    <w:basedOn w:val="a3"/>
    <w:next w:val="a3"/>
    <w:uiPriority w:val="39"/>
    <w:unhideWhenUsed/>
    <w:qFormat/>
    <w:pPr>
      <w:ind w:leftChars="200" w:left="420"/>
    </w:pPr>
  </w:style>
  <w:style w:type="paragraph" w:styleId="TOC9">
    <w:name w:val="toc 9"/>
    <w:basedOn w:val="a3"/>
    <w:next w:val="a3"/>
    <w:uiPriority w:val="39"/>
    <w:pPr>
      <w:widowControl w:val="0"/>
      <w:ind w:left="1920"/>
    </w:pPr>
    <w:rPr>
      <w:rFonts w:eastAsia="仿宋" w:cstheme="minorHAnsi"/>
      <w:sz w:val="18"/>
      <w:szCs w:val="18"/>
    </w:rPr>
  </w:style>
  <w:style w:type="paragraph" w:styleId="HTML">
    <w:name w:val="HTML Preformatted"/>
    <w:basedOn w:val="a3"/>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eastAsia="宋体" w:hAnsi="Arial" w:cs="Arial"/>
      <w:kern w:val="0"/>
      <w:sz w:val="24"/>
      <w:szCs w:val="22"/>
    </w:rPr>
  </w:style>
  <w:style w:type="paragraph" w:styleId="aff7">
    <w:name w:val="Normal (Web)"/>
    <w:basedOn w:val="a3"/>
    <w:uiPriority w:val="99"/>
    <w:unhideWhenUsed/>
    <w:qFormat/>
    <w:pPr>
      <w:spacing w:before="100" w:beforeAutospacing="1" w:after="100" w:afterAutospacing="1"/>
    </w:pPr>
    <w:rPr>
      <w:rFonts w:ascii="宋体" w:eastAsia="宋体" w:hAnsi="宋体" w:cs="宋体"/>
      <w:kern w:val="0"/>
      <w:sz w:val="24"/>
      <w:szCs w:val="22"/>
    </w:rPr>
  </w:style>
  <w:style w:type="paragraph" w:styleId="13">
    <w:name w:val="index 1"/>
    <w:basedOn w:val="a3"/>
    <w:next w:val="a3"/>
    <w:semiHidden/>
    <w:pPr>
      <w:widowControl w:val="0"/>
      <w:jc w:val="center"/>
    </w:pPr>
    <w:rPr>
      <w:rFonts w:ascii="Calibri" w:eastAsia="宋体" w:hAnsi="Calibri" w:cs="Times New Roman"/>
      <w:sz w:val="32"/>
      <w:szCs w:val="22"/>
    </w:rPr>
  </w:style>
  <w:style w:type="paragraph" w:styleId="aff8">
    <w:name w:val="Title"/>
    <w:basedOn w:val="a3"/>
    <w:next w:val="a3"/>
    <w:link w:val="aff9"/>
    <w:uiPriority w:val="10"/>
    <w:qFormat/>
    <w:pPr>
      <w:widowControl w:val="0"/>
      <w:spacing w:beforeLines="150" w:before="150" w:afterLines="150" w:after="150"/>
      <w:ind w:firstLine="641"/>
      <w:jc w:val="center"/>
      <w:outlineLvl w:val="0"/>
    </w:pPr>
    <w:rPr>
      <w:rFonts w:asciiTheme="majorHAnsi" w:eastAsia="黑体" w:hAnsiTheme="majorHAnsi" w:cstheme="majorBidi"/>
      <w:bCs/>
      <w:sz w:val="32"/>
      <w:szCs w:val="32"/>
    </w:rPr>
  </w:style>
  <w:style w:type="paragraph" w:styleId="affa">
    <w:name w:val="annotation subject"/>
    <w:basedOn w:val="ad"/>
    <w:next w:val="ad"/>
    <w:link w:val="affb"/>
    <w:rPr>
      <w:b/>
      <w:bCs/>
    </w:rPr>
  </w:style>
  <w:style w:type="table" w:styleId="affc">
    <w:name w:val="Table Grid"/>
    <w:basedOn w:val="a5"/>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d">
    <w:name w:val="Strong"/>
    <w:uiPriority w:val="22"/>
    <w:qFormat/>
    <w:rPr>
      <w:b/>
      <w:bCs/>
    </w:rPr>
  </w:style>
  <w:style w:type="character" w:styleId="affe">
    <w:name w:val="endnote reference"/>
    <w:basedOn w:val="a4"/>
    <w:uiPriority w:val="99"/>
    <w:unhideWhenUsed/>
    <w:qFormat/>
    <w:rPr>
      <w:vertAlign w:val="superscript"/>
    </w:rPr>
  </w:style>
  <w:style w:type="character" w:styleId="afff">
    <w:name w:val="page number"/>
    <w:basedOn w:val="a4"/>
    <w:qFormat/>
  </w:style>
  <w:style w:type="character" w:styleId="afff0">
    <w:name w:val="FollowedHyperlink"/>
    <w:qFormat/>
    <w:rPr>
      <w:color w:val="800080"/>
      <w:u w:val="single"/>
    </w:rPr>
  </w:style>
  <w:style w:type="character" w:styleId="afff1">
    <w:name w:val="Emphasis"/>
    <w:uiPriority w:val="20"/>
    <w:qFormat/>
    <w:rPr>
      <w:i/>
      <w:iCs/>
    </w:rPr>
  </w:style>
  <w:style w:type="character" w:styleId="afff2">
    <w:name w:val="Hyperlink"/>
    <w:basedOn w:val="a4"/>
    <w:uiPriority w:val="99"/>
    <w:unhideWhenUsed/>
    <w:qFormat/>
    <w:rPr>
      <w:color w:val="0000FF" w:themeColor="hyperlink"/>
      <w:u w:val="single"/>
    </w:rPr>
  </w:style>
  <w:style w:type="character" w:styleId="afff3">
    <w:name w:val="annotation reference"/>
    <w:rPr>
      <w:sz w:val="21"/>
      <w:szCs w:val="21"/>
    </w:rPr>
  </w:style>
  <w:style w:type="character" w:customStyle="1" w:styleId="12">
    <w:name w:val="标题 1 字符"/>
    <w:basedOn w:val="a4"/>
    <w:link w:val="11"/>
    <w:uiPriority w:val="9"/>
    <w:qFormat/>
    <w:rPr>
      <w:b/>
      <w:bCs/>
      <w:kern w:val="44"/>
      <w:sz w:val="44"/>
      <w:szCs w:val="44"/>
    </w:rPr>
  </w:style>
  <w:style w:type="character" w:customStyle="1" w:styleId="aff2">
    <w:name w:val="页眉 字符"/>
    <w:basedOn w:val="a4"/>
    <w:link w:val="aff1"/>
    <w:uiPriority w:val="99"/>
    <w:qFormat/>
    <w:rPr>
      <w:szCs w:val="18"/>
    </w:rPr>
  </w:style>
  <w:style w:type="character" w:customStyle="1" w:styleId="aff0">
    <w:name w:val="页脚 字符"/>
    <w:basedOn w:val="a4"/>
    <w:link w:val="aff"/>
    <w:uiPriority w:val="99"/>
    <w:qFormat/>
    <w:rPr>
      <w:rFonts w:ascii="Times New Roman" w:hAnsi="Times New Roman"/>
      <w:szCs w:val="18"/>
    </w:rPr>
  </w:style>
  <w:style w:type="paragraph" w:customStyle="1" w:styleId="DGALTW">
    <w:name w:val="DG 正文（ALT+W)"/>
    <w:basedOn w:val="a3"/>
    <w:link w:val="DGALTWChar"/>
    <w:uiPriority w:val="2"/>
    <w:qFormat/>
    <w:pPr>
      <w:jc w:val="both"/>
    </w:pPr>
    <w:rPr>
      <w:rFonts w:ascii="Times New Roman" w:hAnsi="Times New Roman"/>
      <w:sz w:val="24"/>
      <w:szCs w:val="32"/>
    </w:rPr>
  </w:style>
  <w:style w:type="character" w:customStyle="1" w:styleId="DGALTWChar">
    <w:name w:val="DG 正文（ALT+W) Char"/>
    <w:basedOn w:val="a4"/>
    <w:link w:val="DGALTW"/>
    <w:uiPriority w:val="2"/>
    <w:qFormat/>
    <w:rPr>
      <w:rFonts w:ascii="Times New Roman" w:hAnsi="Times New Roman"/>
      <w:sz w:val="24"/>
      <w:szCs w:val="32"/>
    </w:rPr>
  </w:style>
  <w:style w:type="character" w:customStyle="1" w:styleId="14">
    <w:name w:val="占位符文本1"/>
    <w:basedOn w:val="a4"/>
    <w:uiPriority w:val="99"/>
    <w:semiHidden/>
    <w:qFormat/>
    <w:rPr>
      <w:color w:val="808080"/>
    </w:rPr>
  </w:style>
  <w:style w:type="paragraph" w:customStyle="1" w:styleId="DG">
    <w:name w:val="DG 封面"/>
    <w:link w:val="DGChar"/>
    <w:uiPriority w:val="1"/>
    <w:qFormat/>
    <w:pPr>
      <w:tabs>
        <w:tab w:val="left" w:pos="0"/>
        <w:tab w:val="right" w:pos="9072"/>
      </w:tabs>
      <w:spacing w:line="360" w:lineRule="auto"/>
    </w:pPr>
    <w:rPr>
      <w:rFonts w:ascii="黑体" w:hAnsi="黑体"/>
      <w:kern w:val="2"/>
      <w:sz w:val="24"/>
      <w:szCs w:val="32"/>
    </w:rPr>
  </w:style>
  <w:style w:type="character" w:customStyle="1" w:styleId="DGChar">
    <w:name w:val="DG 封面 Char"/>
    <w:basedOn w:val="DGALTWChar"/>
    <w:link w:val="DG"/>
    <w:uiPriority w:val="1"/>
    <w:qFormat/>
    <w:rPr>
      <w:rFonts w:ascii="黑体" w:hAnsi="黑体"/>
      <w:sz w:val="24"/>
      <w:szCs w:val="32"/>
    </w:rPr>
  </w:style>
  <w:style w:type="paragraph" w:customStyle="1" w:styleId="DGALTE">
    <w:name w:val="DG 标题 历史更改页/附加页/目录/文件名称（ALT+E）"/>
    <w:basedOn w:val="a3"/>
    <w:next w:val="DGALTW"/>
    <w:link w:val="DGALTEChar"/>
    <w:uiPriority w:val="2"/>
    <w:qFormat/>
    <w:pPr>
      <w:spacing w:beforeLines="100" w:before="100" w:afterLines="100" w:after="100"/>
      <w:jc w:val="center"/>
    </w:pPr>
    <w:rPr>
      <w:rFonts w:ascii="黑体" w:eastAsia="黑体" w:hAnsi="黑体"/>
      <w:sz w:val="44"/>
      <w:szCs w:val="32"/>
    </w:rPr>
  </w:style>
  <w:style w:type="character" w:customStyle="1" w:styleId="DGALTEChar">
    <w:name w:val="DG 标题 历史更改页/附加页/目录/文件名称（ALT+E） Char"/>
    <w:basedOn w:val="DGALTWChar"/>
    <w:link w:val="DGALTE"/>
    <w:uiPriority w:val="2"/>
    <w:qFormat/>
    <w:rPr>
      <w:rFonts w:ascii="黑体" w:eastAsia="黑体" w:hAnsi="黑体"/>
      <w:sz w:val="44"/>
      <w:szCs w:val="32"/>
    </w:rPr>
  </w:style>
  <w:style w:type="paragraph" w:customStyle="1" w:styleId="DG1ALT1">
    <w:name w:val="DG 标题 1（ALT+1）"/>
    <w:basedOn w:val="a3"/>
    <w:next w:val="DGALTW"/>
    <w:link w:val="DG1ALT1Char"/>
    <w:uiPriority w:val="3"/>
    <w:qFormat/>
    <w:pPr>
      <w:numPr>
        <w:numId w:val="3"/>
      </w:numPr>
      <w:spacing w:before="300" w:after="240"/>
      <w:ind w:firstLineChars="0"/>
      <w:outlineLvl w:val="0"/>
    </w:pPr>
    <w:rPr>
      <w:rFonts w:ascii="黑体" w:eastAsia="黑体" w:hAnsi="黑体"/>
      <w:sz w:val="28"/>
      <w:szCs w:val="28"/>
    </w:rPr>
  </w:style>
  <w:style w:type="character" w:customStyle="1" w:styleId="DG1ALT1Char">
    <w:name w:val="DG 标题 1（ALT+1） Char"/>
    <w:basedOn w:val="DGALTWChar"/>
    <w:link w:val="DG1ALT1"/>
    <w:uiPriority w:val="3"/>
    <w:qFormat/>
    <w:rPr>
      <w:rFonts w:ascii="黑体" w:eastAsia="黑体" w:hAnsi="黑体"/>
      <w:kern w:val="2"/>
      <w:sz w:val="28"/>
      <w:szCs w:val="28"/>
    </w:rPr>
  </w:style>
  <w:style w:type="paragraph" w:customStyle="1" w:styleId="DG0">
    <w:name w:val="DG 公式"/>
    <w:basedOn w:val="a3"/>
    <w:next w:val="DGALTW"/>
    <w:link w:val="DGChar0"/>
    <w:uiPriority w:val="7"/>
    <w:qFormat/>
    <w:pPr>
      <w:tabs>
        <w:tab w:val="center" w:pos="4536"/>
        <w:tab w:val="right" w:pos="9072"/>
      </w:tabs>
      <w:jc w:val="center"/>
    </w:pPr>
  </w:style>
  <w:style w:type="character" w:customStyle="1" w:styleId="DGChar0">
    <w:name w:val="DG 公式 Char"/>
    <w:basedOn w:val="a4"/>
    <w:link w:val="DG0"/>
    <w:uiPriority w:val="7"/>
    <w:qFormat/>
  </w:style>
  <w:style w:type="paragraph" w:customStyle="1" w:styleId="DG2ALT2">
    <w:name w:val="DG 标题 2（ALT+2）"/>
    <w:basedOn w:val="a3"/>
    <w:next w:val="DGALTW"/>
    <w:link w:val="DG2ALT2Char"/>
    <w:uiPriority w:val="3"/>
    <w:qFormat/>
    <w:pPr>
      <w:numPr>
        <w:ilvl w:val="1"/>
        <w:numId w:val="3"/>
      </w:numPr>
      <w:spacing w:before="240" w:after="180"/>
      <w:ind w:firstLineChars="0"/>
      <w:jc w:val="both"/>
      <w:outlineLvl w:val="1"/>
    </w:pPr>
    <w:rPr>
      <w:rFonts w:ascii="黑体" w:eastAsia="黑体" w:hAnsi="黑体"/>
      <w:sz w:val="28"/>
    </w:rPr>
  </w:style>
  <w:style w:type="character" w:customStyle="1" w:styleId="DG2ALT2Char">
    <w:name w:val="DG 标题 2（ALT+2） Char"/>
    <w:basedOn w:val="a4"/>
    <w:link w:val="DG2ALT2"/>
    <w:uiPriority w:val="3"/>
    <w:qFormat/>
    <w:rPr>
      <w:rFonts w:ascii="黑体" w:eastAsia="黑体" w:hAnsi="黑体"/>
      <w:kern w:val="2"/>
      <w:sz w:val="28"/>
      <w:szCs w:val="21"/>
    </w:rPr>
  </w:style>
  <w:style w:type="paragraph" w:customStyle="1" w:styleId="DG3ALT3">
    <w:name w:val="DG 标题 3（ALT+3）"/>
    <w:basedOn w:val="a3"/>
    <w:next w:val="DGALTW"/>
    <w:link w:val="DG3ALT3Char"/>
    <w:uiPriority w:val="3"/>
    <w:qFormat/>
    <w:pPr>
      <w:numPr>
        <w:ilvl w:val="2"/>
        <w:numId w:val="3"/>
      </w:numPr>
      <w:spacing w:before="200" w:after="120"/>
      <w:ind w:firstLineChars="0"/>
      <w:jc w:val="both"/>
      <w:outlineLvl w:val="2"/>
    </w:pPr>
    <w:rPr>
      <w:rFonts w:ascii="黑体" w:eastAsia="黑体" w:hAnsi="黑体"/>
      <w:sz w:val="24"/>
    </w:rPr>
  </w:style>
  <w:style w:type="character" w:customStyle="1" w:styleId="DG3ALT3Char">
    <w:name w:val="DG 标题 3（ALT+3） Char"/>
    <w:basedOn w:val="a4"/>
    <w:link w:val="DG3ALT3"/>
    <w:uiPriority w:val="3"/>
    <w:qFormat/>
    <w:rPr>
      <w:rFonts w:ascii="黑体" w:eastAsia="黑体" w:hAnsi="黑体"/>
      <w:kern w:val="2"/>
      <w:sz w:val="24"/>
      <w:szCs w:val="21"/>
    </w:rPr>
  </w:style>
  <w:style w:type="paragraph" w:customStyle="1" w:styleId="DG4ALT4">
    <w:name w:val="DG 标题 4（ALT+4）"/>
    <w:basedOn w:val="a3"/>
    <w:next w:val="DGALTW"/>
    <w:link w:val="DG4ALT4Char"/>
    <w:uiPriority w:val="3"/>
    <w:qFormat/>
    <w:pPr>
      <w:numPr>
        <w:ilvl w:val="3"/>
        <w:numId w:val="3"/>
      </w:numPr>
      <w:spacing w:before="160" w:after="120"/>
      <w:ind w:firstLineChars="0"/>
      <w:jc w:val="both"/>
      <w:outlineLvl w:val="3"/>
    </w:pPr>
    <w:rPr>
      <w:rFonts w:ascii="黑体" w:eastAsia="黑体" w:hAnsi="黑体"/>
      <w:sz w:val="24"/>
    </w:rPr>
  </w:style>
  <w:style w:type="character" w:customStyle="1" w:styleId="DG4ALT4Char">
    <w:name w:val="DG 标题 4（ALT+4） Char"/>
    <w:basedOn w:val="a4"/>
    <w:link w:val="DG4ALT4"/>
    <w:uiPriority w:val="3"/>
    <w:qFormat/>
    <w:rPr>
      <w:rFonts w:ascii="黑体" w:eastAsia="黑体" w:hAnsi="黑体"/>
      <w:kern w:val="2"/>
      <w:sz w:val="24"/>
      <w:szCs w:val="21"/>
    </w:rPr>
  </w:style>
  <w:style w:type="paragraph" w:customStyle="1" w:styleId="DGALTT">
    <w:name w:val="DG 表格 题注（ALT+T）"/>
    <w:basedOn w:val="a3"/>
    <w:next w:val="DGALTW"/>
    <w:link w:val="DGALTTChar"/>
    <w:uiPriority w:val="5"/>
    <w:qFormat/>
    <w:pPr>
      <w:numPr>
        <w:numId w:val="4"/>
      </w:numPr>
      <w:spacing w:before="260"/>
      <w:jc w:val="center"/>
    </w:pPr>
    <w:rPr>
      <w:rFonts w:ascii="黑体" w:eastAsia="黑体" w:hAnsi="黑体"/>
    </w:rPr>
  </w:style>
  <w:style w:type="character" w:customStyle="1" w:styleId="DGALTTChar">
    <w:name w:val="DG 表格 题注（ALT+T） Char"/>
    <w:basedOn w:val="a4"/>
    <w:link w:val="DGALTT"/>
    <w:uiPriority w:val="5"/>
    <w:qFormat/>
    <w:rPr>
      <w:rFonts w:ascii="黑体" w:eastAsia="黑体" w:hAnsi="黑体"/>
      <w:kern w:val="2"/>
      <w:sz w:val="21"/>
      <w:szCs w:val="21"/>
    </w:rPr>
  </w:style>
  <w:style w:type="paragraph" w:customStyle="1" w:styleId="DGALTY">
    <w:name w:val="DG 表格 内容（ALT+Y）"/>
    <w:basedOn w:val="a3"/>
    <w:link w:val="DGALTYChar"/>
    <w:uiPriority w:val="5"/>
    <w:qFormat/>
    <w:rPr>
      <w:rFonts w:ascii="Times New Roman" w:hAnsi="Times New Roman"/>
    </w:rPr>
  </w:style>
  <w:style w:type="character" w:customStyle="1" w:styleId="DGALTYChar">
    <w:name w:val="DG 表格 内容（ALT+Y） Char"/>
    <w:basedOn w:val="a4"/>
    <w:link w:val="DGALTY"/>
    <w:uiPriority w:val="5"/>
    <w:qFormat/>
    <w:rPr>
      <w:rFonts w:ascii="Times New Roman" w:hAnsi="Times New Roman"/>
    </w:rPr>
  </w:style>
  <w:style w:type="paragraph" w:customStyle="1" w:styleId="DG1ALTZ">
    <w:name w:val="DG 附件 标题 1（ALT+Z）"/>
    <w:basedOn w:val="a3"/>
    <w:next w:val="DGALTW"/>
    <w:link w:val="DG1ALTZChar"/>
    <w:uiPriority w:val="7"/>
    <w:qFormat/>
    <w:pPr>
      <w:numPr>
        <w:numId w:val="5"/>
      </w:numPr>
      <w:spacing w:beforeLines="100" w:before="100" w:afterLines="100" w:after="100"/>
      <w:jc w:val="both"/>
      <w:outlineLvl w:val="0"/>
    </w:pPr>
    <w:rPr>
      <w:rFonts w:ascii="黑体" w:eastAsia="黑体" w:hAnsi="黑体"/>
      <w:sz w:val="44"/>
      <w:szCs w:val="32"/>
    </w:rPr>
  </w:style>
  <w:style w:type="character" w:customStyle="1" w:styleId="DG1ALTZChar">
    <w:name w:val="DG 附件 标题 1（ALT+Z） Char"/>
    <w:basedOn w:val="DGALTWChar"/>
    <w:link w:val="DG1ALTZ"/>
    <w:uiPriority w:val="7"/>
    <w:qFormat/>
    <w:rPr>
      <w:rFonts w:ascii="黑体" w:eastAsia="黑体" w:hAnsi="黑体"/>
      <w:kern w:val="2"/>
      <w:sz w:val="44"/>
      <w:szCs w:val="32"/>
    </w:rPr>
  </w:style>
  <w:style w:type="paragraph" w:customStyle="1" w:styleId="DG5ALT5">
    <w:name w:val="DG 标题 5（ALT+5)"/>
    <w:basedOn w:val="a3"/>
    <w:next w:val="DGALTW"/>
    <w:link w:val="DG5ALT5Char"/>
    <w:uiPriority w:val="3"/>
    <w:qFormat/>
    <w:pPr>
      <w:numPr>
        <w:ilvl w:val="4"/>
        <w:numId w:val="3"/>
      </w:numPr>
      <w:ind w:firstLineChars="0"/>
      <w:jc w:val="both"/>
      <w:outlineLvl w:val="4"/>
    </w:pPr>
    <w:rPr>
      <w:rFonts w:ascii="黑体" w:eastAsia="黑体" w:hAnsi="黑体"/>
      <w:sz w:val="24"/>
    </w:rPr>
  </w:style>
  <w:style w:type="character" w:customStyle="1" w:styleId="DG5ALT5Char">
    <w:name w:val="DG 标题 5（ALT+5) Char"/>
    <w:basedOn w:val="a4"/>
    <w:link w:val="DG5ALT5"/>
    <w:uiPriority w:val="3"/>
    <w:qFormat/>
    <w:rPr>
      <w:rFonts w:ascii="黑体" w:eastAsia="黑体" w:hAnsi="黑体"/>
      <w:kern w:val="2"/>
      <w:sz w:val="24"/>
      <w:szCs w:val="21"/>
    </w:rPr>
  </w:style>
  <w:style w:type="paragraph" w:customStyle="1" w:styleId="DG2ALTX">
    <w:name w:val="DG 附件 标题 2（ALT+X）"/>
    <w:basedOn w:val="a3"/>
    <w:next w:val="DGALTW"/>
    <w:link w:val="DG2ALTXChar"/>
    <w:uiPriority w:val="7"/>
    <w:qFormat/>
    <w:pPr>
      <w:numPr>
        <w:ilvl w:val="1"/>
        <w:numId w:val="5"/>
      </w:numPr>
      <w:spacing w:before="240" w:after="180"/>
      <w:jc w:val="both"/>
      <w:outlineLvl w:val="1"/>
    </w:pPr>
    <w:rPr>
      <w:rFonts w:ascii="黑体" w:eastAsia="黑体" w:hAnsi="黑体"/>
      <w:sz w:val="28"/>
    </w:rPr>
  </w:style>
  <w:style w:type="character" w:customStyle="1" w:styleId="DG2ALTXChar">
    <w:name w:val="DG 附件 标题 2（ALT+X） Char"/>
    <w:basedOn w:val="a4"/>
    <w:link w:val="DG2ALTX"/>
    <w:uiPriority w:val="7"/>
    <w:qFormat/>
    <w:rPr>
      <w:rFonts w:ascii="黑体" w:eastAsia="黑体" w:hAnsi="黑体"/>
      <w:kern w:val="2"/>
      <w:sz w:val="28"/>
      <w:szCs w:val="21"/>
    </w:rPr>
  </w:style>
  <w:style w:type="paragraph" w:customStyle="1" w:styleId="DG3ALTC">
    <w:name w:val="DG 附件 标题 3（ALT+C）"/>
    <w:basedOn w:val="a3"/>
    <w:next w:val="DGALTW"/>
    <w:link w:val="DG3ALTCChar"/>
    <w:uiPriority w:val="7"/>
    <w:qFormat/>
    <w:pPr>
      <w:numPr>
        <w:ilvl w:val="2"/>
        <w:numId w:val="5"/>
      </w:numPr>
      <w:spacing w:before="200" w:after="120"/>
      <w:jc w:val="both"/>
      <w:outlineLvl w:val="2"/>
    </w:pPr>
    <w:rPr>
      <w:rFonts w:ascii="黑体" w:eastAsia="黑体" w:hAnsi="黑体"/>
      <w:sz w:val="24"/>
    </w:rPr>
  </w:style>
  <w:style w:type="character" w:customStyle="1" w:styleId="DG3ALTCChar">
    <w:name w:val="DG 附件 标题 3（ALT+C） Char"/>
    <w:basedOn w:val="a4"/>
    <w:link w:val="DG3ALTC"/>
    <w:uiPriority w:val="7"/>
    <w:qFormat/>
    <w:rPr>
      <w:rFonts w:ascii="黑体" w:eastAsia="黑体" w:hAnsi="黑体"/>
      <w:kern w:val="2"/>
      <w:sz w:val="24"/>
      <w:szCs w:val="21"/>
    </w:rPr>
  </w:style>
  <w:style w:type="paragraph" w:customStyle="1" w:styleId="DG4ALTV">
    <w:name w:val="DG 附件 标题 4（ALT+V)"/>
    <w:basedOn w:val="a3"/>
    <w:next w:val="DGALTW"/>
    <w:uiPriority w:val="7"/>
    <w:qFormat/>
    <w:pPr>
      <w:numPr>
        <w:ilvl w:val="3"/>
        <w:numId w:val="5"/>
      </w:numPr>
      <w:spacing w:before="160" w:after="120"/>
      <w:jc w:val="both"/>
      <w:outlineLvl w:val="3"/>
    </w:pPr>
    <w:rPr>
      <w:rFonts w:ascii="黑体" w:eastAsia="黑体" w:hAnsi="黑体"/>
      <w:sz w:val="24"/>
    </w:rPr>
  </w:style>
  <w:style w:type="paragraph" w:customStyle="1" w:styleId="DGALTI">
    <w:name w:val="DG 表格 表头（ALT+I）"/>
    <w:basedOn w:val="a3"/>
    <w:link w:val="DGALTIChar"/>
    <w:uiPriority w:val="5"/>
    <w:qFormat/>
    <w:pPr>
      <w:jc w:val="center"/>
    </w:pPr>
    <w:rPr>
      <w:rFonts w:ascii="黑体" w:eastAsia="黑体" w:hAnsi="黑体"/>
    </w:rPr>
  </w:style>
  <w:style w:type="character" w:customStyle="1" w:styleId="DGALTIChar">
    <w:name w:val="DG 表格 表头（ALT+I） Char"/>
    <w:basedOn w:val="a4"/>
    <w:link w:val="DGALTI"/>
    <w:uiPriority w:val="5"/>
    <w:qFormat/>
    <w:rPr>
      <w:rFonts w:ascii="黑体" w:eastAsia="黑体" w:hAnsi="黑体"/>
    </w:rPr>
  </w:style>
  <w:style w:type="character" w:customStyle="1" w:styleId="afe">
    <w:name w:val="批注框文本 字符"/>
    <w:basedOn w:val="a4"/>
    <w:link w:val="afd"/>
    <w:semiHidden/>
    <w:qFormat/>
    <w:rPr>
      <w:sz w:val="18"/>
      <w:szCs w:val="18"/>
    </w:rPr>
  </w:style>
  <w:style w:type="paragraph" w:customStyle="1" w:styleId="DG1ALT6">
    <w:name w:val="DG 编号 数字 1级（ALT+6）"/>
    <w:basedOn w:val="a3"/>
    <w:link w:val="DG1ALT6Char"/>
    <w:uiPriority w:val="4"/>
    <w:qFormat/>
    <w:pPr>
      <w:numPr>
        <w:numId w:val="25"/>
      </w:numPr>
      <w:ind w:firstLineChars="0" w:firstLine="0"/>
      <w:jc w:val="both"/>
    </w:pPr>
    <w:rPr>
      <w:rFonts w:ascii="Times New Roman" w:hAnsi="Times New Roman"/>
      <w:sz w:val="24"/>
      <w:szCs w:val="32"/>
    </w:rPr>
  </w:style>
  <w:style w:type="character" w:customStyle="1" w:styleId="DG1ALT6Char">
    <w:name w:val="DG 编号 数字 1级（ALT+6） Char"/>
    <w:basedOn w:val="DGALTWChar"/>
    <w:link w:val="DG1ALT6"/>
    <w:uiPriority w:val="4"/>
    <w:qFormat/>
    <w:rPr>
      <w:rFonts w:ascii="Times New Roman" w:hAnsi="Times New Roman"/>
      <w:kern w:val="2"/>
      <w:sz w:val="24"/>
      <w:szCs w:val="32"/>
    </w:rPr>
  </w:style>
  <w:style w:type="paragraph" w:customStyle="1" w:styleId="DG3ALT8">
    <w:name w:val="DG 编号 项目符号 3级（ALT+8）"/>
    <w:basedOn w:val="a3"/>
    <w:link w:val="DG3ALT8Char"/>
    <w:uiPriority w:val="5"/>
    <w:qFormat/>
    <w:pPr>
      <w:numPr>
        <w:numId w:val="6"/>
      </w:numPr>
      <w:jc w:val="both"/>
    </w:pPr>
    <w:rPr>
      <w:rFonts w:ascii="Times New Roman" w:hAnsi="Times New Roman"/>
      <w:sz w:val="24"/>
      <w:szCs w:val="32"/>
    </w:rPr>
  </w:style>
  <w:style w:type="character" w:customStyle="1" w:styleId="DG3ALT8Char">
    <w:name w:val="DG 编号 项目符号 3级（ALT+8） Char"/>
    <w:basedOn w:val="DGALTWChar"/>
    <w:link w:val="DG3ALT8"/>
    <w:uiPriority w:val="5"/>
    <w:qFormat/>
    <w:rPr>
      <w:rFonts w:ascii="Times New Roman" w:hAnsi="Times New Roman"/>
      <w:kern w:val="2"/>
      <w:sz w:val="24"/>
      <w:szCs w:val="32"/>
    </w:rPr>
  </w:style>
  <w:style w:type="paragraph" w:customStyle="1" w:styleId="DG2ALT7">
    <w:name w:val="DG 编号 字母 2级（ALT+7）"/>
    <w:basedOn w:val="a3"/>
    <w:link w:val="DG2ALT7Char"/>
    <w:uiPriority w:val="4"/>
    <w:qFormat/>
    <w:pPr>
      <w:numPr>
        <w:numId w:val="7"/>
      </w:numPr>
      <w:jc w:val="both"/>
    </w:pPr>
    <w:rPr>
      <w:rFonts w:ascii="Times New Roman" w:hAnsi="Times New Roman"/>
      <w:sz w:val="24"/>
      <w:szCs w:val="32"/>
    </w:rPr>
  </w:style>
  <w:style w:type="character" w:customStyle="1" w:styleId="DG2ALT7Char">
    <w:name w:val="DG 编号 字母 2级（ALT+7） Char"/>
    <w:basedOn w:val="DGALTWChar"/>
    <w:link w:val="DG2ALT7"/>
    <w:uiPriority w:val="4"/>
    <w:qFormat/>
    <w:rPr>
      <w:rFonts w:ascii="Times New Roman" w:hAnsi="Times New Roman"/>
      <w:kern w:val="2"/>
      <w:sz w:val="24"/>
      <w:szCs w:val="32"/>
    </w:rPr>
  </w:style>
  <w:style w:type="paragraph" w:customStyle="1" w:styleId="DGALTL">
    <w:name w:val="DG 图片（ALT+L）"/>
    <w:basedOn w:val="a3"/>
    <w:next w:val="DGALTO"/>
    <w:link w:val="DGALTLChar"/>
    <w:uiPriority w:val="6"/>
    <w:qFormat/>
    <w:pPr>
      <w:jc w:val="center"/>
    </w:pPr>
    <w:rPr>
      <w:rFonts w:ascii="Times New Roman" w:hAnsi="Times New Roman"/>
      <w:sz w:val="24"/>
      <w:szCs w:val="32"/>
    </w:rPr>
  </w:style>
  <w:style w:type="paragraph" w:customStyle="1" w:styleId="DGALTO">
    <w:name w:val="DG 图片 说明和图注（ALT+O）"/>
    <w:basedOn w:val="a3"/>
    <w:link w:val="DGALTOChar"/>
    <w:uiPriority w:val="6"/>
    <w:qFormat/>
    <w:pPr>
      <w:ind w:leftChars="200" w:left="200"/>
    </w:pPr>
    <w:rPr>
      <w:rFonts w:ascii="Times New Roman" w:hAnsi="Times New Roman"/>
      <w:sz w:val="18"/>
    </w:rPr>
  </w:style>
  <w:style w:type="character" w:customStyle="1" w:styleId="DGALTOChar">
    <w:name w:val="DG 图片 说明和图注（ALT+O） Char"/>
    <w:basedOn w:val="a4"/>
    <w:link w:val="DGALTO"/>
    <w:uiPriority w:val="6"/>
    <w:qFormat/>
    <w:rPr>
      <w:rFonts w:ascii="Times New Roman" w:hAnsi="Times New Roman"/>
      <w:sz w:val="18"/>
    </w:rPr>
  </w:style>
  <w:style w:type="character" w:customStyle="1" w:styleId="DGALTLChar">
    <w:name w:val="DG 图片（ALT+L） Char"/>
    <w:basedOn w:val="DGALTWChar"/>
    <w:link w:val="DGALTL"/>
    <w:uiPriority w:val="6"/>
    <w:qFormat/>
    <w:rPr>
      <w:rFonts w:ascii="Times New Roman" w:hAnsi="Times New Roman"/>
      <w:sz w:val="24"/>
      <w:szCs w:val="32"/>
    </w:rPr>
  </w:style>
  <w:style w:type="paragraph" w:customStyle="1" w:styleId="TOC10">
    <w:name w:val="TOC 标题1"/>
    <w:basedOn w:val="11"/>
    <w:next w:val="a3"/>
    <w:uiPriority w:val="39"/>
    <w:unhideWhenUsed/>
    <w:qFormat/>
    <w:pPr>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customStyle="1" w:styleId="DGALTP">
    <w:name w:val="DG 图片 题注（ALT+P）"/>
    <w:basedOn w:val="a3"/>
    <w:next w:val="DGALTW"/>
    <w:link w:val="DGALTPChar"/>
    <w:uiPriority w:val="6"/>
    <w:qFormat/>
    <w:pPr>
      <w:numPr>
        <w:numId w:val="8"/>
      </w:numPr>
      <w:spacing w:after="260"/>
      <w:jc w:val="center"/>
    </w:pPr>
    <w:rPr>
      <w:rFonts w:ascii="黑体" w:eastAsia="黑体" w:hAnsi="黑体"/>
    </w:rPr>
  </w:style>
  <w:style w:type="character" w:customStyle="1" w:styleId="DGALTPChar">
    <w:name w:val="DG 图片 题注（ALT+P） Char"/>
    <w:basedOn w:val="a4"/>
    <w:link w:val="DGALTP"/>
    <w:uiPriority w:val="6"/>
    <w:qFormat/>
    <w:rPr>
      <w:rFonts w:ascii="黑体" w:eastAsia="黑体" w:hAnsi="黑体"/>
      <w:kern w:val="2"/>
      <w:sz w:val="21"/>
      <w:szCs w:val="21"/>
    </w:rPr>
  </w:style>
  <w:style w:type="paragraph" w:customStyle="1" w:styleId="DGALTU">
    <w:name w:val="DG 表格 表注（ALT+U）"/>
    <w:basedOn w:val="a3"/>
    <w:next w:val="DGALTW"/>
    <w:link w:val="DGALTUChar"/>
    <w:uiPriority w:val="5"/>
    <w:qFormat/>
    <w:pPr>
      <w:ind w:leftChars="200" w:left="200"/>
    </w:pPr>
    <w:rPr>
      <w:rFonts w:ascii="Times New Roman" w:hAnsi="Times New Roman"/>
      <w:sz w:val="18"/>
    </w:rPr>
  </w:style>
  <w:style w:type="character" w:customStyle="1" w:styleId="DGALTUChar">
    <w:name w:val="DG 表格 表注（ALT+U） Char"/>
    <w:basedOn w:val="a4"/>
    <w:link w:val="DGALTU"/>
    <w:uiPriority w:val="5"/>
    <w:qFormat/>
    <w:rPr>
      <w:rFonts w:ascii="Times New Roman" w:hAnsi="Times New Roman"/>
      <w:sz w:val="18"/>
    </w:rPr>
  </w:style>
  <w:style w:type="paragraph" w:customStyle="1" w:styleId="15">
    <w:name w:val="无间隔1"/>
    <w:link w:val="Char"/>
    <w:uiPriority w:val="30"/>
    <w:qFormat/>
    <w:rPr>
      <w:sz w:val="22"/>
      <w:szCs w:val="21"/>
    </w:rPr>
  </w:style>
  <w:style w:type="character" w:customStyle="1" w:styleId="Char">
    <w:name w:val="无间隔 Char"/>
    <w:basedOn w:val="a4"/>
    <w:link w:val="15"/>
    <w:uiPriority w:val="30"/>
    <w:qFormat/>
    <w:rPr>
      <w:kern w:val="0"/>
      <w:sz w:val="22"/>
    </w:rPr>
  </w:style>
  <w:style w:type="paragraph" w:customStyle="1" w:styleId="DGALTG">
    <w:name w:val="DG 公式 注释（ALT+G）"/>
    <w:basedOn w:val="a3"/>
    <w:link w:val="DGALTGChar"/>
    <w:uiPriority w:val="6"/>
    <w:qFormat/>
    <w:pPr>
      <w:ind w:leftChars="200" w:left="200"/>
      <w:jc w:val="both"/>
    </w:pPr>
    <w:rPr>
      <w:rFonts w:ascii="Times New Roman" w:hAnsi="Times New Roman"/>
      <w:sz w:val="18"/>
      <w:szCs w:val="32"/>
    </w:rPr>
  </w:style>
  <w:style w:type="character" w:customStyle="1" w:styleId="DGALTGChar">
    <w:name w:val="DG 公式 注释（ALT+G） Char"/>
    <w:basedOn w:val="DGALTWChar"/>
    <w:link w:val="DGALTG"/>
    <w:uiPriority w:val="6"/>
    <w:qFormat/>
    <w:rPr>
      <w:rFonts w:ascii="Times New Roman" w:hAnsi="Times New Roman"/>
      <w:sz w:val="18"/>
      <w:szCs w:val="32"/>
    </w:rPr>
  </w:style>
  <w:style w:type="character" w:customStyle="1" w:styleId="afc">
    <w:name w:val="尾注文本 字符"/>
    <w:basedOn w:val="a4"/>
    <w:link w:val="afb"/>
    <w:uiPriority w:val="99"/>
    <w:semiHidden/>
    <w:qFormat/>
  </w:style>
  <w:style w:type="paragraph" w:customStyle="1" w:styleId="DG1">
    <w:name w:val="DG 正文"/>
    <w:basedOn w:val="a3"/>
    <w:qFormat/>
    <w:pPr>
      <w:widowControl w:val="0"/>
    </w:pPr>
    <w:rPr>
      <w:rFonts w:ascii="Times New Roman" w:eastAsia="宋体" w:hAnsi="Times New Roman" w:cs="宋体"/>
      <w:color w:val="000000"/>
      <w:sz w:val="24"/>
    </w:rPr>
  </w:style>
  <w:style w:type="paragraph" w:customStyle="1" w:styleId="DG2">
    <w:name w:val="DG 表格 表头"/>
    <w:basedOn w:val="a3"/>
    <w:link w:val="DG3"/>
    <w:uiPriority w:val="2"/>
    <w:qFormat/>
    <w:pPr>
      <w:widowControl w:val="0"/>
      <w:jc w:val="center"/>
    </w:pPr>
    <w:rPr>
      <w:rFonts w:ascii="黑体" w:eastAsia="黑体" w:hAnsi="黑体" w:cs="Times New Roman"/>
      <w:szCs w:val="22"/>
      <w:lang w:val="zh-CN"/>
    </w:rPr>
  </w:style>
  <w:style w:type="character" w:customStyle="1" w:styleId="DG3">
    <w:name w:val="DG 表格 表头 字符"/>
    <w:basedOn w:val="a4"/>
    <w:link w:val="DG2"/>
    <w:uiPriority w:val="2"/>
    <w:qFormat/>
    <w:rPr>
      <w:rFonts w:ascii="黑体" w:eastAsia="黑体" w:hAnsi="黑体" w:cs="Times New Roman"/>
      <w:szCs w:val="22"/>
      <w:lang w:val="zh-CN"/>
    </w:rPr>
  </w:style>
  <w:style w:type="paragraph" w:customStyle="1" w:styleId="DG4">
    <w:name w:val="DG 表格 内容"/>
    <w:basedOn w:val="a3"/>
    <w:link w:val="DG5"/>
    <w:uiPriority w:val="2"/>
    <w:qFormat/>
    <w:pPr>
      <w:widowControl w:val="0"/>
      <w:jc w:val="both"/>
    </w:pPr>
    <w:rPr>
      <w:rFonts w:ascii="Times New Roman" w:eastAsia="宋体" w:hAnsi="Times New Roman" w:cs="Times New Roman"/>
      <w:szCs w:val="22"/>
    </w:rPr>
  </w:style>
  <w:style w:type="character" w:customStyle="1" w:styleId="DG5">
    <w:name w:val="DG 表格 内容 字符"/>
    <w:basedOn w:val="a4"/>
    <w:link w:val="DG4"/>
    <w:uiPriority w:val="2"/>
    <w:qFormat/>
    <w:rPr>
      <w:rFonts w:ascii="Times New Roman" w:eastAsia="宋体" w:hAnsi="Times New Roman" w:cs="Times New Roman"/>
      <w:szCs w:val="22"/>
    </w:rPr>
  </w:style>
  <w:style w:type="paragraph" w:customStyle="1" w:styleId="a1">
    <w:name w:val="新表题"/>
    <w:basedOn w:val="a9"/>
    <w:next w:val="a3"/>
    <w:qFormat/>
    <w:pPr>
      <w:widowControl w:val="0"/>
      <w:numPr>
        <w:numId w:val="9"/>
      </w:numPr>
      <w:spacing w:beforeLines="10" w:before="31" w:afterLines="10" w:after="31" w:line="400" w:lineRule="exact"/>
    </w:pPr>
    <w:rPr>
      <w:rFonts w:ascii="Times New Roman" w:eastAsiaTheme="minorEastAsia" w:hAnsi="Times New Roman" w:cstheme="minorBidi"/>
      <w:sz w:val="24"/>
      <w:szCs w:val="32"/>
    </w:rPr>
  </w:style>
  <w:style w:type="paragraph" w:customStyle="1" w:styleId="afff4">
    <w:name w:val="表格文字"/>
    <w:basedOn w:val="a3"/>
    <w:next w:val="a3"/>
    <w:qFormat/>
    <w:pPr>
      <w:widowControl w:val="0"/>
      <w:spacing w:line="240" w:lineRule="auto"/>
      <w:jc w:val="both"/>
    </w:pPr>
    <w:rPr>
      <w:rFonts w:ascii="仿宋" w:eastAsia="仿宋"/>
      <w:szCs w:val="22"/>
    </w:rPr>
  </w:style>
  <w:style w:type="paragraph" w:customStyle="1" w:styleId="afff5">
    <w:name w:val="中文表头"/>
    <w:basedOn w:val="afff4"/>
    <w:next w:val="afff4"/>
    <w:qFormat/>
    <w:pPr>
      <w:jc w:val="center"/>
    </w:pPr>
    <w:rPr>
      <w:b/>
    </w:rPr>
  </w:style>
  <w:style w:type="character" w:customStyle="1" w:styleId="30">
    <w:name w:val="标题 3 字符"/>
    <w:basedOn w:val="a4"/>
    <w:link w:val="3"/>
    <w:uiPriority w:val="9"/>
    <w:rPr>
      <w:b/>
      <w:bCs/>
      <w:kern w:val="2"/>
      <w:sz w:val="32"/>
      <w:szCs w:val="32"/>
    </w:rPr>
  </w:style>
  <w:style w:type="paragraph" w:customStyle="1" w:styleId="afff6">
    <w:name w:val="插图"/>
    <w:basedOn w:val="a3"/>
    <w:next w:val="a9"/>
    <w:qFormat/>
    <w:pPr>
      <w:widowControl w:val="0"/>
      <w:spacing w:line="240" w:lineRule="atLeast"/>
      <w:jc w:val="center"/>
    </w:pPr>
    <w:rPr>
      <w:rFonts w:ascii="仿宋" w:eastAsia="仿宋"/>
      <w:sz w:val="24"/>
      <w:szCs w:val="22"/>
    </w:rPr>
  </w:style>
  <w:style w:type="character" w:customStyle="1" w:styleId="aa">
    <w:name w:val="题注 字符"/>
    <w:aliases w:val="新图列表 字符,题注-QBPT 字符,题注 Char Char Char Char1 字符,题注 Char Char Char Char Char 字符,题注 Char Char Char Char Char Char Char Char Char 字符,题注1 Char 字符,题注 Char Char Char1 Char 字符,题注 Char Char Char Char1 Char Char Char Char 字符,题注 Char Char 字符"/>
    <w:link w:val="a9"/>
    <w:uiPriority w:val="35"/>
    <w:rPr>
      <w:rFonts w:asciiTheme="majorHAnsi" w:eastAsia="黑体" w:hAnsiTheme="majorHAnsi" w:cstheme="majorBidi"/>
      <w:kern w:val="2"/>
      <w:sz w:val="21"/>
    </w:rPr>
  </w:style>
  <w:style w:type="character" w:customStyle="1" w:styleId="22">
    <w:name w:val="标题 2 字符"/>
    <w:basedOn w:val="a4"/>
    <w:link w:val="21"/>
    <w:uiPriority w:val="9"/>
    <w:rPr>
      <w:rFonts w:asciiTheme="majorHAnsi" w:eastAsiaTheme="majorEastAsia" w:hAnsiTheme="majorHAnsi" w:cstheme="majorBidi"/>
      <w:b/>
      <w:bCs/>
      <w:kern w:val="2"/>
      <w:sz w:val="32"/>
      <w:szCs w:val="32"/>
    </w:rPr>
  </w:style>
  <w:style w:type="character" w:customStyle="1" w:styleId="40">
    <w:name w:val="标题 4 字符"/>
    <w:basedOn w:val="a4"/>
    <w:link w:val="4"/>
    <w:uiPriority w:val="9"/>
    <w:rPr>
      <w:rFonts w:asciiTheme="majorHAnsi" w:eastAsiaTheme="majorEastAsia" w:hAnsiTheme="majorHAnsi" w:cstheme="majorBidi"/>
      <w:b/>
      <w:bCs/>
      <w:kern w:val="2"/>
      <w:sz w:val="28"/>
      <w:szCs w:val="28"/>
    </w:rPr>
  </w:style>
  <w:style w:type="character" w:customStyle="1" w:styleId="51">
    <w:name w:val="标题 5 字符"/>
    <w:basedOn w:val="a4"/>
    <w:link w:val="50"/>
    <w:uiPriority w:val="9"/>
    <w:rPr>
      <w:rFonts w:ascii="仿宋" w:eastAsia="仿宋"/>
      <w:bCs/>
      <w:kern w:val="2"/>
      <w:sz w:val="24"/>
      <w:szCs w:val="28"/>
    </w:rPr>
  </w:style>
  <w:style w:type="character" w:customStyle="1" w:styleId="61">
    <w:name w:val="标题 6 字符"/>
    <w:basedOn w:val="a4"/>
    <w:link w:val="60"/>
    <w:uiPriority w:val="9"/>
    <w:rPr>
      <w:rFonts w:asciiTheme="majorHAnsi" w:eastAsiaTheme="majorEastAsia" w:hAnsiTheme="majorHAnsi" w:cstheme="majorBidi"/>
      <w:bCs/>
      <w:kern w:val="2"/>
      <w:sz w:val="24"/>
      <w:szCs w:val="24"/>
    </w:rPr>
  </w:style>
  <w:style w:type="character" w:customStyle="1" w:styleId="70">
    <w:name w:val="标题 7 字符"/>
    <w:basedOn w:val="a4"/>
    <w:link w:val="7"/>
    <w:uiPriority w:val="9"/>
    <w:rPr>
      <w:rFonts w:ascii="仿宋" w:eastAsia="仿宋"/>
      <w:b/>
      <w:bCs/>
      <w:kern w:val="2"/>
      <w:sz w:val="24"/>
      <w:szCs w:val="24"/>
    </w:rPr>
  </w:style>
  <w:style w:type="character" w:customStyle="1" w:styleId="80">
    <w:name w:val="标题 8 字符"/>
    <w:basedOn w:val="a4"/>
    <w:link w:val="8"/>
    <w:uiPriority w:val="9"/>
    <w:semiHidden/>
    <w:rPr>
      <w:rFonts w:asciiTheme="majorHAnsi" w:eastAsiaTheme="majorEastAsia" w:hAnsiTheme="majorHAnsi" w:cstheme="majorBidi"/>
      <w:kern w:val="2"/>
      <w:sz w:val="24"/>
      <w:szCs w:val="24"/>
    </w:rPr>
  </w:style>
  <w:style w:type="character" w:customStyle="1" w:styleId="90">
    <w:name w:val="标题 9 字符"/>
    <w:basedOn w:val="a4"/>
    <w:link w:val="9"/>
    <w:uiPriority w:val="9"/>
    <w:semiHidden/>
    <w:rPr>
      <w:rFonts w:asciiTheme="majorHAnsi" w:eastAsiaTheme="majorEastAsia" w:hAnsiTheme="majorHAnsi" w:cstheme="majorBidi"/>
      <w:kern w:val="2"/>
      <w:sz w:val="21"/>
      <w:szCs w:val="21"/>
    </w:rPr>
  </w:style>
  <w:style w:type="paragraph" w:styleId="afff7">
    <w:name w:val="List Paragraph"/>
    <w:aliases w:val="编号"/>
    <w:basedOn w:val="a3"/>
    <w:link w:val="afff8"/>
    <w:uiPriority w:val="34"/>
    <w:qFormat/>
    <w:pPr>
      <w:widowControl w:val="0"/>
      <w:ind w:firstLine="420"/>
      <w:jc w:val="both"/>
    </w:pPr>
    <w:rPr>
      <w:rFonts w:ascii="仿宋" w:eastAsia="仿宋"/>
      <w:sz w:val="24"/>
      <w:szCs w:val="22"/>
    </w:rPr>
  </w:style>
  <w:style w:type="character" w:customStyle="1" w:styleId="ae">
    <w:name w:val="批注文字 字符"/>
    <w:basedOn w:val="a4"/>
    <w:link w:val="ad"/>
    <w:rPr>
      <w:rFonts w:ascii="Calibri" w:eastAsia="宋体" w:hAnsi="Calibri" w:cs="Times New Roman"/>
      <w:kern w:val="2"/>
      <w:sz w:val="24"/>
      <w:szCs w:val="22"/>
    </w:rPr>
  </w:style>
  <w:style w:type="character" w:customStyle="1" w:styleId="affb">
    <w:name w:val="批注主题 字符"/>
    <w:basedOn w:val="ae"/>
    <w:link w:val="affa"/>
    <w:rPr>
      <w:rFonts w:ascii="Calibri" w:eastAsia="宋体" w:hAnsi="Calibri" w:cs="Times New Roman"/>
      <w:b/>
      <w:bCs/>
      <w:kern w:val="2"/>
      <w:sz w:val="24"/>
      <w:szCs w:val="22"/>
    </w:rPr>
  </w:style>
  <w:style w:type="paragraph" w:customStyle="1" w:styleId="16">
    <w:name w:val="修订1"/>
    <w:hidden/>
    <w:uiPriority w:val="99"/>
    <w:semiHidden/>
    <w:rPr>
      <w:rFonts w:ascii="Times New Roman" w:eastAsia="宋体" w:hAnsi="Times New Roman" w:cs="Times New Roman"/>
      <w:kern w:val="2"/>
      <w:sz w:val="21"/>
      <w:szCs w:val="24"/>
    </w:rPr>
  </w:style>
  <w:style w:type="paragraph" w:customStyle="1" w:styleId="afff9">
    <w:name w:val="提示文字"/>
    <w:basedOn w:val="a3"/>
    <w:qFormat/>
    <w:pPr>
      <w:widowControl w:val="0"/>
      <w:ind w:firstLine="480"/>
      <w:jc w:val="both"/>
    </w:pPr>
    <w:rPr>
      <w:rFonts w:ascii="仿宋" w:eastAsia="仿宋"/>
      <w:i/>
      <w:color w:val="595959" w:themeColor="text1" w:themeTint="A6"/>
      <w:sz w:val="24"/>
      <w:szCs w:val="22"/>
    </w:rPr>
  </w:style>
  <w:style w:type="paragraph" w:customStyle="1" w:styleId="a0">
    <w:name w:val="样式 题注 + 居中"/>
    <w:basedOn w:val="a9"/>
    <w:pPr>
      <w:widowControl w:val="0"/>
      <w:numPr>
        <w:numId w:val="10"/>
      </w:numPr>
      <w:spacing w:line="400" w:lineRule="exact"/>
    </w:pPr>
    <w:rPr>
      <w:rFonts w:eastAsia="仿宋" w:cs="宋体"/>
      <w:sz w:val="22"/>
    </w:rPr>
  </w:style>
  <w:style w:type="paragraph" w:customStyle="1" w:styleId="17">
    <w:name w:val="样式 标题 1 + 四号"/>
    <w:basedOn w:val="11"/>
    <w:link w:val="1Char"/>
    <w:pPr>
      <w:keepNext w:val="0"/>
      <w:keepLines w:val="0"/>
      <w:widowControl w:val="0"/>
      <w:spacing w:before="0" w:after="0" w:line="360" w:lineRule="auto"/>
      <w:jc w:val="both"/>
    </w:pPr>
    <w:rPr>
      <w:rFonts w:ascii="仿宋" w:eastAsia="仿宋"/>
      <w:sz w:val="30"/>
    </w:rPr>
  </w:style>
  <w:style w:type="paragraph" w:customStyle="1" w:styleId="18">
    <w:name w:val="标题1"/>
    <w:basedOn w:val="17"/>
    <w:link w:val="1Char0"/>
    <w:qFormat/>
  </w:style>
  <w:style w:type="character" w:customStyle="1" w:styleId="1Char0">
    <w:name w:val="标题1 Char"/>
    <w:basedOn w:val="1Char"/>
    <w:link w:val="18"/>
    <w:rPr>
      <w:rFonts w:ascii="仿宋" w:eastAsia="仿宋"/>
      <w:b/>
      <w:bCs/>
      <w:kern w:val="44"/>
      <w:sz w:val="30"/>
      <w:szCs w:val="44"/>
    </w:rPr>
  </w:style>
  <w:style w:type="character" w:customStyle="1" w:styleId="1Char">
    <w:name w:val="样式 标题 1 + 四号 Char"/>
    <w:basedOn w:val="12"/>
    <w:link w:val="17"/>
    <w:rPr>
      <w:rFonts w:ascii="仿宋" w:eastAsia="仿宋"/>
      <w:b/>
      <w:bCs/>
      <w:kern w:val="44"/>
      <w:sz w:val="30"/>
      <w:szCs w:val="44"/>
    </w:rPr>
  </w:style>
  <w:style w:type="paragraph" w:customStyle="1" w:styleId="25">
    <w:name w:val="样式 标题 2 + 小四"/>
    <w:basedOn w:val="21"/>
    <w:pPr>
      <w:keepNext w:val="0"/>
      <w:keepLines w:val="0"/>
      <w:widowControl w:val="0"/>
      <w:spacing w:before="0" w:after="0" w:line="240" w:lineRule="exact"/>
      <w:ind w:left="425"/>
      <w:jc w:val="both"/>
    </w:pPr>
    <w:rPr>
      <w:rFonts w:ascii="仿宋" w:eastAsia="仿宋"/>
      <w:sz w:val="28"/>
    </w:rPr>
  </w:style>
  <w:style w:type="character" w:customStyle="1" w:styleId="aff9">
    <w:name w:val="标题 字符"/>
    <w:basedOn w:val="a4"/>
    <w:link w:val="aff8"/>
    <w:uiPriority w:val="10"/>
    <w:rPr>
      <w:rFonts w:asciiTheme="majorHAnsi" w:eastAsia="黑体" w:hAnsiTheme="majorHAnsi" w:cstheme="majorBidi"/>
      <w:bCs/>
      <w:kern w:val="2"/>
      <w:sz w:val="32"/>
      <w:szCs w:val="32"/>
    </w:rPr>
  </w:style>
  <w:style w:type="character" w:customStyle="1" w:styleId="ac">
    <w:name w:val="文档结构图 字符"/>
    <w:basedOn w:val="a4"/>
    <w:link w:val="ab"/>
    <w:uiPriority w:val="99"/>
    <w:rPr>
      <w:rFonts w:ascii="宋体" w:eastAsia="宋体"/>
      <w:kern w:val="2"/>
      <w:sz w:val="18"/>
      <w:szCs w:val="18"/>
    </w:rPr>
  </w:style>
  <w:style w:type="paragraph" w:customStyle="1" w:styleId="35">
    <w:name w:val="标题3"/>
    <w:basedOn w:val="21"/>
    <w:pPr>
      <w:keepNext w:val="0"/>
      <w:keepLines w:val="0"/>
      <w:widowControl w:val="0"/>
      <w:spacing w:before="120" w:after="120" w:line="240" w:lineRule="exact"/>
      <w:jc w:val="both"/>
    </w:pPr>
    <w:rPr>
      <w:rFonts w:ascii="仿宋" w:eastAsia="仿宋"/>
      <w:sz w:val="28"/>
    </w:rPr>
  </w:style>
  <w:style w:type="paragraph" w:customStyle="1" w:styleId="afffa">
    <w:name w:val="样式 列出段落 + 小四"/>
    <w:basedOn w:val="afff7"/>
  </w:style>
  <w:style w:type="character" w:customStyle="1" w:styleId="af4">
    <w:name w:val="正文文本 字符"/>
    <w:basedOn w:val="a4"/>
    <w:link w:val="af3"/>
    <w:uiPriority w:val="99"/>
    <w:rPr>
      <w:rFonts w:ascii="仿宋" w:eastAsia="仿宋"/>
      <w:kern w:val="2"/>
      <w:sz w:val="24"/>
      <w:szCs w:val="22"/>
    </w:rPr>
  </w:style>
  <w:style w:type="paragraph" w:customStyle="1" w:styleId="a2">
    <w:name w:val="符号列表"/>
    <w:basedOn w:val="aff5"/>
    <w:qFormat/>
    <w:pPr>
      <w:numPr>
        <w:numId w:val="11"/>
      </w:numPr>
      <w:ind w:firstLineChars="0" w:firstLine="0"/>
      <w:jc w:val="left"/>
    </w:pPr>
  </w:style>
  <w:style w:type="paragraph" w:customStyle="1" w:styleId="5">
    <w:name w:val="新标题5"/>
    <w:basedOn w:val="afffb"/>
    <w:next w:val="a3"/>
    <w:qFormat/>
    <w:pPr>
      <w:numPr>
        <w:ilvl w:val="4"/>
        <w:numId w:val="12"/>
      </w:numPr>
      <w:ind w:firstLineChars="0" w:firstLine="480"/>
    </w:pPr>
    <w:rPr>
      <w:rFonts w:ascii="仿宋" w:eastAsia="仿宋"/>
    </w:rPr>
  </w:style>
  <w:style w:type="paragraph" w:customStyle="1" w:styleId="afffb">
    <w:name w:val="正文格式"/>
    <w:basedOn w:val="a3"/>
    <w:pPr>
      <w:adjustRightInd w:val="0"/>
      <w:snapToGrid w:val="0"/>
      <w:ind w:firstLine="482"/>
      <w:jc w:val="both"/>
      <w:textAlignment w:val="baseline"/>
    </w:pPr>
    <w:rPr>
      <w:rFonts w:ascii="Calibri" w:eastAsia="宋体" w:hAnsi="Calibri" w:cs="Times New Roman"/>
      <w:kern w:val="0"/>
      <w:sz w:val="24"/>
      <w:szCs w:val="20"/>
    </w:rPr>
  </w:style>
  <w:style w:type="paragraph" w:customStyle="1" w:styleId="62">
    <w:name w:val="新标题6"/>
    <w:basedOn w:val="afffb"/>
    <w:next w:val="a3"/>
    <w:qFormat/>
    <w:pPr>
      <w:ind w:left="1152" w:firstLineChars="0" w:firstLine="0"/>
    </w:pPr>
    <w:rPr>
      <w:rFonts w:ascii="仿宋" w:eastAsia="仿宋"/>
    </w:rPr>
  </w:style>
  <w:style w:type="paragraph" w:customStyle="1" w:styleId="afffc">
    <w:name w:val="新附件"/>
    <w:basedOn w:val="21"/>
    <w:qFormat/>
    <w:pPr>
      <w:keepNext w:val="0"/>
      <w:keepLines w:val="0"/>
      <w:widowControl w:val="0"/>
      <w:spacing w:before="0" w:after="0" w:line="360" w:lineRule="auto"/>
      <w:ind w:left="1298"/>
      <w:jc w:val="both"/>
    </w:pPr>
    <w:rPr>
      <w:rFonts w:ascii="仿宋" w:eastAsia="仿宋"/>
      <w:sz w:val="28"/>
    </w:rPr>
  </w:style>
  <w:style w:type="character" w:customStyle="1" w:styleId="aff4">
    <w:name w:val="副标题 字符"/>
    <w:basedOn w:val="a4"/>
    <w:link w:val="aff3"/>
    <w:uiPriority w:val="11"/>
    <w:rPr>
      <w:rFonts w:asciiTheme="majorHAnsi" w:eastAsia="宋体" w:hAnsiTheme="majorHAnsi" w:cstheme="majorBidi"/>
      <w:b/>
      <w:bCs/>
      <w:kern w:val="28"/>
      <w:sz w:val="32"/>
      <w:szCs w:val="32"/>
    </w:rPr>
  </w:style>
  <w:style w:type="paragraph" w:styleId="afffd">
    <w:name w:val="No Spacing"/>
    <w:basedOn w:val="a3"/>
    <w:link w:val="afffe"/>
    <w:uiPriority w:val="1"/>
    <w:qFormat/>
    <w:pPr>
      <w:widowControl w:val="0"/>
      <w:spacing w:line="240" w:lineRule="auto"/>
      <w:jc w:val="both"/>
    </w:pPr>
    <w:rPr>
      <w:rFonts w:ascii="仿宋" w:eastAsia="仿宋"/>
      <w:sz w:val="24"/>
      <w:szCs w:val="22"/>
    </w:rPr>
  </w:style>
  <w:style w:type="character" w:customStyle="1" w:styleId="afff8">
    <w:name w:val="列表段落 字符"/>
    <w:aliases w:val="编号 字符"/>
    <w:link w:val="afff7"/>
    <w:uiPriority w:val="34"/>
    <w:rPr>
      <w:rFonts w:ascii="仿宋" w:eastAsia="仿宋"/>
      <w:kern w:val="2"/>
      <w:sz w:val="24"/>
      <w:szCs w:val="22"/>
    </w:rPr>
  </w:style>
  <w:style w:type="paragraph" w:styleId="affff">
    <w:name w:val="Quote"/>
    <w:basedOn w:val="a3"/>
    <w:next w:val="a3"/>
    <w:link w:val="affff0"/>
    <w:uiPriority w:val="29"/>
    <w:qFormat/>
    <w:pPr>
      <w:widowControl w:val="0"/>
      <w:jc w:val="both"/>
    </w:pPr>
    <w:rPr>
      <w:rFonts w:ascii="仿宋" w:eastAsia="仿宋"/>
      <w:i/>
      <w:iCs/>
      <w:color w:val="000000" w:themeColor="text1"/>
      <w:sz w:val="24"/>
      <w:szCs w:val="22"/>
    </w:rPr>
  </w:style>
  <w:style w:type="character" w:customStyle="1" w:styleId="affff0">
    <w:name w:val="引用 字符"/>
    <w:basedOn w:val="a4"/>
    <w:link w:val="affff"/>
    <w:uiPriority w:val="29"/>
    <w:rPr>
      <w:rFonts w:ascii="仿宋" w:eastAsia="仿宋"/>
      <w:i/>
      <w:iCs/>
      <w:color w:val="000000" w:themeColor="text1"/>
      <w:kern w:val="2"/>
      <w:sz w:val="24"/>
      <w:szCs w:val="22"/>
    </w:rPr>
  </w:style>
  <w:style w:type="paragraph" w:styleId="affff1">
    <w:name w:val="Intense Quote"/>
    <w:basedOn w:val="a3"/>
    <w:next w:val="a3"/>
    <w:link w:val="affff2"/>
    <w:uiPriority w:val="30"/>
    <w:qFormat/>
    <w:pPr>
      <w:widowControl w:val="0"/>
      <w:pBdr>
        <w:bottom w:val="single" w:sz="4" w:space="4" w:color="4F81BD" w:themeColor="accent1"/>
      </w:pBdr>
      <w:spacing w:before="200" w:after="280"/>
      <w:ind w:left="936" w:right="936"/>
      <w:jc w:val="both"/>
    </w:pPr>
    <w:rPr>
      <w:rFonts w:ascii="仿宋" w:eastAsia="仿宋"/>
      <w:b/>
      <w:bCs/>
      <w:i/>
      <w:iCs/>
      <w:color w:val="4F81BD" w:themeColor="accent1"/>
      <w:sz w:val="24"/>
      <w:szCs w:val="22"/>
    </w:rPr>
  </w:style>
  <w:style w:type="character" w:customStyle="1" w:styleId="affff2">
    <w:name w:val="明显引用 字符"/>
    <w:basedOn w:val="a4"/>
    <w:link w:val="affff1"/>
    <w:uiPriority w:val="30"/>
    <w:rPr>
      <w:rFonts w:ascii="仿宋" w:eastAsia="仿宋"/>
      <w:b/>
      <w:bCs/>
      <w:i/>
      <w:iCs/>
      <w:color w:val="4F81BD" w:themeColor="accent1"/>
      <w:kern w:val="2"/>
      <w:sz w:val="24"/>
      <w:szCs w:val="22"/>
    </w:rPr>
  </w:style>
  <w:style w:type="character" w:customStyle="1" w:styleId="19">
    <w:name w:val="不明显强调1"/>
    <w:uiPriority w:val="19"/>
    <w:qFormat/>
    <w:rPr>
      <w:i/>
      <w:iCs/>
      <w:color w:val="7F7F7F" w:themeColor="text1" w:themeTint="80"/>
    </w:rPr>
  </w:style>
  <w:style w:type="character" w:customStyle="1" w:styleId="1a">
    <w:name w:val="明显强调1"/>
    <w:uiPriority w:val="21"/>
    <w:qFormat/>
    <w:rPr>
      <w:b/>
      <w:bCs/>
      <w:i/>
      <w:iCs/>
      <w:color w:val="4F81BD" w:themeColor="accent1"/>
    </w:rPr>
  </w:style>
  <w:style w:type="character" w:customStyle="1" w:styleId="1b">
    <w:name w:val="不明显参考1"/>
    <w:uiPriority w:val="31"/>
    <w:qFormat/>
    <w:rPr>
      <w:smallCaps/>
      <w:color w:val="C0504D" w:themeColor="accent2"/>
      <w:u w:val="single"/>
    </w:rPr>
  </w:style>
  <w:style w:type="character" w:customStyle="1" w:styleId="1c">
    <w:name w:val="明显参考1"/>
    <w:uiPriority w:val="32"/>
    <w:qFormat/>
    <w:rPr>
      <w:b/>
      <w:bCs/>
      <w:smallCaps/>
      <w:color w:val="C0504D" w:themeColor="accent2"/>
      <w:spacing w:val="5"/>
      <w:u w:val="single"/>
    </w:rPr>
  </w:style>
  <w:style w:type="character" w:customStyle="1" w:styleId="1d">
    <w:name w:val="书籍标题1"/>
    <w:uiPriority w:val="33"/>
    <w:rPr>
      <w:b/>
      <w:bCs/>
      <w:smallCaps/>
      <w:spacing w:val="5"/>
    </w:rPr>
  </w:style>
  <w:style w:type="paragraph" w:customStyle="1" w:styleId="TOC20">
    <w:name w:val="TOC 标题2"/>
    <w:basedOn w:val="11"/>
    <w:next w:val="a3"/>
    <w:uiPriority w:val="39"/>
    <w:unhideWhenUsed/>
    <w:qFormat/>
    <w:pPr>
      <w:keepNext w:val="0"/>
      <w:keepLines w:val="0"/>
      <w:widowControl w:val="0"/>
      <w:spacing w:line="578" w:lineRule="atLeast"/>
      <w:jc w:val="both"/>
      <w:outlineLvl w:val="9"/>
    </w:pPr>
    <w:rPr>
      <w:rFonts w:ascii="仿宋"/>
      <w:b w:val="0"/>
    </w:rPr>
  </w:style>
  <w:style w:type="paragraph" w:customStyle="1" w:styleId="CharCharChar">
    <w:name w:val="Char Char Char"/>
    <w:basedOn w:val="ab"/>
    <w:rPr>
      <w:rFonts w:ascii="Tahoma" w:hAnsi="Tahoma"/>
      <w:sz w:val="24"/>
    </w:rPr>
  </w:style>
  <w:style w:type="paragraph" w:customStyle="1" w:styleId="body1114">
    <w:name w:val="body.11/14"/>
    <w:basedOn w:val="a3"/>
    <w:pPr>
      <w:spacing w:line="280" w:lineRule="atLeast"/>
      <w:jc w:val="both"/>
    </w:pPr>
    <w:rPr>
      <w:rFonts w:ascii="Arial" w:eastAsia="宋体" w:hAnsi="Arial" w:cs="Times New Roman"/>
      <w:kern w:val="0"/>
      <w:sz w:val="22"/>
      <w:szCs w:val="20"/>
      <w:lang w:eastAsia="en-US"/>
    </w:rPr>
  </w:style>
  <w:style w:type="paragraph" w:customStyle="1" w:styleId="Yf2">
    <w:name w:val="Y_段"/>
    <w:pPr>
      <w:spacing w:line="300" w:lineRule="auto"/>
      <w:ind w:firstLineChars="200" w:firstLine="200"/>
      <w:jc w:val="both"/>
    </w:pPr>
    <w:rPr>
      <w:rFonts w:ascii="宋体" w:eastAsia="宋体" w:hAnsi="Calibri" w:cs="Times New Roman"/>
      <w:sz w:val="24"/>
      <w:szCs w:val="21"/>
    </w:rPr>
  </w:style>
  <w:style w:type="paragraph" w:customStyle="1" w:styleId="Ye">
    <w:name w:val="Y_章标题"/>
    <w:next w:val="Yf2"/>
    <w:pPr>
      <w:numPr>
        <w:numId w:val="13"/>
      </w:numPr>
      <w:spacing w:beforeLines="50" w:afterLines="50"/>
      <w:jc w:val="both"/>
      <w:outlineLvl w:val="0"/>
    </w:pPr>
    <w:rPr>
      <w:rFonts w:ascii="黑体" w:eastAsia="黑体" w:hAnsi="Calibri" w:cs="Times New Roman"/>
      <w:sz w:val="24"/>
      <w:szCs w:val="21"/>
    </w:rPr>
  </w:style>
  <w:style w:type="paragraph" w:customStyle="1" w:styleId="Yf">
    <w:name w:val="Y_一级条标题"/>
    <w:basedOn w:val="Ye"/>
    <w:next w:val="Yf2"/>
    <w:pPr>
      <w:numPr>
        <w:ilvl w:val="1"/>
      </w:numPr>
      <w:outlineLvl w:val="1"/>
    </w:pPr>
  </w:style>
  <w:style w:type="paragraph" w:customStyle="1" w:styleId="Yf0">
    <w:name w:val="Y_二级条标题"/>
    <w:basedOn w:val="Yf"/>
    <w:next w:val="Yf2"/>
    <w:pPr>
      <w:numPr>
        <w:ilvl w:val="2"/>
      </w:numPr>
      <w:outlineLvl w:val="2"/>
    </w:pPr>
  </w:style>
  <w:style w:type="paragraph" w:customStyle="1" w:styleId="Yf3">
    <w:name w:val="Y_三级条标题"/>
    <w:basedOn w:val="Yf0"/>
    <w:next w:val="Yf2"/>
    <w:pPr>
      <w:numPr>
        <w:ilvl w:val="0"/>
        <w:numId w:val="0"/>
      </w:numPr>
      <w:outlineLvl w:val="3"/>
    </w:pPr>
  </w:style>
  <w:style w:type="paragraph" w:customStyle="1" w:styleId="Yf4">
    <w:name w:val="Y_四级条标题"/>
    <w:basedOn w:val="Yf3"/>
    <w:next w:val="Yf2"/>
    <w:pPr>
      <w:outlineLvl w:val="4"/>
    </w:pPr>
  </w:style>
  <w:style w:type="paragraph" w:customStyle="1" w:styleId="Yf1">
    <w:name w:val="Y_五级条标题"/>
    <w:basedOn w:val="Yf4"/>
    <w:next w:val="Yf2"/>
    <w:pPr>
      <w:numPr>
        <w:ilvl w:val="5"/>
        <w:numId w:val="13"/>
      </w:numPr>
      <w:outlineLvl w:val="5"/>
    </w:pPr>
  </w:style>
  <w:style w:type="paragraph" w:customStyle="1" w:styleId="Y8">
    <w:name w:val="Y_正文图标题"/>
    <w:next w:val="Yf2"/>
    <w:pPr>
      <w:numPr>
        <w:numId w:val="14"/>
      </w:numPr>
      <w:spacing w:line="300" w:lineRule="auto"/>
      <w:jc w:val="center"/>
    </w:pPr>
    <w:rPr>
      <w:rFonts w:ascii="黑体" w:eastAsia="黑体" w:hAnsi="Calibri" w:cs="Times New Roman"/>
      <w:sz w:val="24"/>
      <w:szCs w:val="21"/>
    </w:rPr>
  </w:style>
  <w:style w:type="paragraph" w:customStyle="1" w:styleId="Ya">
    <w:name w:val="Y_列项a)（一级字母）"/>
    <w:pPr>
      <w:numPr>
        <w:numId w:val="15"/>
      </w:numPr>
      <w:spacing w:line="300" w:lineRule="auto"/>
      <w:jc w:val="both"/>
    </w:pPr>
    <w:rPr>
      <w:rFonts w:ascii="宋体" w:eastAsia="宋体" w:hAnsi="Calibri" w:cs="Times New Roman"/>
      <w:sz w:val="24"/>
      <w:szCs w:val="21"/>
    </w:rPr>
  </w:style>
  <w:style w:type="paragraph" w:customStyle="1" w:styleId="Y10">
    <w:name w:val="Y_列项1)（二级数字）"/>
    <w:basedOn w:val="a3"/>
    <w:pPr>
      <w:widowControl w:val="0"/>
      <w:numPr>
        <w:ilvl w:val="1"/>
        <w:numId w:val="15"/>
      </w:numPr>
      <w:spacing w:line="300" w:lineRule="auto"/>
      <w:ind w:firstLine="0"/>
      <w:jc w:val="both"/>
    </w:pPr>
    <w:rPr>
      <w:rFonts w:ascii="宋体" w:eastAsia="宋体" w:hAnsi="Calibri" w:cs="Times New Roman"/>
      <w:kern w:val="0"/>
      <w:sz w:val="24"/>
    </w:rPr>
  </w:style>
  <w:style w:type="paragraph" w:customStyle="1" w:styleId="affff3">
    <w:name w:val="表格(五号)"/>
    <w:basedOn w:val="a3"/>
    <w:pPr>
      <w:widowControl w:val="0"/>
      <w:snapToGrid w:val="0"/>
      <w:spacing w:before="60" w:after="60"/>
      <w:ind w:left="11"/>
      <w:jc w:val="center"/>
    </w:pPr>
    <w:rPr>
      <w:rFonts w:ascii="Calibri" w:eastAsia="宋体" w:hAnsi="Calibri" w:cs="Times New Roman"/>
      <w:sz w:val="24"/>
      <w:szCs w:val="22"/>
    </w:rPr>
  </w:style>
  <w:style w:type="character" w:customStyle="1" w:styleId="aa1">
    <w:name w:val="aa1"/>
    <w:rPr>
      <w:spacing w:val="330"/>
    </w:rPr>
  </w:style>
  <w:style w:type="paragraph" w:customStyle="1" w:styleId="affff4">
    <w:name w:val="图题、表题"/>
    <w:pPr>
      <w:spacing w:line="360" w:lineRule="auto"/>
      <w:jc w:val="center"/>
    </w:pPr>
    <w:rPr>
      <w:rFonts w:ascii="Times New Roman" w:eastAsia="黑体" w:hAnsi="Times New Roman" w:cs="Times New Roman"/>
      <w:sz w:val="24"/>
    </w:rPr>
  </w:style>
  <w:style w:type="paragraph" w:customStyle="1" w:styleId="CharCharCharCharCharCharCharChar1CharCharCharChar">
    <w:name w:val="Char Char Char Char Char Char Char Char1 Char Char Char Char"/>
    <w:basedOn w:val="ab"/>
    <w:pPr>
      <w:ind w:leftChars="200" w:left="200"/>
      <w:jc w:val="left"/>
    </w:pPr>
    <w:rPr>
      <w:rFonts w:ascii="Tahoma" w:hAnsi="Tahoma"/>
      <w:sz w:val="24"/>
    </w:rPr>
  </w:style>
  <w:style w:type="paragraph" w:customStyle="1" w:styleId="Yb">
    <w:name w:val="Y_列项——（一级）"/>
    <w:pPr>
      <w:numPr>
        <w:numId w:val="16"/>
      </w:numPr>
      <w:spacing w:line="300" w:lineRule="auto"/>
      <w:jc w:val="both"/>
    </w:pPr>
    <w:rPr>
      <w:rFonts w:ascii="宋体" w:eastAsia="宋体" w:hAnsi="Calibri" w:cs="Times New Roman"/>
      <w:sz w:val="24"/>
      <w:szCs w:val="21"/>
    </w:rPr>
  </w:style>
  <w:style w:type="paragraph" w:customStyle="1" w:styleId="Yc">
    <w:name w:val="Y_列项●（二级）"/>
    <w:basedOn w:val="Yb"/>
    <w:pPr>
      <w:numPr>
        <w:ilvl w:val="1"/>
      </w:numPr>
    </w:pPr>
  </w:style>
  <w:style w:type="paragraph" w:customStyle="1" w:styleId="Yd">
    <w:name w:val="Y_列项◆（三级）"/>
    <w:basedOn w:val="Yc"/>
    <w:pPr>
      <w:numPr>
        <w:ilvl w:val="2"/>
      </w:numPr>
    </w:pPr>
  </w:style>
  <w:style w:type="paragraph" w:customStyle="1" w:styleId="1">
    <w:name w:val="样式 标题 1"/>
    <w:basedOn w:val="11"/>
    <w:locked/>
    <w:pPr>
      <w:keepNext w:val="0"/>
      <w:keepLines w:val="0"/>
      <w:numPr>
        <w:numId w:val="17"/>
      </w:numPr>
      <w:pBdr>
        <w:top w:val="single" w:sz="6" w:space="6" w:color="808080"/>
        <w:bottom w:val="single" w:sz="6" w:space="6" w:color="808080"/>
      </w:pBdr>
      <w:spacing w:before="0" w:after="240" w:line="360" w:lineRule="auto"/>
    </w:pPr>
    <w:rPr>
      <w:rFonts w:ascii="Garamond" w:eastAsia="仿宋" w:hAnsi="Garamond"/>
      <w:kern w:val="0"/>
      <w:sz w:val="32"/>
      <w:szCs w:val="32"/>
      <w:lang w:bidi="he-IL"/>
    </w:rPr>
  </w:style>
  <w:style w:type="paragraph" w:customStyle="1" w:styleId="26">
    <w:name w:val="样式 首行缩进:  2 字符"/>
    <w:basedOn w:val="a3"/>
    <w:locked/>
    <w:pPr>
      <w:widowControl w:val="0"/>
      <w:ind w:firstLine="480"/>
      <w:jc w:val="both"/>
    </w:pPr>
    <w:rPr>
      <w:rFonts w:ascii="Calibri" w:eastAsia="宋体" w:hAnsi="Calibri" w:cs="宋体"/>
      <w:kern w:val="0"/>
      <w:sz w:val="24"/>
      <w:szCs w:val="20"/>
    </w:rPr>
  </w:style>
  <w:style w:type="paragraph" w:customStyle="1" w:styleId="Y9">
    <w:name w:val="Y_正文表标题"/>
    <w:next w:val="Yf2"/>
    <w:pPr>
      <w:numPr>
        <w:numId w:val="18"/>
      </w:numPr>
      <w:spacing w:line="300" w:lineRule="auto"/>
      <w:jc w:val="center"/>
    </w:pPr>
    <w:rPr>
      <w:rFonts w:ascii="黑体" w:eastAsia="黑体" w:hAnsi="Calibri" w:cs="Times New Roman"/>
      <w:sz w:val="24"/>
      <w:szCs w:val="21"/>
    </w:rPr>
  </w:style>
  <w:style w:type="paragraph" w:customStyle="1" w:styleId="abc">
    <w:name w:val="序列a)b)c)"/>
    <w:basedOn w:val="afffb"/>
    <w:locked/>
    <w:pPr>
      <w:numPr>
        <w:numId w:val="19"/>
      </w:numPr>
      <w:ind w:firstLineChars="0" w:firstLine="0"/>
    </w:pPr>
  </w:style>
  <w:style w:type="paragraph" w:customStyle="1" w:styleId="123">
    <w:name w:val="序列1)2)3)"/>
    <w:basedOn w:val="afffb"/>
    <w:qFormat/>
    <w:locked/>
    <w:pPr>
      <w:numPr>
        <w:ilvl w:val="1"/>
        <w:numId w:val="19"/>
      </w:numPr>
      <w:tabs>
        <w:tab w:val="left" w:pos="1247"/>
      </w:tabs>
      <w:ind w:firstLineChars="0" w:firstLine="0"/>
    </w:pPr>
  </w:style>
  <w:style w:type="paragraph" w:customStyle="1" w:styleId="CharCharCharChar">
    <w:name w:val="正文格式 Char Char Char Char"/>
    <w:basedOn w:val="a3"/>
    <w:locked/>
    <w:pPr>
      <w:adjustRightInd w:val="0"/>
      <w:snapToGrid w:val="0"/>
      <w:ind w:firstLine="482"/>
      <w:jc w:val="both"/>
      <w:textAlignment w:val="baseline"/>
    </w:pPr>
    <w:rPr>
      <w:rFonts w:ascii="Calibri" w:eastAsia="宋体" w:hAnsi="Calibri" w:cs="Times New Roman"/>
      <w:kern w:val="0"/>
      <w:sz w:val="24"/>
      <w:szCs w:val="20"/>
    </w:rPr>
  </w:style>
  <w:style w:type="paragraph" w:customStyle="1" w:styleId="Y">
    <w:name w:val="Y_附录编号"/>
    <w:basedOn w:val="a3"/>
    <w:next w:val="Yf2"/>
    <w:pPr>
      <w:numPr>
        <w:numId w:val="20"/>
      </w:numPr>
      <w:spacing w:beforeLines="50" w:afterLines="50"/>
      <w:jc w:val="center"/>
      <w:outlineLvl w:val="0"/>
    </w:pPr>
    <w:rPr>
      <w:rFonts w:ascii="黑体" w:eastAsia="黑体" w:hAnsi="Calibri" w:cs="Times New Roman"/>
      <w:kern w:val="0"/>
      <w:sz w:val="24"/>
    </w:rPr>
  </w:style>
  <w:style w:type="paragraph" w:customStyle="1" w:styleId="Y0">
    <w:name w:val="Y_附录章标题"/>
    <w:basedOn w:val="Y"/>
    <w:next w:val="Yf2"/>
    <w:qFormat/>
    <w:pPr>
      <w:numPr>
        <w:ilvl w:val="1"/>
      </w:numPr>
      <w:jc w:val="left"/>
    </w:pPr>
  </w:style>
  <w:style w:type="paragraph" w:customStyle="1" w:styleId="Y1">
    <w:name w:val="Y_附录一级条标题"/>
    <w:basedOn w:val="Y0"/>
    <w:next w:val="Yf2"/>
    <w:qFormat/>
    <w:pPr>
      <w:numPr>
        <w:ilvl w:val="2"/>
      </w:numPr>
      <w:outlineLvl w:val="1"/>
    </w:pPr>
  </w:style>
  <w:style w:type="paragraph" w:customStyle="1" w:styleId="Y2">
    <w:name w:val="Y_附录二级条标题"/>
    <w:basedOn w:val="Y1"/>
    <w:next w:val="Yf2"/>
    <w:pPr>
      <w:numPr>
        <w:ilvl w:val="3"/>
      </w:numPr>
      <w:outlineLvl w:val="2"/>
    </w:pPr>
  </w:style>
  <w:style w:type="paragraph" w:customStyle="1" w:styleId="Y3">
    <w:name w:val="Y_附录三级条标题"/>
    <w:basedOn w:val="Y2"/>
    <w:next w:val="Yf2"/>
    <w:qFormat/>
    <w:pPr>
      <w:numPr>
        <w:ilvl w:val="4"/>
      </w:numPr>
      <w:outlineLvl w:val="3"/>
    </w:pPr>
  </w:style>
  <w:style w:type="paragraph" w:customStyle="1" w:styleId="Y4">
    <w:name w:val="Y_附录四级条标题"/>
    <w:basedOn w:val="Y3"/>
    <w:next w:val="Yf2"/>
    <w:pPr>
      <w:numPr>
        <w:ilvl w:val="5"/>
      </w:numPr>
      <w:outlineLvl w:val="4"/>
    </w:pPr>
  </w:style>
  <w:style w:type="paragraph" w:customStyle="1" w:styleId="Y5">
    <w:name w:val="Y_附录五级条标题"/>
    <w:basedOn w:val="Y4"/>
    <w:next w:val="Yf2"/>
    <w:qFormat/>
    <w:pPr>
      <w:numPr>
        <w:ilvl w:val="6"/>
      </w:numPr>
      <w:outlineLvl w:val="5"/>
    </w:pPr>
  </w:style>
  <w:style w:type="paragraph" w:customStyle="1" w:styleId="Y7">
    <w:name w:val="Y_附录图标题"/>
    <w:next w:val="Yf2"/>
    <w:pPr>
      <w:numPr>
        <w:ilvl w:val="8"/>
        <w:numId w:val="20"/>
      </w:numPr>
      <w:jc w:val="center"/>
    </w:pPr>
    <w:rPr>
      <w:rFonts w:ascii="黑体" w:eastAsia="黑体" w:hAnsi="Calibri" w:cs="Times New Roman"/>
      <w:sz w:val="24"/>
      <w:szCs w:val="21"/>
    </w:rPr>
  </w:style>
  <w:style w:type="paragraph" w:customStyle="1" w:styleId="Y6">
    <w:name w:val="Y_附录表标题"/>
    <w:next w:val="a3"/>
    <w:pPr>
      <w:numPr>
        <w:ilvl w:val="7"/>
        <w:numId w:val="20"/>
      </w:numPr>
      <w:jc w:val="center"/>
    </w:pPr>
    <w:rPr>
      <w:rFonts w:ascii="黑体" w:eastAsia="黑体" w:hAnsi="Calibri" w:cs="Times New Roman"/>
      <w:sz w:val="24"/>
      <w:szCs w:val="21"/>
    </w:rPr>
  </w:style>
  <w:style w:type="paragraph" w:customStyle="1" w:styleId="0">
    <w:name w:val="目录0"/>
    <w:basedOn w:val="TOC1"/>
    <w:pPr>
      <w:tabs>
        <w:tab w:val="right" w:leader="middleDot" w:pos="8931"/>
        <w:tab w:val="right" w:leader="dot" w:pos="9060"/>
        <w:tab w:val="right" w:leader="dot" w:pos="10456"/>
      </w:tabs>
      <w:spacing w:before="120" w:after="120" w:line="300" w:lineRule="auto"/>
      <w:jc w:val="center"/>
    </w:pPr>
    <w:rPr>
      <w:rFonts w:ascii="仿宋" w:eastAsia="仿宋" w:cs="Times New Roman"/>
      <w:b/>
      <w:color w:val="000000"/>
      <w:kern w:val="0"/>
      <w:sz w:val="24"/>
      <w:szCs w:val="30"/>
    </w:rPr>
  </w:style>
  <w:style w:type="paragraph" w:customStyle="1" w:styleId="affff5">
    <w:name w:val="二级条标题"/>
    <w:basedOn w:val="affff6"/>
    <w:next w:val="a3"/>
    <w:pPr>
      <w:outlineLvl w:val="3"/>
    </w:pPr>
  </w:style>
  <w:style w:type="paragraph" w:customStyle="1" w:styleId="affff6">
    <w:name w:val="一级条标题"/>
    <w:basedOn w:val="a3"/>
    <w:next w:val="a3"/>
    <w:pPr>
      <w:tabs>
        <w:tab w:val="left" w:pos="1620"/>
      </w:tabs>
      <w:ind w:left="1620" w:hanging="420"/>
      <w:jc w:val="both"/>
      <w:outlineLvl w:val="2"/>
    </w:pPr>
    <w:rPr>
      <w:rFonts w:ascii="黑体" w:eastAsia="黑体" w:hAnsi="Calibri" w:cs="Times New Roman"/>
      <w:kern w:val="0"/>
      <w:sz w:val="24"/>
      <w:szCs w:val="20"/>
    </w:rPr>
  </w:style>
  <w:style w:type="paragraph" w:customStyle="1" w:styleId="style18">
    <w:name w:val="style18"/>
    <w:basedOn w:val="a3"/>
    <w:qFormat/>
    <w:pPr>
      <w:spacing w:before="100" w:beforeAutospacing="1" w:after="100" w:afterAutospacing="1" w:line="320" w:lineRule="atLeast"/>
      <w:ind w:firstLine="349"/>
    </w:pPr>
    <w:rPr>
      <w:rFonts w:ascii="宋体" w:eastAsia="宋体" w:hAnsi="宋体" w:cs="宋体"/>
      <w:color w:val="666666"/>
      <w:kern w:val="0"/>
      <w:sz w:val="18"/>
      <w:szCs w:val="18"/>
    </w:rPr>
  </w:style>
  <w:style w:type="character" w:customStyle="1" w:styleId="wpkeywordlink">
    <w:name w:val="wp_keywordlink"/>
    <w:basedOn w:val="a4"/>
  </w:style>
  <w:style w:type="paragraph" w:customStyle="1" w:styleId="27">
    <w:name w:val="正文（首行缩进2字符）"/>
    <w:basedOn w:val="a3"/>
    <w:link w:val="2Char1"/>
    <w:pPr>
      <w:widowControl w:val="0"/>
      <w:ind w:firstLine="440"/>
      <w:jc w:val="both"/>
    </w:pPr>
    <w:rPr>
      <w:rFonts w:ascii="Calibri" w:eastAsia="宋体" w:hAnsi="Calibri" w:cs="Times New Roman"/>
      <w:sz w:val="24"/>
      <w:szCs w:val="22"/>
    </w:rPr>
  </w:style>
  <w:style w:type="character" w:customStyle="1" w:styleId="2Char1">
    <w:name w:val="正文（首行缩进2字符） Char1"/>
    <w:link w:val="27"/>
    <w:qFormat/>
    <w:rPr>
      <w:rFonts w:ascii="Calibri" w:eastAsia="宋体" w:hAnsi="Calibri" w:cs="Times New Roman"/>
      <w:kern w:val="2"/>
      <w:sz w:val="24"/>
      <w:szCs w:val="22"/>
    </w:rPr>
  </w:style>
  <w:style w:type="paragraph" w:customStyle="1" w:styleId="105">
    <w:name w:val="样式 标题 1 + 段前: 0.5 行"/>
    <w:basedOn w:val="11"/>
    <w:qFormat/>
    <w:pPr>
      <w:keepNext w:val="0"/>
      <w:keepLines w:val="0"/>
      <w:widowControl w:val="0"/>
      <w:adjustRightInd w:val="0"/>
      <w:spacing w:before="0" w:after="200" w:line="300" w:lineRule="auto"/>
      <w:textAlignment w:val="baseline"/>
    </w:pPr>
    <w:rPr>
      <w:rFonts w:ascii="Times" w:eastAsia="仿宋" w:hAnsi="Times" w:cs="宋体"/>
      <w:sz w:val="32"/>
      <w:szCs w:val="20"/>
      <w:lang w:val="en-GB"/>
    </w:rPr>
  </w:style>
  <w:style w:type="paragraph" w:customStyle="1" w:styleId="CharCharChar1">
    <w:name w:val="Char Char Char1"/>
    <w:basedOn w:val="ab"/>
    <w:qFormat/>
    <w:rPr>
      <w:rFonts w:ascii="Tahoma" w:hAnsi="Tahoma"/>
      <w:sz w:val="24"/>
    </w:rPr>
  </w:style>
  <w:style w:type="paragraph" w:customStyle="1" w:styleId="affff7">
    <w:name w:val="正文(首行缩进）"/>
    <w:basedOn w:val="a3"/>
    <w:pPr>
      <w:widowControl w:val="0"/>
      <w:adjustRightInd w:val="0"/>
      <w:snapToGrid w:val="0"/>
      <w:spacing w:line="288" w:lineRule="auto"/>
      <w:textAlignment w:val="baseline"/>
    </w:pPr>
    <w:rPr>
      <w:rFonts w:ascii="宋体" w:eastAsia="宋体" w:hAnsi="宋体" w:cs="Times New Roman"/>
      <w:kern w:val="0"/>
      <w:sz w:val="24"/>
      <w:szCs w:val="22"/>
    </w:rPr>
  </w:style>
  <w:style w:type="paragraph" w:customStyle="1" w:styleId="1e">
    <w:name w:val="样式1"/>
    <w:basedOn w:val="11"/>
    <w:link w:val="1Char1"/>
    <w:pPr>
      <w:keepNext w:val="0"/>
      <w:keepLines w:val="0"/>
      <w:widowControl w:val="0"/>
      <w:spacing w:before="120" w:after="120" w:line="360" w:lineRule="auto"/>
      <w:jc w:val="both"/>
    </w:pPr>
    <w:rPr>
      <w:rFonts w:ascii="黑体" w:eastAsia="仿宋" w:hAnsi="黑体"/>
      <w:bCs w:val="0"/>
      <w:snapToGrid w:val="0"/>
      <w:kern w:val="0"/>
      <w:sz w:val="30"/>
      <w:szCs w:val="28"/>
    </w:rPr>
  </w:style>
  <w:style w:type="character" w:customStyle="1" w:styleId="1Char1">
    <w:name w:val="样式1 Char"/>
    <w:link w:val="1e"/>
    <w:rPr>
      <w:rFonts w:ascii="黑体" w:eastAsia="仿宋" w:hAnsi="黑体"/>
      <w:b/>
      <w:snapToGrid w:val="0"/>
      <w:sz w:val="30"/>
      <w:szCs w:val="28"/>
    </w:rPr>
  </w:style>
  <w:style w:type="paragraph" w:customStyle="1" w:styleId="28">
    <w:name w:val="样式2"/>
    <w:basedOn w:val="1e"/>
    <w:link w:val="2Char"/>
    <w:pPr>
      <w:outlineLvl w:val="1"/>
    </w:pPr>
    <w:rPr>
      <w:sz w:val="24"/>
      <w:szCs w:val="24"/>
    </w:rPr>
  </w:style>
  <w:style w:type="character" w:customStyle="1" w:styleId="2Char">
    <w:name w:val="样式2 Char"/>
    <w:link w:val="28"/>
    <w:qFormat/>
    <w:rPr>
      <w:rFonts w:ascii="黑体" w:eastAsia="仿宋" w:hAnsi="黑体"/>
      <w:b/>
      <w:snapToGrid w:val="0"/>
      <w:sz w:val="24"/>
      <w:szCs w:val="24"/>
    </w:rPr>
  </w:style>
  <w:style w:type="paragraph" w:customStyle="1" w:styleId="36">
    <w:name w:val="样式3"/>
    <w:basedOn w:val="28"/>
    <w:qFormat/>
    <w:pPr>
      <w:outlineLvl w:val="2"/>
    </w:pPr>
  </w:style>
  <w:style w:type="paragraph" w:customStyle="1" w:styleId="41">
    <w:name w:val="样式4"/>
    <w:basedOn w:val="a3"/>
    <w:link w:val="4Char"/>
    <w:qFormat/>
    <w:pPr>
      <w:widowControl w:val="0"/>
      <w:ind w:firstLine="480"/>
      <w:jc w:val="both"/>
    </w:pPr>
    <w:rPr>
      <w:rFonts w:ascii="宋体" w:eastAsia="宋体" w:hAnsi="宋体" w:cs="Times New Roman"/>
      <w:snapToGrid w:val="0"/>
      <w:kern w:val="0"/>
      <w:sz w:val="24"/>
      <w:szCs w:val="22"/>
    </w:rPr>
  </w:style>
  <w:style w:type="character" w:customStyle="1" w:styleId="4Char">
    <w:name w:val="样式4 Char"/>
    <w:link w:val="41"/>
    <w:qFormat/>
    <w:rPr>
      <w:rFonts w:ascii="宋体" w:eastAsia="宋体" w:hAnsi="宋体" w:cs="Times New Roman"/>
      <w:snapToGrid w:val="0"/>
      <w:sz w:val="24"/>
      <w:szCs w:val="22"/>
    </w:rPr>
  </w:style>
  <w:style w:type="paragraph" w:customStyle="1" w:styleId="CharCharCharChar0">
    <w:name w:val="Char Char Char Char"/>
    <w:basedOn w:val="a3"/>
    <w:pPr>
      <w:spacing w:after="160" w:line="240" w:lineRule="exact"/>
    </w:pPr>
    <w:rPr>
      <w:rFonts w:ascii="Calibri" w:eastAsia="仿宋_GB2312" w:hAnsi="Calibri" w:cs="Times New Roman"/>
      <w:sz w:val="24"/>
      <w:szCs w:val="20"/>
    </w:rPr>
  </w:style>
  <w:style w:type="character" w:customStyle="1" w:styleId="af2">
    <w:name w:val="结束语 字符"/>
    <w:basedOn w:val="a4"/>
    <w:link w:val="af1"/>
    <w:qFormat/>
    <w:rPr>
      <w:rFonts w:ascii="Calibri" w:eastAsia="宋体" w:hAnsi="Calibri" w:cs="Times New Roman"/>
      <w:kern w:val="2"/>
      <w:sz w:val="24"/>
      <w:szCs w:val="22"/>
    </w:rPr>
  </w:style>
  <w:style w:type="character" w:customStyle="1" w:styleId="af6">
    <w:name w:val="正文文本缩进 字符"/>
    <w:basedOn w:val="a4"/>
    <w:link w:val="af5"/>
    <w:qFormat/>
    <w:rPr>
      <w:rFonts w:ascii="Calibri" w:eastAsia="宋体" w:hAnsi="Calibri" w:cs="Times New Roman"/>
      <w:kern w:val="2"/>
      <w:sz w:val="28"/>
      <w:szCs w:val="22"/>
    </w:rPr>
  </w:style>
  <w:style w:type="character" w:customStyle="1" w:styleId="af0">
    <w:name w:val="称呼 字符"/>
    <w:basedOn w:val="a4"/>
    <w:link w:val="af"/>
    <w:qFormat/>
    <w:rPr>
      <w:rFonts w:ascii="Calibri" w:eastAsia="宋体" w:hAnsi="Calibri" w:cs="Times New Roman"/>
      <w:kern w:val="2"/>
      <w:sz w:val="24"/>
      <w:szCs w:val="22"/>
    </w:rPr>
  </w:style>
  <w:style w:type="character" w:customStyle="1" w:styleId="afa">
    <w:name w:val="日期 字符"/>
    <w:basedOn w:val="a4"/>
    <w:link w:val="af9"/>
    <w:qFormat/>
    <w:rPr>
      <w:rFonts w:ascii="Calibri" w:eastAsia="宋体" w:hAnsi="Calibri" w:cs="Times New Roman"/>
      <w:kern w:val="2"/>
      <w:sz w:val="24"/>
      <w:szCs w:val="22"/>
    </w:rPr>
  </w:style>
  <w:style w:type="character" w:customStyle="1" w:styleId="32">
    <w:name w:val="正文文本 3 字符"/>
    <w:basedOn w:val="a4"/>
    <w:link w:val="31"/>
    <w:qFormat/>
    <w:rPr>
      <w:rFonts w:ascii="Calibri" w:eastAsia="宋体" w:hAnsi="Calibri" w:cs="Times New Roman"/>
      <w:kern w:val="2"/>
      <w:sz w:val="16"/>
      <w:szCs w:val="16"/>
    </w:rPr>
  </w:style>
  <w:style w:type="character" w:customStyle="1" w:styleId="24">
    <w:name w:val="正文文本缩进 2 字符"/>
    <w:basedOn w:val="a4"/>
    <w:link w:val="23"/>
    <w:qFormat/>
    <w:rPr>
      <w:rFonts w:ascii="Calibri" w:eastAsia="宋体" w:hAnsi="Calibri" w:cs="Times New Roman"/>
      <w:kern w:val="2"/>
      <w:sz w:val="28"/>
      <w:szCs w:val="22"/>
    </w:rPr>
  </w:style>
  <w:style w:type="character" w:customStyle="1" w:styleId="34">
    <w:name w:val="正文文本缩进 3 字符"/>
    <w:basedOn w:val="a4"/>
    <w:link w:val="33"/>
    <w:rPr>
      <w:rFonts w:ascii="Calibri" w:eastAsia="宋体" w:hAnsi="Calibri" w:cs="Times New Roman"/>
      <w:kern w:val="2"/>
      <w:sz w:val="28"/>
      <w:szCs w:val="22"/>
    </w:rPr>
  </w:style>
  <w:style w:type="character" w:customStyle="1" w:styleId="af8">
    <w:name w:val="纯文本 字符"/>
    <w:basedOn w:val="a4"/>
    <w:link w:val="af7"/>
    <w:rPr>
      <w:rFonts w:ascii="宋体" w:eastAsia="宋体" w:hAnsi="Courier New" w:cs="Courier New"/>
      <w:kern w:val="2"/>
      <w:sz w:val="24"/>
      <w:szCs w:val="21"/>
    </w:rPr>
  </w:style>
  <w:style w:type="character" w:customStyle="1" w:styleId="HTML0">
    <w:name w:val="HTML 预设格式 字符"/>
    <w:basedOn w:val="a4"/>
    <w:link w:val="HTML"/>
    <w:uiPriority w:val="99"/>
    <w:rPr>
      <w:rFonts w:ascii="Arial" w:eastAsia="宋体" w:hAnsi="Arial" w:cs="Arial"/>
      <w:sz w:val="24"/>
      <w:szCs w:val="22"/>
    </w:rPr>
  </w:style>
  <w:style w:type="paragraph" w:customStyle="1" w:styleId="20">
    <w:name w:val="标题2"/>
    <w:basedOn w:val="21"/>
    <w:pPr>
      <w:keepNext w:val="0"/>
      <w:keepLines w:val="0"/>
      <w:widowControl w:val="0"/>
      <w:numPr>
        <w:ilvl w:val="1"/>
        <w:numId w:val="21"/>
      </w:numPr>
      <w:spacing w:before="120" w:after="120" w:line="240" w:lineRule="exact"/>
      <w:jc w:val="both"/>
    </w:pPr>
    <w:rPr>
      <w:rFonts w:ascii="仿宋" w:eastAsia="仿宋"/>
      <w:sz w:val="28"/>
    </w:rPr>
  </w:style>
  <w:style w:type="paragraph" w:customStyle="1" w:styleId="affff8">
    <w:name w:val="论文助手－正文"/>
    <w:basedOn w:val="a3"/>
    <w:link w:val="Char0"/>
    <w:pPr>
      <w:widowControl w:val="0"/>
      <w:jc w:val="both"/>
    </w:pPr>
    <w:rPr>
      <w:rFonts w:ascii="仿宋" w:eastAsia="仿宋"/>
      <w:sz w:val="24"/>
      <w:szCs w:val="22"/>
    </w:rPr>
  </w:style>
  <w:style w:type="character" w:customStyle="1" w:styleId="Char0">
    <w:name w:val="论文助手－正文 Char"/>
    <w:basedOn w:val="a4"/>
    <w:link w:val="affff8"/>
    <w:qFormat/>
    <w:rPr>
      <w:rFonts w:ascii="仿宋" w:eastAsia="仿宋"/>
      <w:kern w:val="2"/>
      <w:sz w:val="24"/>
      <w:szCs w:val="22"/>
    </w:rPr>
  </w:style>
  <w:style w:type="table" w:customStyle="1" w:styleId="2-11">
    <w:name w:val="中等深浅底纹 2 - 强调文字颜色 11"/>
    <w:basedOn w:val="a5"/>
    <w:uiPriority w:val="64"/>
    <w:rPr>
      <w:kern w:val="2"/>
      <w:sz w:val="21"/>
      <w:szCs w:val="22"/>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37">
    <w:name w:val="论文助手－标题3"/>
    <w:basedOn w:val="a3"/>
    <w:next w:val="affff8"/>
    <w:link w:val="3Char"/>
    <w:pPr>
      <w:widowControl w:val="0"/>
      <w:jc w:val="both"/>
      <w:outlineLvl w:val="2"/>
    </w:pPr>
    <w:rPr>
      <w:rFonts w:ascii="仿宋" w:eastAsia="仿宋"/>
      <w:sz w:val="24"/>
      <w:szCs w:val="22"/>
    </w:rPr>
  </w:style>
  <w:style w:type="character" w:customStyle="1" w:styleId="3Char">
    <w:name w:val="论文助手－标题3 Char"/>
    <w:basedOn w:val="a4"/>
    <w:link w:val="37"/>
    <w:rPr>
      <w:rFonts w:ascii="仿宋" w:eastAsia="仿宋"/>
      <w:kern w:val="2"/>
      <w:sz w:val="24"/>
      <w:szCs w:val="22"/>
    </w:rPr>
  </w:style>
  <w:style w:type="paragraph" w:customStyle="1" w:styleId="affff9">
    <w:name w:val="需求正文"/>
    <w:basedOn w:val="a3"/>
    <w:link w:val="Char1"/>
    <w:qFormat/>
    <w:pPr>
      <w:widowControl w:val="0"/>
      <w:ind w:firstLine="480"/>
      <w:jc w:val="both"/>
    </w:pPr>
    <w:rPr>
      <w:rFonts w:ascii="宋体" w:eastAsia="宋体" w:hAnsi="宋体" w:cs="Times New Roman"/>
      <w:sz w:val="24"/>
      <w:szCs w:val="22"/>
    </w:rPr>
  </w:style>
  <w:style w:type="character" w:customStyle="1" w:styleId="Char1">
    <w:name w:val="需求正文 Char"/>
    <w:link w:val="affff9"/>
    <w:qFormat/>
    <w:rPr>
      <w:rFonts w:ascii="宋体" w:eastAsia="宋体" w:hAnsi="宋体" w:cs="Times New Roman"/>
      <w:kern w:val="2"/>
      <w:sz w:val="24"/>
      <w:szCs w:val="22"/>
    </w:rPr>
  </w:style>
  <w:style w:type="paragraph" w:customStyle="1" w:styleId="hands-on">
    <w:name w:val="hands-on表格内容"/>
    <w:basedOn w:val="a3"/>
    <w:pPr>
      <w:widowControl w:val="0"/>
    </w:pPr>
    <w:rPr>
      <w:rFonts w:ascii="Times New Roman" w:eastAsia="宋体" w:hAnsi="Times New Roman" w:cs="宋体"/>
      <w:sz w:val="18"/>
      <w:szCs w:val="20"/>
    </w:rPr>
  </w:style>
  <w:style w:type="character" w:customStyle="1" w:styleId="hands-on0">
    <w:name w:val="hands-on表头"/>
    <w:qFormat/>
    <w:rPr>
      <w:b/>
      <w:bCs/>
    </w:rPr>
  </w:style>
  <w:style w:type="table" w:customStyle="1" w:styleId="1f">
    <w:name w:val="网格型1"/>
    <w:basedOn w:val="a5"/>
    <w:uiPriority w:val="59"/>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a">
    <w:name w:val="文档封面"/>
    <w:basedOn w:val="afffd"/>
    <w:link w:val="Char2"/>
    <w:qFormat/>
    <w:pPr>
      <w:ind w:firstLine="420"/>
      <w:jc w:val="center"/>
    </w:pPr>
    <w:rPr>
      <w:rFonts w:asciiTheme="majorHAnsi" w:eastAsiaTheme="majorEastAsia" w:hAnsiTheme="majorHAnsi" w:cstheme="majorBidi"/>
      <w:caps/>
    </w:rPr>
  </w:style>
  <w:style w:type="character" w:customStyle="1" w:styleId="Char2">
    <w:name w:val="文档封面 Char"/>
    <w:basedOn w:val="afffe"/>
    <w:link w:val="affffa"/>
    <w:rPr>
      <w:rFonts w:asciiTheme="majorHAnsi" w:eastAsiaTheme="majorEastAsia" w:hAnsiTheme="majorHAnsi" w:cstheme="majorBidi"/>
      <w:caps/>
      <w:kern w:val="2"/>
      <w:sz w:val="24"/>
      <w:szCs w:val="22"/>
    </w:rPr>
  </w:style>
  <w:style w:type="character" w:customStyle="1" w:styleId="afffe">
    <w:name w:val="无间隔 字符"/>
    <w:basedOn w:val="a4"/>
    <w:link w:val="afffd"/>
    <w:uiPriority w:val="1"/>
    <w:rPr>
      <w:rFonts w:ascii="仿宋" w:eastAsia="仿宋"/>
      <w:kern w:val="2"/>
      <w:sz w:val="24"/>
      <w:szCs w:val="22"/>
    </w:rPr>
  </w:style>
  <w:style w:type="paragraph" w:customStyle="1" w:styleId="affffb">
    <w:name w:val="表题"/>
    <w:basedOn w:val="a9"/>
    <w:next w:val="a3"/>
    <w:qFormat/>
    <w:pPr>
      <w:widowControl w:val="0"/>
      <w:spacing w:line="400" w:lineRule="exact"/>
    </w:pPr>
    <w:rPr>
      <w:rFonts w:eastAsia="仿宋"/>
      <w:sz w:val="22"/>
    </w:rPr>
  </w:style>
  <w:style w:type="paragraph" w:customStyle="1" w:styleId="63">
    <w:name w:val="自定义标题6"/>
    <w:basedOn w:val="60"/>
    <w:link w:val="6Char"/>
    <w:qFormat/>
    <w:pPr>
      <w:outlineLvl w:val="9"/>
    </w:pPr>
  </w:style>
  <w:style w:type="paragraph" w:customStyle="1" w:styleId="52">
    <w:name w:val="自定义标题5"/>
    <w:basedOn w:val="50"/>
    <w:qFormat/>
    <w:pPr>
      <w:spacing w:line="400" w:lineRule="exact"/>
      <w:outlineLvl w:val="9"/>
    </w:pPr>
  </w:style>
  <w:style w:type="paragraph" w:customStyle="1" w:styleId="affffc">
    <w:name w:val="附件"/>
    <w:basedOn w:val="21"/>
    <w:qFormat/>
    <w:pPr>
      <w:keepNext w:val="0"/>
      <w:keepLines w:val="0"/>
      <w:widowControl w:val="0"/>
      <w:spacing w:before="0" w:after="0" w:line="360" w:lineRule="auto"/>
      <w:jc w:val="both"/>
    </w:pPr>
    <w:rPr>
      <w:rFonts w:ascii="仿宋"/>
      <w:sz w:val="28"/>
    </w:rPr>
  </w:style>
  <w:style w:type="paragraph" w:customStyle="1" w:styleId="Char10">
    <w:name w:val="Char1"/>
    <w:basedOn w:val="a3"/>
    <w:qFormat/>
    <w:pPr>
      <w:widowControl w:val="0"/>
      <w:jc w:val="both"/>
    </w:pPr>
    <w:rPr>
      <w:rFonts w:ascii="仿宋" w:eastAsia="仿宋"/>
      <w:sz w:val="24"/>
      <w:szCs w:val="22"/>
    </w:rPr>
  </w:style>
  <w:style w:type="paragraph" w:customStyle="1" w:styleId="6">
    <w:name w:val="样式6"/>
    <w:basedOn w:val="60"/>
    <w:link w:val="6Char0"/>
    <w:qFormat/>
    <w:pPr>
      <w:numPr>
        <w:numId w:val="22"/>
      </w:numPr>
      <w:spacing w:line="400" w:lineRule="exact"/>
    </w:pPr>
  </w:style>
  <w:style w:type="character" w:customStyle="1" w:styleId="6Char0">
    <w:name w:val="样式6 Char"/>
    <w:basedOn w:val="61"/>
    <w:link w:val="6"/>
    <w:qFormat/>
    <w:rPr>
      <w:rFonts w:asciiTheme="majorHAnsi" w:eastAsiaTheme="majorEastAsia" w:hAnsiTheme="majorHAnsi" w:cstheme="majorBidi"/>
      <w:bCs/>
      <w:kern w:val="2"/>
      <w:sz w:val="24"/>
      <w:szCs w:val="24"/>
    </w:rPr>
  </w:style>
  <w:style w:type="paragraph" w:customStyle="1" w:styleId="91">
    <w:name w:val="样式9"/>
    <w:basedOn w:val="6"/>
    <w:link w:val="9Char"/>
    <w:qFormat/>
  </w:style>
  <w:style w:type="character" w:customStyle="1" w:styleId="9Char">
    <w:name w:val="样式9 Char"/>
    <w:basedOn w:val="6Char0"/>
    <w:link w:val="91"/>
    <w:qFormat/>
    <w:rPr>
      <w:rFonts w:asciiTheme="majorHAnsi" w:eastAsiaTheme="majorEastAsia" w:hAnsiTheme="majorHAnsi" w:cstheme="majorBidi"/>
      <w:bCs/>
      <w:kern w:val="2"/>
      <w:sz w:val="24"/>
      <w:szCs w:val="24"/>
    </w:rPr>
  </w:style>
  <w:style w:type="paragraph" w:customStyle="1" w:styleId="53">
    <w:name w:val="样式5"/>
    <w:basedOn w:val="a3"/>
    <w:link w:val="5Char"/>
    <w:qFormat/>
    <w:pPr>
      <w:widowControl w:val="0"/>
      <w:spacing w:line="400" w:lineRule="exact"/>
      <w:ind w:left="480"/>
      <w:jc w:val="both"/>
    </w:pPr>
    <w:rPr>
      <w:sz w:val="24"/>
      <w:szCs w:val="22"/>
    </w:rPr>
  </w:style>
  <w:style w:type="character" w:customStyle="1" w:styleId="5Char">
    <w:name w:val="样式5 Char"/>
    <w:basedOn w:val="a4"/>
    <w:link w:val="53"/>
    <w:rPr>
      <w:kern w:val="2"/>
      <w:sz w:val="24"/>
      <w:szCs w:val="22"/>
    </w:rPr>
  </w:style>
  <w:style w:type="paragraph" w:customStyle="1" w:styleId="71">
    <w:name w:val="样式7"/>
    <w:basedOn w:val="63"/>
    <w:link w:val="7Char"/>
    <w:qFormat/>
    <w:pPr>
      <w:spacing w:line="400" w:lineRule="exact"/>
      <w:ind w:firstLine="480"/>
    </w:pPr>
  </w:style>
  <w:style w:type="paragraph" w:customStyle="1" w:styleId="81">
    <w:name w:val="样式8"/>
    <w:basedOn w:val="71"/>
    <w:link w:val="8Char"/>
    <w:qFormat/>
    <w:pPr>
      <w:ind w:left="2520" w:hanging="420"/>
    </w:pPr>
  </w:style>
  <w:style w:type="character" w:customStyle="1" w:styleId="6Char">
    <w:name w:val="自定义标题6 Char"/>
    <w:basedOn w:val="61"/>
    <w:link w:val="63"/>
    <w:qFormat/>
    <w:rPr>
      <w:rFonts w:asciiTheme="majorHAnsi" w:eastAsiaTheme="majorEastAsia" w:hAnsiTheme="majorHAnsi" w:cstheme="majorBidi"/>
      <w:bCs/>
      <w:kern w:val="2"/>
      <w:sz w:val="24"/>
      <w:szCs w:val="24"/>
    </w:rPr>
  </w:style>
  <w:style w:type="character" w:customStyle="1" w:styleId="7Char">
    <w:name w:val="样式7 Char"/>
    <w:basedOn w:val="6Char"/>
    <w:link w:val="71"/>
    <w:qFormat/>
    <w:rPr>
      <w:rFonts w:asciiTheme="majorHAnsi" w:eastAsiaTheme="majorEastAsia" w:hAnsiTheme="majorHAnsi" w:cstheme="majorBidi"/>
      <w:bCs/>
      <w:kern w:val="2"/>
      <w:sz w:val="24"/>
      <w:szCs w:val="24"/>
    </w:rPr>
  </w:style>
  <w:style w:type="character" w:customStyle="1" w:styleId="8Char">
    <w:name w:val="样式8 Char"/>
    <w:basedOn w:val="7Char"/>
    <w:link w:val="81"/>
    <w:rPr>
      <w:rFonts w:asciiTheme="majorHAnsi" w:eastAsiaTheme="majorEastAsia" w:hAnsiTheme="majorHAnsi" w:cstheme="majorBidi"/>
      <w:bCs/>
      <w:kern w:val="2"/>
      <w:sz w:val="24"/>
      <w:szCs w:val="24"/>
    </w:rPr>
  </w:style>
  <w:style w:type="paragraph" w:customStyle="1" w:styleId="10">
    <w:name w:val="样式10"/>
    <w:basedOn w:val="afff7"/>
    <w:link w:val="10Char"/>
    <w:qFormat/>
    <w:pPr>
      <w:numPr>
        <w:ilvl w:val="1"/>
        <w:numId w:val="23"/>
      </w:numPr>
      <w:spacing w:line="400" w:lineRule="exact"/>
      <w:ind w:firstLineChars="0" w:firstLine="0"/>
    </w:pPr>
  </w:style>
  <w:style w:type="character" w:customStyle="1" w:styleId="10Char">
    <w:name w:val="样式10 Char"/>
    <w:basedOn w:val="afff8"/>
    <w:link w:val="10"/>
    <w:rPr>
      <w:rFonts w:ascii="仿宋" w:eastAsia="仿宋"/>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6" Type="http://schemas.openxmlformats.org/officeDocument/2006/relationships/image" Target="media/image1.png"/><Relationship Id="rId11" Type="http://schemas.openxmlformats.org/officeDocument/2006/relationships/footer" Target="foot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7" Type="http://schemas.openxmlformats.org/officeDocument/2006/relationships/footnotes" Target="foot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4.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3\Desktop\&#26032;&#24314;&#25991;&#20214;&#22841;%20(3)\&#25216;&#26415;&#25991;&#26723;&#27169;&#26495;&#65288;&#20462;&#35746;&#29256;&#65289;.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69B47D074B24FAEB9DADBA779CCC221"/>
        <w:category>
          <w:name w:val="常规"/>
          <w:gallery w:val="placeholder"/>
        </w:category>
        <w:types>
          <w:type w:val="bbPlcHdr"/>
        </w:types>
        <w:behaviors>
          <w:behavior w:val="content"/>
        </w:behaviors>
        <w:guid w:val="{7E226DD0-457F-45C3-96E6-5B2B9228846F}"/>
      </w:docPartPr>
      <w:docPartBody>
        <w:p w:rsidR="00A55B1A" w:rsidRDefault="00095B43">
          <w:pPr>
            <w:pStyle w:val="D69B47D074B24FAEB9DADBA779CCC221"/>
          </w:pPr>
          <w:r>
            <w:rPr>
              <w:rStyle w:val="1"/>
              <w:rFonts w:hint="eastAsia"/>
            </w:rPr>
            <w:t>选择一项。</w:t>
          </w:r>
        </w:p>
      </w:docPartBody>
    </w:docPart>
    <w:docPart>
      <w:docPartPr>
        <w:name w:val="55920C803391439DA3BA17D49BE2FED3"/>
        <w:category>
          <w:name w:val="常规"/>
          <w:gallery w:val="placeholder"/>
        </w:category>
        <w:types>
          <w:type w:val="bbPlcHdr"/>
        </w:types>
        <w:behaviors>
          <w:behavior w:val="content"/>
        </w:behaviors>
        <w:guid w:val="{796F78E4-07F3-4E7B-BD3E-9957350F719B}"/>
      </w:docPartPr>
      <w:docPartBody>
        <w:p w:rsidR="00A55B1A" w:rsidRDefault="00095B43">
          <w:pPr>
            <w:pStyle w:val="55920C803391439DA3BA17D49BE2FED31"/>
          </w:pPr>
          <w:r>
            <w:rPr>
              <w:rFonts w:asciiTheme="minorEastAsia" w:hAnsiTheme="minorEastAsia" w:hint="eastAsia"/>
              <w:b/>
              <w:color w:val="7F7F7F" w:themeColor="text1" w:themeTint="80"/>
              <w:sz w:val="44"/>
              <w:szCs w:val="44"/>
            </w:rPr>
            <w:t>[请输入产品名称]</w:t>
          </w:r>
        </w:p>
      </w:docPartBody>
    </w:docPart>
    <w:docPart>
      <w:docPartPr>
        <w:name w:val="C3FDE21B54704857B084B16094E56D92"/>
        <w:category>
          <w:name w:val="常规"/>
          <w:gallery w:val="placeholder"/>
        </w:category>
        <w:types>
          <w:type w:val="bbPlcHdr"/>
        </w:types>
        <w:behaviors>
          <w:behavior w:val="content"/>
        </w:behaviors>
        <w:guid w:val="{DE301546-3E94-49F4-884E-2A89A6AB47D3}"/>
      </w:docPartPr>
      <w:docPartBody>
        <w:p w:rsidR="00A55B1A" w:rsidRDefault="00095B43">
          <w:pPr>
            <w:pStyle w:val="C3FDE21B54704857B084B16094E56D92"/>
          </w:pPr>
          <w:r>
            <w:rPr>
              <w:rFonts w:asciiTheme="minorEastAsia" w:hAnsiTheme="minorEastAsia" w:hint="eastAsia"/>
              <w:b/>
              <w:color w:val="7F7F7F" w:themeColor="text1" w:themeTint="80"/>
              <w:sz w:val="64"/>
              <w:szCs w:val="64"/>
            </w:rPr>
            <w:t>[请输入文件名称]</w:t>
          </w:r>
        </w:p>
      </w:docPartBody>
    </w:docPart>
    <w:docPart>
      <w:docPartPr>
        <w:name w:val="FE2F0238D2EC4581B84ED4C894F6D5C5"/>
        <w:category>
          <w:name w:val="常规"/>
          <w:gallery w:val="placeholder"/>
        </w:category>
        <w:types>
          <w:type w:val="bbPlcHdr"/>
        </w:types>
        <w:behaviors>
          <w:behavior w:val="content"/>
        </w:behaviors>
        <w:guid w:val="{6ABFDE6F-F984-448D-963D-C4D2391AF732}"/>
      </w:docPartPr>
      <w:docPartBody>
        <w:p w:rsidR="00A55B1A" w:rsidRDefault="00095B43">
          <w:pPr>
            <w:pStyle w:val="FE2F0238D2EC4581B84ED4C894F6D5C51"/>
          </w:pPr>
          <w:r>
            <w:rPr>
              <w:rFonts w:asciiTheme="minorEastAsia" w:hAnsiTheme="minorEastAsia" w:hint="eastAsia"/>
              <w:color w:val="7F7F7F" w:themeColor="text1" w:themeTint="80"/>
              <w:sz w:val="28"/>
              <w:szCs w:val="28"/>
            </w:rPr>
            <w:t>[请输入文件编号]</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6DEA"/>
    <w:rsid w:val="00095B43"/>
    <w:rsid w:val="000C3CD5"/>
    <w:rsid w:val="001811E2"/>
    <w:rsid w:val="001B04F8"/>
    <w:rsid w:val="001B17C0"/>
    <w:rsid w:val="002931B8"/>
    <w:rsid w:val="002F7B20"/>
    <w:rsid w:val="00346BE5"/>
    <w:rsid w:val="00460A4F"/>
    <w:rsid w:val="00462C46"/>
    <w:rsid w:val="004720E8"/>
    <w:rsid w:val="00492986"/>
    <w:rsid w:val="00493E49"/>
    <w:rsid w:val="00494933"/>
    <w:rsid w:val="00512715"/>
    <w:rsid w:val="00656DCA"/>
    <w:rsid w:val="006714A7"/>
    <w:rsid w:val="006D5107"/>
    <w:rsid w:val="00757704"/>
    <w:rsid w:val="00774448"/>
    <w:rsid w:val="00830E46"/>
    <w:rsid w:val="0087532D"/>
    <w:rsid w:val="008811BA"/>
    <w:rsid w:val="0088462B"/>
    <w:rsid w:val="00896DEA"/>
    <w:rsid w:val="008A1787"/>
    <w:rsid w:val="008B40A1"/>
    <w:rsid w:val="008B66C0"/>
    <w:rsid w:val="0091429A"/>
    <w:rsid w:val="0092372D"/>
    <w:rsid w:val="00945C58"/>
    <w:rsid w:val="00982ED2"/>
    <w:rsid w:val="009913D8"/>
    <w:rsid w:val="00995F4E"/>
    <w:rsid w:val="009F5177"/>
    <w:rsid w:val="00A0256F"/>
    <w:rsid w:val="00A55B1A"/>
    <w:rsid w:val="00B76D85"/>
    <w:rsid w:val="00C31286"/>
    <w:rsid w:val="00C744E2"/>
    <w:rsid w:val="00C803DF"/>
    <w:rsid w:val="00CD10AD"/>
    <w:rsid w:val="00D83B27"/>
    <w:rsid w:val="00DB3705"/>
    <w:rsid w:val="00E32622"/>
    <w:rsid w:val="00E94394"/>
    <w:rsid w:val="00F2269F"/>
    <w:rsid w:val="00F360F7"/>
    <w:rsid w:val="00F760B4"/>
    <w:rsid w:val="00F812EC"/>
    <w:rsid w:val="00FB5F95"/>
    <w:rsid w:val="00FC21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占位符文本1"/>
    <w:basedOn w:val="a0"/>
    <w:uiPriority w:val="99"/>
    <w:semiHidden/>
    <w:qFormat/>
    <w:rPr>
      <w:color w:val="808080"/>
    </w:rPr>
  </w:style>
  <w:style w:type="paragraph" w:customStyle="1" w:styleId="D69B47D074B24FAEB9DADBA779CCC221">
    <w:name w:val="D69B47D074B24FAEB9DADBA779CCC221"/>
    <w:qFormat/>
    <w:pPr>
      <w:widowControl w:val="0"/>
      <w:jc w:val="both"/>
    </w:pPr>
    <w:rPr>
      <w:kern w:val="2"/>
      <w:sz w:val="21"/>
      <w:szCs w:val="22"/>
    </w:rPr>
  </w:style>
  <w:style w:type="paragraph" w:customStyle="1" w:styleId="C3FDE21B54704857B084B16094E56D92">
    <w:name w:val="C3FDE21B54704857B084B16094E56D92"/>
    <w:qFormat/>
    <w:pPr>
      <w:widowControl w:val="0"/>
      <w:jc w:val="both"/>
    </w:pPr>
    <w:rPr>
      <w:kern w:val="2"/>
      <w:sz w:val="21"/>
      <w:szCs w:val="22"/>
    </w:rPr>
  </w:style>
  <w:style w:type="paragraph" w:customStyle="1" w:styleId="55920C803391439DA3BA17D49BE2FED31">
    <w:name w:val="55920C803391439DA3BA17D49BE2FED31"/>
    <w:qFormat/>
    <w:pPr>
      <w:tabs>
        <w:tab w:val="left" w:pos="0"/>
        <w:tab w:val="right" w:pos="9072"/>
      </w:tabs>
      <w:spacing w:line="360" w:lineRule="auto"/>
    </w:pPr>
    <w:rPr>
      <w:rFonts w:ascii="黑体" w:hAnsi="黑体"/>
      <w:kern w:val="2"/>
      <w:sz w:val="24"/>
      <w:szCs w:val="32"/>
    </w:rPr>
  </w:style>
  <w:style w:type="paragraph" w:customStyle="1" w:styleId="FE2F0238D2EC4581B84ED4C894F6D5C51">
    <w:name w:val="FE2F0238D2EC4581B84ED4C894F6D5C51"/>
    <w:qFormat/>
    <w:pPr>
      <w:tabs>
        <w:tab w:val="left" w:pos="0"/>
        <w:tab w:val="right" w:pos="9072"/>
      </w:tabs>
      <w:spacing w:line="360" w:lineRule="auto"/>
    </w:pPr>
    <w:rPr>
      <w:rFonts w:ascii="黑体" w:hAnsi="黑体"/>
      <w:kern w:val="2"/>
      <w:sz w:val="24"/>
      <w:szCs w:val="3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9E2EE-B0F1-4AD2-B05F-C401B326F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技术文档模板（修订版）.dotm</Template>
  <TotalTime>3564</TotalTime>
  <Pages>44</Pages>
  <Words>1328</Words>
  <Characters>7574</Characters>
  <Application>Microsoft Office Word</Application>
  <DocSecurity>0</DocSecurity>
  <Lines>63</Lines>
  <Paragraphs>17</Paragraphs>
  <ScaleCrop>false</ScaleCrop>
  <Company>HP</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刘英</dc:creator>
  <cp:lastModifiedBy>hj</cp:lastModifiedBy>
  <cp:revision>790</cp:revision>
  <cp:lastPrinted>2023-01-04T03:44:00Z</cp:lastPrinted>
  <dcterms:created xsi:type="dcterms:W3CDTF">2020-03-10T07:36:00Z</dcterms:created>
  <dcterms:modified xsi:type="dcterms:W3CDTF">2023-01-04T05:18:00Z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E75B2110A5064E309FCBCC390D8D1311</vt:lpwstr>
  </property>
</Properties>
</file>